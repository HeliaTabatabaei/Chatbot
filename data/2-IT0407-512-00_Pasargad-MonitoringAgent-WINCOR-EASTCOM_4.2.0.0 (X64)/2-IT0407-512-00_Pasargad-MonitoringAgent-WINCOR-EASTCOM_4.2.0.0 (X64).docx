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4B3570" w14:textId="77777777" w:rsidR="00393609" w:rsidRDefault="003275F0" w:rsidP="006647B1">
      <w:pPr>
        <w:jc w:val="center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1344" behindDoc="1" locked="0" layoutInCell="1" allowOverlap="1" wp14:anchorId="627EF12F" wp14:editId="3AF7773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DC7F5" w14:textId="77777777" w:rsidR="00652C40" w:rsidRDefault="00652C40" w:rsidP="00393609">
      <w:pPr>
        <w:bidi w:val="0"/>
        <w:spacing w:line="276" w:lineRule="auto"/>
        <w:jc w:val="center"/>
      </w:pPr>
    </w:p>
    <w:p w14:paraId="7BFCB34E" w14:textId="77777777" w:rsidR="009E58FE" w:rsidRDefault="009E58FE" w:rsidP="00FF6B50">
      <w:pPr>
        <w:rPr>
          <w:rtl/>
        </w:rPr>
      </w:pPr>
    </w:p>
    <w:p w14:paraId="2877A51C" w14:textId="1BD5E0BF" w:rsidR="00F016CA" w:rsidRDefault="00E54B90" w:rsidP="00FF6B50">
      <w:pPr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2A6067F" wp14:editId="7CC05D2F">
                <wp:simplePos x="0" y="0"/>
                <wp:positionH relativeFrom="column">
                  <wp:posOffset>-349250</wp:posOffset>
                </wp:positionH>
                <wp:positionV relativeFrom="paragraph">
                  <wp:posOffset>418465</wp:posOffset>
                </wp:positionV>
                <wp:extent cx="5105400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97A9B" w14:textId="77777777" w:rsidR="005951EB" w:rsidRPr="005951EB" w:rsidRDefault="005951EB" w:rsidP="005951EB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808080" w:themeColor="background1" w:themeShade="80"/>
                                <w:sz w:val="28"/>
                                <w:szCs w:val="32"/>
                              </w:rPr>
                            </w:pPr>
                            <w:r w:rsidRPr="005951EB">
                              <w:rPr>
                                <w:rFonts w:cs="B Titr" w:hint="cs"/>
                                <w:b/>
                                <w:bCs/>
                                <w:color w:val="808080" w:themeColor="background1" w:themeShade="80"/>
                                <w:sz w:val="28"/>
                                <w:szCs w:val="32"/>
                                <w:rtl/>
                              </w:rPr>
                              <w:t>دستورالعمل</w:t>
                            </w:r>
                          </w:p>
                          <w:p w14:paraId="02315A9D" w14:textId="7F23EAC0" w:rsidR="000738D5" w:rsidRPr="00DD1CA0" w:rsidRDefault="000B1D7E" w:rsidP="001C1DD3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24"/>
                                <w:rtl/>
                              </w:rPr>
                            </w:pPr>
                            <w:r w:rsidRPr="000B1D7E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نصب</w:t>
                            </w:r>
                            <w:r w:rsidR="006977D3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 ایجنت</w:t>
                            </w:r>
                            <w:r w:rsidR="005E2D7A" w:rsidRPr="005E2D7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 </w:t>
                            </w:r>
                            <w:r w:rsidR="00E54B90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نرم</w:t>
                            </w:r>
                            <w:r w:rsidR="00E54B90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  <w:cs/>
                              </w:rPr>
                              <w:t>‎افزار</w:t>
                            </w:r>
                            <w:r w:rsidR="005E2D7A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 </w:t>
                            </w:r>
                            <w:r w:rsidRPr="000B1D7E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مان</w:t>
                            </w:r>
                            <w:r w:rsidRPr="000B1D7E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ی</w:t>
                            </w:r>
                            <w:r w:rsidRPr="000B1D7E">
                              <w:rPr>
                                <w:rFonts w:cs="B Titr" w:hint="eastAsia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تور</w:t>
                            </w:r>
                            <w:r w:rsidRPr="000B1D7E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ی</w:t>
                            </w:r>
                            <w:r w:rsidRPr="000B1D7E">
                              <w:rPr>
                                <w:rFonts w:cs="B Titr" w:hint="eastAsia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نگ</w:t>
                            </w:r>
                            <w:r w:rsidR="00E54B90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 </w:t>
                            </w:r>
                          </w:p>
                          <w:p w14:paraId="3932E732" w14:textId="511789CE" w:rsidR="000738D5" w:rsidRPr="00DA2129" w:rsidRDefault="00DA2129" w:rsidP="00DA2129">
                            <w:pPr>
                              <w:jc w:val="center"/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color w:val="808080" w:themeColor="background1" w:themeShade="80"/>
                                <w:sz w:val="28"/>
                                <w:szCs w:val="32"/>
                                <w:rtl/>
                              </w:rPr>
                            </w:pPr>
                            <w:r w:rsidRPr="00DA2129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color w:val="808080" w:themeColor="background1" w:themeShade="80"/>
                                <w:sz w:val="28"/>
                                <w:szCs w:val="32"/>
                              </w:rPr>
                              <w:t>WINCOR-EASTCOM</w:t>
                            </w:r>
                            <w:r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color w:val="808080" w:themeColor="background1" w:themeShade="80"/>
                                <w:sz w:val="28"/>
                                <w:szCs w:val="32"/>
                              </w:rPr>
                              <w:br/>
                            </w:r>
                            <w:r w:rsidRPr="00DA2129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color w:val="808080" w:themeColor="background1" w:themeShade="80"/>
                                <w:sz w:val="28"/>
                                <w:szCs w:val="32"/>
                              </w:rPr>
                              <w:t>4.2.0.0</w:t>
                            </w:r>
                            <w:r w:rsidR="008A007F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color w:val="808080" w:themeColor="background1" w:themeShade="80"/>
                                <w:sz w:val="28"/>
                                <w:szCs w:val="32"/>
                              </w:rPr>
                              <w:t xml:space="preserve"> (X64)</w:t>
                            </w:r>
                          </w:p>
                          <w:p w14:paraId="70DC2B06" w14:textId="77777777" w:rsidR="004423FA" w:rsidRDefault="004423FA" w:rsidP="00486B74"/>
                          <w:p w14:paraId="14846439" w14:textId="77777777" w:rsidR="009D3414" w:rsidRDefault="009D3414" w:rsidP="00486B74"/>
                          <w:p w14:paraId="36058B71" w14:textId="77777777" w:rsidR="009D3414" w:rsidRDefault="009D3414" w:rsidP="00486B74">
                            <w:pPr>
                              <w:rPr>
                                <w:rtl/>
                              </w:rPr>
                            </w:pPr>
                          </w:p>
                          <w:p w14:paraId="496B786B" w14:textId="77777777" w:rsidR="004423FA" w:rsidRPr="00DA2129" w:rsidRDefault="004423FA" w:rsidP="00486B74">
                            <w:pPr>
                              <w:rPr>
                                <w:sz w:val="32"/>
                                <w:szCs w:val="36"/>
                                <w:rtl/>
                              </w:rPr>
                            </w:pPr>
                          </w:p>
                          <w:p w14:paraId="3AF788CC" w14:textId="77777777" w:rsidR="005951EB" w:rsidRDefault="005951EB" w:rsidP="00486B74">
                            <w:pPr>
                              <w:rPr>
                                <w:sz w:val="44"/>
                                <w:szCs w:val="48"/>
                                <w:rtl/>
                              </w:rPr>
                            </w:pPr>
                          </w:p>
                          <w:p w14:paraId="4547D17A" w14:textId="77777777" w:rsidR="000738D5" w:rsidRPr="006977D3" w:rsidRDefault="000738D5" w:rsidP="00486B74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6F3C0737" w14:textId="77777777" w:rsidR="000B1D7E" w:rsidRDefault="000B1D7E" w:rsidP="00486B74"/>
                          <w:p w14:paraId="6CEDB746" w14:textId="77777777" w:rsidR="000B1D7E" w:rsidRPr="006977D3" w:rsidRDefault="000B1D7E" w:rsidP="00486B74">
                            <w:pPr>
                              <w:rPr>
                                <w:sz w:val="56"/>
                                <w:szCs w:val="72"/>
                              </w:rPr>
                            </w:pPr>
                          </w:p>
                          <w:p w14:paraId="769CE0A7" w14:textId="77777777" w:rsidR="000B1D7E" w:rsidRDefault="000B1D7E" w:rsidP="00486B74">
                            <w:pPr>
                              <w:rPr>
                                <w:rtl/>
                              </w:rPr>
                            </w:pPr>
                          </w:p>
                          <w:p w14:paraId="7B6359FB" w14:textId="4DE8A6D5" w:rsidR="000738D5" w:rsidRPr="00D200CB" w:rsidRDefault="000738D5" w:rsidP="00823CD4">
                            <w:pPr>
                              <w:spacing w:after="0"/>
                              <w:ind w:left="216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</w:pPr>
                            <w:r w:rsidRPr="00D200CB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</w:t>
                            </w:r>
                            <w:r w:rsidR="00E54B90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D200CB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شماره</w:t>
                            </w:r>
                            <w:r w:rsidRPr="00D200CB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نسخه:</w:t>
                            </w:r>
                            <w:r w:rsidR="006E5EF4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823CD4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2-</w:t>
                            </w:r>
                            <w:bookmarkStart w:id="0" w:name="_GoBack"/>
                            <w:bookmarkEnd w:id="0"/>
                            <w:r w:rsidR="00823CD4" w:rsidRPr="00823CD4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IT0407-512-00</w:t>
                            </w:r>
                          </w:p>
                          <w:p w14:paraId="2D7FE101" w14:textId="61973A21" w:rsidR="000738D5" w:rsidRPr="00571748" w:rsidRDefault="000738D5" w:rsidP="00DA2129">
                            <w:pPr>
                              <w:ind w:left="432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</w:t>
                            </w:r>
                            <w:r w:rsidR="000B1D7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</w:t>
                            </w:r>
                            <w:r w:rsidR="00E54B90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</w:t>
                            </w:r>
                            <w:r w:rsidR="00DA2129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</w:t>
                            </w:r>
                            <w:r w:rsidR="000B1D7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DA2129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مهر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6067F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-27.5pt;margin-top:32.95pt;width:402pt;height:477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" filled="f" stroked="f" strokeweight=".5pt">
                <v:textbox>
                  <w:txbxContent>
                    <w:p w14:paraId="31897A9B" w14:textId="77777777" w:rsidR="005951EB" w:rsidRPr="005951EB" w:rsidRDefault="005951EB" w:rsidP="005951EB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808080" w:themeColor="background1" w:themeShade="80"/>
                          <w:sz w:val="28"/>
                          <w:szCs w:val="32"/>
                        </w:rPr>
                      </w:pPr>
                      <w:r w:rsidRPr="005951EB">
                        <w:rPr>
                          <w:rFonts w:cs="B Titr" w:hint="cs"/>
                          <w:b/>
                          <w:bCs/>
                          <w:color w:val="808080" w:themeColor="background1" w:themeShade="80"/>
                          <w:sz w:val="28"/>
                          <w:szCs w:val="32"/>
                          <w:rtl/>
                        </w:rPr>
                        <w:t>دستورالعمل</w:t>
                      </w:r>
                    </w:p>
                    <w:p w14:paraId="02315A9D" w14:textId="7F23EAC0" w:rsidR="000738D5" w:rsidRPr="00DD1CA0" w:rsidRDefault="000B1D7E" w:rsidP="001C1DD3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24"/>
                          <w:rtl/>
                        </w:rPr>
                      </w:pPr>
                      <w:r w:rsidRPr="000B1D7E"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نصب</w:t>
                      </w:r>
                      <w:r w:rsidR="006977D3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 ایجنت</w:t>
                      </w:r>
                      <w:r w:rsidR="005E2D7A" w:rsidRPr="005E2D7A"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 </w:t>
                      </w:r>
                      <w:r w:rsidR="00E54B90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نرم</w:t>
                      </w:r>
                      <w:r w:rsidR="00E54B90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  <w:cs/>
                        </w:rPr>
                        <w:t>‎افزار</w:t>
                      </w:r>
                      <w:r w:rsidR="005E2D7A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 </w:t>
                      </w:r>
                      <w:r w:rsidRPr="000B1D7E"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مان</w:t>
                      </w:r>
                      <w:r w:rsidRPr="000B1D7E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ی</w:t>
                      </w:r>
                      <w:r w:rsidRPr="000B1D7E">
                        <w:rPr>
                          <w:rFonts w:cs="B Titr" w:hint="eastAsia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تور</w:t>
                      </w:r>
                      <w:r w:rsidRPr="000B1D7E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ی</w:t>
                      </w:r>
                      <w:r w:rsidRPr="000B1D7E">
                        <w:rPr>
                          <w:rFonts w:cs="B Titr" w:hint="eastAsia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نگ</w:t>
                      </w:r>
                      <w:r w:rsidR="00E54B90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 </w:t>
                      </w:r>
                    </w:p>
                    <w:p w14:paraId="3932E732" w14:textId="511789CE" w:rsidR="000738D5" w:rsidRPr="00DA2129" w:rsidRDefault="00DA2129" w:rsidP="00DA2129">
                      <w:pPr>
                        <w:jc w:val="center"/>
                        <w:rPr>
                          <w:rFonts w:ascii="Arial Black" w:hAnsi="Arial Black" w:cs="B Titr"/>
                          <w:b/>
                          <w:bCs/>
                          <w:i w:val="0"/>
                          <w:color w:val="808080" w:themeColor="background1" w:themeShade="80"/>
                          <w:sz w:val="28"/>
                          <w:szCs w:val="32"/>
                          <w:rtl/>
                        </w:rPr>
                      </w:pPr>
                      <w:r w:rsidRPr="00DA2129">
                        <w:rPr>
                          <w:rFonts w:ascii="Arial Black" w:hAnsi="Arial Black" w:cs="B Titr"/>
                          <w:b/>
                          <w:bCs/>
                          <w:i w:val="0"/>
                          <w:color w:val="808080" w:themeColor="background1" w:themeShade="80"/>
                          <w:sz w:val="28"/>
                          <w:szCs w:val="32"/>
                        </w:rPr>
                        <w:t>WINCOR-EASTCOM</w:t>
                      </w:r>
                      <w:r>
                        <w:rPr>
                          <w:rFonts w:ascii="Arial Black" w:hAnsi="Arial Black" w:cs="B Titr"/>
                          <w:b/>
                          <w:bCs/>
                          <w:i w:val="0"/>
                          <w:color w:val="808080" w:themeColor="background1" w:themeShade="80"/>
                          <w:sz w:val="28"/>
                          <w:szCs w:val="32"/>
                        </w:rPr>
                        <w:br/>
                      </w:r>
                      <w:r w:rsidRPr="00DA2129">
                        <w:rPr>
                          <w:rFonts w:ascii="Arial Black" w:hAnsi="Arial Black" w:cs="B Titr"/>
                          <w:b/>
                          <w:bCs/>
                          <w:i w:val="0"/>
                          <w:color w:val="808080" w:themeColor="background1" w:themeShade="80"/>
                          <w:sz w:val="28"/>
                          <w:szCs w:val="32"/>
                        </w:rPr>
                        <w:t>4.2.0.0</w:t>
                      </w:r>
                      <w:r w:rsidR="008A007F">
                        <w:rPr>
                          <w:rFonts w:ascii="Arial Black" w:hAnsi="Arial Black" w:cs="B Titr"/>
                          <w:b/>
                          <w:bCs/>
                          <w:i w:val="0"/>
                          <w:color w:val="808080" w:themeColor="background1" w:themeShade="80"/>
                          <w:sz w:val="28"/>
                          <w:szCs w:val="32"/>
                        </w:rPr>
                        <w:t xml:space="preserve"> (X64)</w:t>
                      </w:r>
                    </w:p>
                    <w:p w14:paraId="70DC2B06" w14:textId="77777777" w:rsidR="004423FA" w:rsidRDefault="004423FA" w:rsidP="00486B74"/>
                    <w:p w14:paraId="14846439" w14:textId="77777777" w:rsidR="009D3414" w:rsidRDefault="009D3414" w:rsidP="00486B74"/>
                    <w:p w14:paraId="36058B71" w14:textId="77777777" w:rsidR="009D3414" w:rsidRDefault="009D3414" w:rsidP="00486B74">
                      <w:pPr>
                        <w:rPr>
                          <w:rtl/>
                        </w:rPr>
                      </w:pPr>
                    </w:p>
                    <w:p w14:paraId="496B786B" w14:textId="77777777" w:rsidR="004423FA" w:rsidRPr="00DA2129" w:rsidRDefault="004423FA" w:rsidP="00486B74">
                      <w:pPr>
                        <w:rPr>
                          <w:sz w:val="32"/>
                          <w:szCs w:val="36"/>
                          <w:rtl/>
                        </w:rPr>
                      </w:pPr>
                    </w:p>
                    <w:p w14:paraId="3AF788CC" w14:textId="77777777" w:rsidR="005951EB" w:rsidRDefault="005951EB" w:rsidP="00486B74">
                      <w:pPr>
                        <w:rPr>
                          <w:sz w:val="44"/>
                          <w:szCs w:val="48"/>
                          <w:rtl/>
                        </w:rPr>
                      </w:pPr>
                    </w:p>
                    <w:p w14:paraId="4547D17A" w14:textId="77777777" w:rsidR="000738D5" w:rsidRPr="006977D3" w:rsidRDefault="000738D5" w:rsidP="00486B74">
                      <w:pPr>
                        <w:rPr>
                          <w:sz w:val="32"/>
                          <w:szCs w:val="36"/>
                        </w:rPr>
                      </w:pPr>
                    </w:p>
                    <w:p w14:paraId="6F3C0737" w14:textId="77777777" w:rsidR="000B1D7E" w:rsidRDefault="000B1D7E" w:rsidP="00486B74"/>
                    <w:p w14:paraId="6CEDB746" w14:textId="77777777" w:rsidR="000B1D7E" w:rsidRPr="006977D3" w:rsidRDefault="000B1D7E" w:rsidP="00486B74">
                      <w:pPr>
                        <w:rPr>
                          <w:sz w:val="56"/>
                          <w:szCs w:val="72"/>
                        </w:rPr>
                      </w:pPr>
                    </w:p>
                    <w:p w14:paraId="769CE0A7" w14:textId="77777777" w:rsidR="000B1D7E" w:rsidRDefault="000B1D7E" w:rsidP="00486B74">
                      <w:pPr>
                        <w:rPr>
                          <w:rtl/>
                        </w:rPr>
                      </w:pPr>
                    </w:p>
                    <w:p w14:paraId="7B6359FB" w14:textId="4DE8A6D5" w:rsidR="000738D5" w:rsidRPr="00D200CB" w:rsidRDefault="000738D5" w:rsidP="00823CD4">
                      <w:pPr>
                        <w:spacing w:after="0"/>
                        <w:ind w:left="216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</w:pPr>
                      <w:r w:rsidRPr="00D200CB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                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</w:t>
                      </w:r>
                      <w:r w:rsidR="00E54B90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D200CB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شماره</w:t>
                      </w:r>
                      <w:r w:rsidRPr="00D200CB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نسخه:</w:t>
                      </w:r>
                      <w:r w:rsidR="006E5EF4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823CD4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2-</w:t>
                      </w:r>
                      <w:bookmarkStart w:id="1" w:name="_GoBack"/>
                      <w:bookmarkEnd w:id="1"/>
                      <w:r w:rsidR="00823CD4" w:rsidRPr="00823CD4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IT0407-512-00</w:t>
                      </w:r>
                    </w:p>
                    <w:p w14:paraId="2D7FE101" w14:textId="61973A21" w:rsidR="000738D5" w:rsidRPr="00571748" w:rsidRDefault="000738D5" w:rsidP="00DA2129">
                      <w:pPr>
                        <w:ind w:left="4320" w:firstLine="720"/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</w:t>
                      </w:r>
                      <w:r w:rsidR="000B1D7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</w:t>
                      </w:r>
                      <w:r w:rsidR="00E54B90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</w:t>
                      </w:r>
                      <w:r w:rsidR="00DA2129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</w:t>
                      </w:r>
                      <w:r w:rsidR="000B1D7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DA2129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مهر 1404</w:t>
                      </w:r>
                    </w:p>
                  </w:txbxContent>
                </v:textbox>
              </v:shape>
            </w:pict>
          </mc:Fallback>
        </mc:AlternateContent>
      </w:r>
      <w:r w:rsidR="00A13515">
        <w:rPr>
          <w:rtl/>
        </w:rPr>
        <w:tab/>
      </w:r>
    </w:p>
    <w:p w14:paraId="1105DAB2" w14:textId="0E34D4D6" w:rsidR="00A13515" w:rsidRDefault="00A13515" w:rsidP="00A13515">
      <w:pPr>
        <w:rPr>
          <w:rtl/>
        </w:rPr>
      </w:pPr>
    </w:p>
    <w:p w14:paraId="28A3A8FF" w14:textId="77777777" w:rsidR="00A13515" w:rsidRPr="00A13515" w:rsidRDefault="00A13515" w:rsidP="00A13515">
      <w:pPr>
        <w:rPr>
          <w:rtl/>
        </w:rPr>
      </w:pPr>
    </w:p>
    <w:p w14:paraId="2996F94F" w14:textId="77777777" w:rsidR="006E30E8" w:rsidRDefault="000B1D7E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098392" wp14:editId="37473DED">
                <wp:simplePos x="0" y="0"/>
                <wp:positionH relativeFrom="column">
                  <wp:posOffset>190500</wp:posOffset>
                </wp:positionH>
                <wp:positionV relativeFrom="paragraph">
                  <wp:posOffset>180023</wp:posOffset>
                </wp:positionV>
                <wp:extent cx="4046993" cy="0"/>
                <wp:effectExtent l="0" t="0" r="2984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699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70BCA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4.2pt" to="333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" strokecolor="#4579b8 [3044]" strokeweight="1.5pt"/>
            </w:pict>
          </mc:Fallback>
        </mc:AlternateContent>
      </w:r>
    </w:p>
    <w:p w14:paraId="1FE707CB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7D22C425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39CBB1A2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566A66CC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4AF67CDF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6D214BE7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3169D567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442CAD41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00FF727B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62D78052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0062A701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63AD8ECD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144C4C95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4E22A687" w14:textId="77777777" w:rsidR="00A13515" w:rsidRDefault="000B1D7E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783B0DE" wp14:editId="021A72F7">
                <wp:simplePos x="0" y="0"/>
                <wp:positionH relativeFrom="column">
                  <wp:posOffset>402273</wp:posOffset>
                </wp:positionH>
                <wp:positionV relativeFrom="paragraph">
                  <wp:posOffset>307340</wp:posOffset>
                </wp:positionV>
                <wp:extent cx="1210945" cy="0"/>
                <wp:effectExtent l="0" t="0" r="2730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09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780AAC" id="Straight Connector 3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pt,24.2pt" to="127.0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" strokecolor="#4579b8 [3044]"/>
            </w:pict>
          </mc:Fallback>
        </mc:AlternateContent>
      </w:r>
    </w:p>
    <w:p w14:paraId="225B5DF0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262F9250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0A0CBD8A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25D00CA2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398170DA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35D33868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0327C620" w14:textId="77777777" w:rsidR="00A13515" w:rsidRDefault="00A13515" w:rsidP="00A13515">
      <w:pPr>
        <w:bidi w:val="0"/>
        <w:spacing w:line="276" w:lineRule="auto"/>
        <w:jc w:val="left"/>
        <w:rPr>
          <w:iCs/>
        </w:rPr>
      </w:pPr>
    </w:p>
    <w:p w14:paraId="27E87306" w14:textId="77777777" w:rsidR="00A13515" w:rsidRDefault="00A13515" w:rsidP="003275F0">
      <w:pPr>
        <w:jc w:val="center"/>
        <w:rPr>
          <w:rtl/>
        </w:rPr>
      </w:pPr>
      <w:bookmarkStart w:id="2" w:name="_Toc375060166"/>
      <w:r>
        <w:rPr>
          <w:rFonts w:hint="cs"/>
          <w:noProof/>
          <w:rtl/>
          <w:lang w:bidi="ar-SA"/>
        </w:rPr>
        <w:drawing>
          <wp:inline distT="0" distB="0" distL="0" distR="0" wp14:anchorId="50090158" wp14:editId="04856B9B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65E8" w14:textId="77777777" w:rsidR="009B2548" w:rsidRDefault="009B2548" w:rsidP="009B2548">
      <w:pPr>
        <w:spacing w:after="0"/>
        <w:jc w:val="center"/>
        <w:rPr>
          <w:rFonts w:cs="B Titr"/>
          <w:color w:val="1F497D" w:themeColor="text2"/>
          <w:sz w:val="24"/>
          <w:rtl/>
        </w:rPr>
      </w:pPr>
      <w:bookmarkStart w:id="3" w:name="_Toc375060167"/>
      <w:bookmarkStart w:id="4" w:name="_Toc389914350"/>
      <w:bookmarkStart w:id="5" w:name="_Toc390005334"/>
      <w:bookmarkStart w:id="6" w:name="_Toc390005448"/>
      <w:bookmarkStart w:id="7" w:name="_Toc390497237"/>
      <w:bookmarkStart w:id="8" w:name="_Toc390612525"/>
      <w:bookmarkStart w:id="9" w:name="_Toc390850568"/>
      <w:bookmarkStart w:id="10" w:name="_Toc391100197"/>
      <w:bookmarkEnd w:id="2"/>
    </w:p>
    <w:bookmarkEnd w:id="3"/>
    <w:bookmarkEnd w:id="4"/>
    <w:bookmarkEnd w:id="5"/>
    <w:bookmarkEnd w:id="6"/>
    <w:bookmarkEnd w:id="7"/>
    <w:bookmarkEnd w:id="8"/>
    <w:bookmarkEnd w:id="9"/>
    <w:bookmarkEnd w:id="10"/>
    <w:p w14:paraId="33FF2CA8" w14:textId="77777777" w:rsidR="00F05B41" w:rsidRPr="00DD1CA0" w:rsidRDefault="00F05B41" w:rsidP="00B44C08">
      <w:pPr>
        <w:rPr>
          <w:rtl/>
        </w:rPr>
      </w:pPr>
    </w:p>
    <w:p w14:paraId="234E4983" w14:textId="5AA41251" w:rsidR="00CE33C3" w:rsidRDefault="00A13515" w:rsidP="00DA2129">
      <w:pPr>
        <w:spacing w:after="0"/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FE7403" w:rsidRPr="005F1438">
        <w:rPr>
          <w:rFonts w:hint="cs"/>
          <w:rtl/>
        </w:rPr>
        <w:t>سند</w:t>
      </w:r>
      <w:r w:rsidRPr="005F1438">
        <w:rPr>
          <w:rtl/>
        </w:rPr>
        <w:t xml:space="preserve"> با عنوان </w:t>
      </w:r>
      <w:r w:rsidRPr="005F1438">
        <w:rPr>
          <w:rFonts w:hint="eastAsia"/>
          <w:rtl/>
        </w:rPr>
        <w:t>«</w:t>
      </w:r>
      <w:r w:rsidR="00DA2129">
        <w:rPr>
          <w:rtl/>
        </w:rPr>
        <w:t>دستورالعمل</w:t>
      </w:r>
      <w:r w:rsidR="00DA2129">
        <w:t xml:space="preserve"> </w:t>
      </w:r>
      <w:r w:rsidR="00DA2129">
        <w:rPr>
          <w:rtl/>
        </w:rPr>
        <w:t>نصب ا</w:t>
      </w:r>
      <w:r w:rsidR="00DA2129">
        <w:rPr>
          <w:rFonts w:hint="cs"/>
          <w:rtl/>
        </w:rPr>
        <w:t>ی</w:t>
      </w:r>
      <w:r w:rsidR="00DA2129">
        <w:rPr>
          <w:rFonts w:hint="eastAsia"/>
          <w:rtl/>
        </w:rPr>
        <w:t>جنت</w:t>
      </w:r>
      <w:r w:rsidR="00DA2129">
        <w:rPr>
          <w:rtl/>
        </w:rPr>
        <w:t xml:space="preserve"> نرم</w:t>
      </w:r>
      <w:r w:rsidR="00DA2129">
        <w:rPr>
          <w:cs/>
        </w:rPr>
        <w:t>‎</w:t>
      </w:r>
      <w:r w:rsidR="00DA2129">
        <w:rPr>
          <w:rtl/>
        </w:rPr>
        <w:t>افزار مان</w:t>
      </w:r>
      <w:r w:rsidR="00DA2129">
        <w:rPr>
          <w:rFonts w:hint="cs"/>
          <w:rtl/>
        </w:rPr>
        <w:t>ی</w:t>
      </w:r>
      <w:r w:rsidR="00DA2129">
        <w:rPr>
          <w:rFonts w:hint="eastAsia"/>
          <w:rtl/>
        </w:rPr>
        <w:t>تور</w:t>
      </w:r>
      <w:r w:rsidR="00DA2129">
        <w:rPr>
          <w:rFonts w:hint="cs"/>
          <w:rtl/>
        </w:rPr>
        <w:t>ی</w:t>
      </w:r>
      <w:r w:rsidR="00DA2129">
        <w:rPr>
          <w:rFonts w:hint="eastAsia"/>
          <w:rtl/>
        </w:rPr>
        <w:t>نگ</w:t>
      </w:r>
      <w:r w:rsidR="00DA2129">
        <w:rPr>
          <w:rtl/>
        </w:rPr>
        <w:t xml:space="preserve"> </w:t>
      </w:r>
      <w:r w:rsidR="00DA2129">
        <w:t>WINCOR-EASTCOM 4.2.0.0</w:t>
      </w:r>
      <w:r w:rsidR="008A007F">
        <w:t xml:space="preserve"> (X64)</w:t>
      </w:r>
      <w:r w:rsidR="00DA2129">
        <w:rPr>
          <w:rFonts w:hint="cs"/>
          <w:rtl/>
        </w:rPr>
        <w:t>»</w:t>
      </w:r>
      <w:r w:rsidR="00DA2129">
        <w:t xml:space="preserve"> </w:t>
      </w:r>
      <w:r w:rsidR="009B2548" w:rsidRPr="005F1438">
        <w:rPr>
          <w:rtl/>
        </w:rPr>
        <w:t xml:space="preserve">در </w:t>
      </w:r>
      <w:r w:rsidR="00DA2129">
        <w:rPr>
          <w:rFonts w:hint="cs"/>
          <w:rtl/>
        </w:rPr>
        <w:t>مهرماه</w:t>
      </w:r>
      <w:r w:rsidR="00E0028C">
        <w:rPr>
          <w:rFonts w:hint="cs"/>
          <w:rtl/>
        </w:rPr>
        <w:t xml:space="preserve"> </w:t>
      </w:r>
      <w:r w:rsidR="001C1DD3">
        <w:rPr>
          <w:rFonts w:hint="cs"/>
          <w:rtl/>
        </w:rPr>
        <w:t>1404</w:t>
      </w:r>
      <w:r w:rsidR="009B2548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در</w:t>
      </w:r>
      <w:r w:rsidR="009D3414">
        <w:rPr>
          <w:rFonts w:hint="cs"/>
          <w:rtl/>
        </w:rPr>
        <w:t xml:space="preserve"> </w:t>
      </w:r>
      <w:r w:rsidR="00EB1013" w:rsidRPr="005F1438">
        <w:rPr>
          <w:rtl/>
        </w:rPr>
        <w:t xml:space="preserve"> </w:t>
      </w:r>
      <w:r w:rsidR="008848EE">
        <w:rPr>
          <w:rFonts w:hint="cs"/>
          <w:rtl/>
        </w:rPr>
        <w:t xml:space="preserve">واحد </w:t>
      </w:r>
      <w:r w:rsidR="006977D3">
        <w:rPr>
          <w:rFonts w:hint="cs"/>
          <w:rtl/>
        </w:rPr>
        <w:t>تولید نرم</w:t>
      </w:r>
      <w:r w:rsidR="006977D3">
        <w:rPr>
          <w:rFonts w:hint="cs"/>
          <w:rtl/>
          <w:cs/>
        </w:rPr>
        <w:t>‎افزار</w:t>
      </w:r>
      <w:r w:rsidR="008848EE">
        <w:rPr>
          <w:rFonts w:hint="cs"/>
          <w:rtl/>
        </w:rPr>
        <w:t xml:space="preserve"> </w:t>
      </w:r>
      <w:r w:rsidR="00DD1CA0">
        <w:rPr>
          <w:rFonts w:hint="cs"/>
          <w:rtl/>
        </w:rPr>
        <w:t xml:space="preserve">شرکت </w:t>
      </w:r>
      <w:r w:rsidR="00EB1013" w:rsidRPr="005F1438">
        <w:rPr>
          <w:rFonts w:hint="cs"/>
          <w:rtl/>
        </w:rPr>
        <w:t>خدمات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الکترونیکی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آدونیس</w:t>
      </w:r>
      <w:r w:rsidR="0028717C">
        <w:rPr>
          <w:rFonts w:hint="cs"/>
          <w:rtl/>
        </w:rPr>
        <w:t xml:space="preserve"> توسط </w:t>
      </w:r>
      <w:r w:rsidR="008848EE">
        <w:rPr>
          <w:rFonts w:hint="cs"/>
          <w:rtl/>
        </w:rPr>
        <w:t xml:space="preserve">خانم صغری شرافت تهیه و تنظیم </w:t>
      </w:r>
      <w:r w:rsidR="00DD0809" w:rsidRPr="005F1438">
        <w:rPr>
          <w:rtl/>
        </w:rPr>
        <w:t>تنظ</w:t>
      </w:r>
      <w:r w:rsidR="00DD0809" w:rsidRPr="005F1438">
        <w:rPr>
          <w:rFonts w:hint="cs"/>
          <w:rtl/>
        </w:rPr>
        <w:t>یم</w:t>
      </w:r>
      <w:r w:rsidR="0028717C">
        <w:rPr>
          <w:rFonts w:hint="cs"/>
          <w:rtl/>
        </w:rPr>
        <w:t xml:space="preserve"> </w:t>
      </w:r>
      <w:r w:rsidR="0028717C">
        <w:rPr>
          <w:rFonts w:hint="cs"/>
          <w:rtl/>
          <w:cs/>
        </w:rPr>
        <w:t>گردیده</w:t>
      </w:r>
      <w:r w:rsidR="00FE7403" w:rsidRPr="005F1438">
        <w:rPr>
          <w:rtl/>
        </w:rPr>
        <w:t xml:space="preserve"> است.</w:t>
      </w:r>
    </w:p>
    <w:p w14:paraId="0D66E1F0" w14:textId="5DB821E9" w:rsidR="00A13515" w:rsidRPr="00F72B99" w:rsidRDefault="00FE7403" w:rsidP="008848EE">
      <w:pPr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دستورالعمل</w:t>
      </w:r>
      <w:r w:rsidR="00B201A7" w:rsidRPr="005F1438">
        <w:rPr>
          <w:rtl/>
        </w:rPr>
        <w:t xml:space="preserve"> </w:t>
      </w:r>
      <w:r w:rsidRPr="005F1438">
        <w:rPr>
          <w:rFonts w:hint="cs"/>
          <w:rtl/>
        </w:rPr>
        <w:t>در</w:t>
      </w:r>
      <w:r w:rsidR="008848EE">
        <w:rPr>
          <w:rtl/>
        </w:rPr>
        <w:t xml:space="preserve"> واحد آموزش</w:t>
      </w:r>
      <w:r w:rsidR="00F05B41">
        <w:rPr>
          <w:rFonts w:hint="cs"/>
          <w:rtl/>
        </w:rPr>
        <w:t>،</w:t>
      </w:r>
      <w:r w:rsidRPr="005F1438">
        <w:rPr>
          <w:rtl/>
        </w:rPr>
        <w:t xml:space="preserve"> </w:t>
      </w:r>
      <w:r w:rsidR="00A13515" w:rsidRPr="005F1438">
        <w:rPr>
          <w:rFonts w:hint="cs"/>
          <w:rtl/>
        </w:rPr>
        <w:t>توسط</w:t>
      </w:r>
      <w:r w:rsidR="009B2548" w:rsidRPr="005F1438">
        <w:rPr>
          <w:rtl/>
        </w:rPr>
        <w:t xml:space="preserve"> </w:t>
      </w:r>
      <w:r w:rsidR="00AC65DC" w:rsidRPr="005F1438">
        <w:rPr>
          <w:rFonts w:hint="cs"/>
          <w:rtl/>
        </w:rPr>
        <w:t>آرش</w:t>
      </w:r>
      <w:r w:rsidR="00AC65DC"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تیغ‌</w:t>
      </w:r>
      <w:r w:rsidR="00AC65DC" w:rsidRPr="005F1438">
        <w:rPr>
          <w:rFonts w:hint="cs"/>
          <w:rtl/>
        </w:rPr>
        <w:t>بر</w:t>
      </w:r>
      <w:r w:rsidR="00A13515" w:rsidRPr="005F1438">
        <w:rPr>
          <w:rtl/>
        </w:rPr>
        <w:t xml:space="preserve"> و</w:t>
      </w:r>
      <w:r w:rsidR="00A13515" w:rsidRPr="005F1438">
        <w:rPr>
          <w:rFonts w:hint="cs"/>
          <w:rtl/>
        </w:rPr>
        <w:t>یرایش</w:t>
      </w:r>
      <w:r w:rsidR="00E85263">
        <w:rPr>
          <w:rFonts w:hint="cs"/>
          <w:rtl/>
        </w:rPr>
        <w:t xml:space="preserve"> و</w:t>
      </w:r>
      <w:r w:rsidR="00F21E43">
        <w:rPr>
          <w:rFonts w:hint="cs"/>
          <w:rtl/>
        </w:rPr>
        <w:t xml:space="preserve"> با شماره نسخه</w:t>
      </w:r>
      <w:r w:rsidR="00F21E43">
        <w:rPr>
          <w:rFonts w:hint="cs"/>
          <w:rtl/>
          <w:cs/>
        </w:rPr>
        <w:t>‎ی</w:t>
      </w:r>
      <w:r w:rsidR="008848EE">
        <w:rPr>
          <w:rFonts w:hint="cs"/>
          <w:rtl/>
          <w:cs/>
        </w:rPr>
        <w:t xml:space="preserve">                                </w:t>
      </w:r>
      <w:r w:rsidR="007615B6">
        <w:rPr>
          <w:rFonts w:hint="cs"/>
          <w:rtl/>
        </w:rPr>
        <w:t xml:space="preserve"> </w:t>
      </w:r>
      <w:r w:rsidR="001F32E5" w:rsidRPr="007615B6">
        <w:rPr>
          <w:rFonts w:hint="cs"/>
          <w:rtl/>
        </w:rPr>
        <w:t>آماده انتشار گردید</w:t>
      </w:r>
      <w:r w:rsidR="00A13515" w:rsidRPr="007615B6">
        <w:rPr>
          <w:rtl/>
        </w:rPr>
        <w:t>.</w:t>
      </w:r>
    </w:p>
    <w:p w14:paraId="3EF66245" w14:textId="77777777" w:rsidR="00A13515" w:rsidRDefault="00A13515" w:rsidP="00F05B41">
      <w:pPr>
        <w:spacing w:after="0"/>
        <w:rPr>
          <w:rtl/>
        </w:rPr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 w:rsidR="009B2548">
        <w:rPr>
          <w:rFonts w:hint="cs"/>
          <w:rtl/>
        </w:rPr>
        <w:t>یرایش‌</w:t>
      </w:r>
      <w:r w:rsidR="00F05B41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87"/>
        <w:gridCol w:w="980"/>
        <w:gridCol w:w="3121"/>
        <w:gridCol w:w="3402"/>
      </w:tblGrid>
      <w:tr w:rsidR="00045F02" w14:paraId="5E63F41F" w14:textId="77777777" w:rsidTr="00045F02">
        <w:tc>
          <w:tcPr>
            <w:tcW w:w="1087" w:type="dxa"/>
            <w:shd w:val="clear" w:color="auto" w:fill="1F497D" w:themeFill="text2"/>
          </w:tcPr>
          <w:p w14:paraId="0D24BFBF" w14:textId="77777777" w:rsidR="00045F02" w:rsidRPr="001F32E5" w:rsidRDefault="00045F02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1F32E5">
              <w:rPr>
                <w:color w:val="FFFFFF" w:themeColor="background1"/>
                <w:sz w:val="16"/>
                <w:szCs w:val="18"/>
                <w:rtl/>
              </w:rPr>
              <w:t xml:space="preserve"> </w:t>
            </w: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ویرایشگر</w:t>
            </w:r>
          </w:p>
        </w:tc>
        <w:tc>
          <w:tcPr>
            <w:tcW w:w="980" w:type="dxa"/>
            <w:shd w:val="clear" w:color="auto" w:fill="1F497D" w:themeFill="text2"/>
          </w:tcPr>
          <w:p w14:paraId="55DCAB39" w14:textId="77777777" w:rsidR="00045F02" w:rsidRPr="001F32E5" w:rsidRDefault="00045F02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تاریخ</w:t>
            </w:r>
          </w:p>
        </w:tc>
        <w:tc>
          <w:tcPr>
            <w:tcW w:w="3121" w:type="dxa"/>
            <w:shd w:val="clear" w:color="auto" w:fill="1F497D" w:themeFill="text2"/>
          </w:tcPr>
          <w:p w14:paraId="0DA18353" w14:textId="77777777" w:rsidR="00045F02" w:rsidRPr="001F32E5" w:rsidRDefault="00045F02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1F32E5">
              <w:rPr>
                <w:b/>
                <w:bCs/>
                <w:color w:val="FFFFFF" w:themeColor="background1"/>
                <w:sz w:val="16"/>
                <w:szCs w:val="18"/>
                <w:rtl/>
              </w:rPr>
              <w:t xml:space="preserve"> / سمت تأ</w:t>
            </w: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ییدکننده</w:t>
            </w:r>
          </w:p>
        </w:tc>
        <w:tc>
          <w:tcPr>
            <w:tcW w:w="3402" w:type="dxa"/>
            <w:shd w:val="clear" w:color="auto" w:fill="1F497D" w:themeFill="text2"/>
          </w:tcPr>
          <w:p w14:paraId="0837C3EC" w14:textId="77777777" w:rsidR="00045F02" w:rsidRPr="001F32E5" w:rsidRDefault="00045F02" w:rsidP="00045F02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6"/>
                <w:szCs w:val="18"/>
              </w:rPr>
            </w:pPr>
            <w:r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شماره نسخه قبلی</w:t>
            </w:r>
          </w:p>
        </w:tc>
      </w:tr>
      <w:tr w:rsidR="00045F02" w14:paraId="209930A0" w14:textId="77777777" w:rsidTr="00045F02">
        <w:trPr>
          <w:trHeight w:val="324"/>
        </w:trPr>
        <w:tc>
          <w:tcPr>
            <w:tcW w:w="1087" w:type="dxa"/>
            <w:vAlign w:val="center"/>
          </w:tcPr>
          <w:p w14:paraId="3B993CBA" w14:textId="77777777" w:rsidR="00045F02" w:rsidRPr="001F32E5" w:rsidRDefault="00045F02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  <w:vAlign w:val="center"/>
          </w:tcPr>
          <w:p w14:paraId="00BB81E4" w14:textId="77777777" w:rsidR="00045F02" w:rsidRPr="009B2548" w:rsidRDefault="00045F02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  <w:vAlign w:val="center"/>
          </w:tcPr>
          <w:p w14:paraId="3472C4E5" w14:textId="77777777" w:rsidR="00045F02" w:rsidRPr="009B2548" w:rsidRDefault="00045F02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3402" w:type="dxa"/>
            <w:vAlign w:val="center"/>
          </w:tcPr>
          <w:p w14:paraId="31F86075" w14:textId="77777777" w:rsidR="00045F02" w:rsidRPr="009B2548" w:rsidRDefault="00045F02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</w:tr>
      <w:tr w:rsidR="00045F02" w14:paraId="254FA10A" w14:textId="77777777" w:rsidTr="00045F02">
        <w:tc>
          <w:tcPr>
            <w:tcW w:w="1087" w:type="dxa"/>
          </w:tcPr>
          <w:p w14:paraId="2FEB2A3A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14:paraId="6BBFC8D3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14:paraId="37882F5E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402" w:type="dxa"/>
          </w:tcPr>
          <w:p w14:paraId="7E8DE9CF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  <w:tr w:rsidR="00045F02" w14:paraId="72223192" w14:textId="77777777" w:rsidTr="00045F02">
        <w:tc>
          <w:tcPr>
            <w:tcW w:w="1087" w:type="dxa"/>
          </w:tcPr>
          <w:p w14:paraId="7AE1B367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14:paraId="3FAC6E27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14:paraId="550AB232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402" w:type="dxa"/>
          </w:tcPr>
          <w:p w14:paraId="166314D0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  <w:tr w:rsidR="00045F02" w14:paraId="50FC711C" w14:textId="77777777" w:rsidTr="00045F02">
        <w:tc>
          <w:tcPr>
            <w:tcW w:w="1087" w:type="dxa"/>
          </w:tcPr>
          <w:p w14:paraId="24D4AF38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14:paraId="0E52B084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14:paraId="154A8223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402" w:type="dxa"/>
          </w:tcPr>
          <w:p w14:paraId="666F2572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  <w:tr w:rsidR="00045F02" w14:paraId="194C6EEA" w14:textId="77777777" w:rsidTr="00045F02">
        <w:tc>
          <w:tcPr>
            <w:tcW w:w="1087" w:type="dxa"/>
          </w:tcPr>
          <w:p w14:paraId="7F8C322F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14:paraId="406E2E4F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14:paraId="5DF362A4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402" w:type="dxa"/>
          </w:tcPr>
          <w:p w14:paraId="5D1C1487" w14:textId="77777777" w:rsidR="00045F02" w:rsidRPr="009B2548" w:rsidRDefault="00045F02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</w:tbl>
    <w:p w14:paraId="2447C1C1" w14:textId="77777777" w:rsidR="00490159" w:rsidRDefault="00490159" w:rsidP="00E266A3">
      <w:pPr>
        <w:rPr>
          <w:rtl/>
        </w:rPr>
        <w:sectPr w:rsidR="00490159" w:rsidSect="00635A88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</w:p>
    <w:p w14:paraId="6FE0CC2C" w14:textId="77777777" w:rsidR="00A671E9" w:rsidRDefault="00A671E9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1E05A3A1" w14:textId="77777777" w:rsidR="000A2237" w:rsidRDefault="000A2237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596323D7" w14:textId="77777777" w:rsidR="000A2237" w:rsidRDefault="000A2237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4B62CC77" w14:textId="77777777" w:rsidR="000A2237" w:rsidRDefault="000A2237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284AD782" w14:textId="77777777" w:rsidR="000A2237" w:rsidRDefault="000A2237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5A3A6DBE" w14:textId="77777777" w:rsidR="000A2237" w:rsidRDefault="000A2237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0E90F1DC" w14:textId="77777777" w:rsidR="00A671E9" w:rsidRDefault="00A671E9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699B449C" w14:textId="77777777" w:rsidR="00A671E9" w:rsidRDefault="00A671E9" w:rsidP="00FF6B50">
      <w:pPr>
        <w:spacing w:after="0"/>
        <w:jc w:val="center"/>
        <w:rPr>
          <w:b/>
          <w:bCs/>
          <w:color w:val="1F497D" w:themeColor="text2"/>
          <w:sz w:val="14"/>
          <w:szCs w:val="14"/>
          <w:rtl/>
        </w:rPr>
      </w:pPr>
    </w:p>
    <w:p w14:paraId="04A3FDA6" w14:textId="77777777" w:rsidR="00994796" w:rsidRPr="00DD1CA0" w:rsidRDefault="00132254" w:rsidP="00FF6B50">
      <w:pPr>
        <w:spacing w:after="0"/>
        <w:jc w:val="center"/>
        <w:rPr>
          <w:b/>
          <w:bCs/>
          <w:color w:val="1F497D" w:themeColor="text2"/>
          <w:sz w:val="24"/>
          <w:rtl/>
        </w:rPr>
      </w:pPr>
      <w:r w:rsidRPr="00DD1CA0">
        <w:rPr>
          <w:rFonts w:hint="cs"/>
          <w:b/>
          <w:bCs/>
          <w:color w:val="1F497D" w:themeColor="text2"/>
          <w:szCs w:val="22"/>
          <w:rtl/>
        </w:rPr>
        <w:t>فهرست</w:t>
      </w:r>
    </w:p>
    <w:p w14:paraId="22468F24" w14:textId="77777777" w:rsidR="00577F8D" w:rsidRDefault="00CF2580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r w:rsidRPr="00A656CA">
        <w:rPr>
          <w:rtl/>
        </w:rPr>
        <w:fldChar w:fldCharType="begin"/>
      </w:r>
      <w:r w:rsidRPr="00A656CA">
        <w:rPr>
          <w:rtl/>
        </w:rPr>
        <w:instrText xml:space="preserve"> </w:instrText>
      </w:r>
      <w:r w:rsidRPr="00A656CA">
        <w:instrText>TOC</w:instrText>
      </w:r>
      <w:r w:rsidRPr="00A656CA">
        <w:rPr>
          <w:rtl/>
        </w:rPr>
        <w:instrText xml:space="preserve"> \</w:instrText>
      </w:r>
      <w:r w:rsidRPr="00A656CA">
        <w:instrText>o "1-4" \h \z \u</w:instrText>
      </w:r>
      <w:r w:rsidRPr="00A656CA">
        <w:rPr>
          <w:rtl/>
        </w:rPr>
        <w:instrText xml:space="preserve"> </w:instrText>
      </w:r>
      <w:r w:rsidRPr="00A656CA">
        <w:rPr>
          <w:rtl/>
        </w:rPr>
        <w:fldChar w:fldCharType="separate"/>
      </w:r>
      <w:hyperlink w:anchor="_Toc85633665" w:history="1">
        <w:r w:rsidR="00577F8D" w:rsidRPr="00B610A6">
          <w:rPr>
            <w:rStyle w:val="Hyperlink"/>
            <w:rtl/>
          </w:rPr>
          <w:t>اقدامات پ</w:t>
        </w:r>
        <w:r w:rsidR="00577F8D" w:rsidRPr="00B610A6">
          <w:rPr>
            <w:rStyle w:val="Hyperlink"/>
            <w:rFonts w:hint="cs"/>
            <w:rtl/>
          </w:rPr>
          <w:t>ی</w:t>
        </w:r>
        <w:r w:rsidR="00577F8D" w:rsidRPr="00B610A6">
          <w:rPr>
            <w:rStyle w:val="Hyperlink"/>
            <w:rFonts w:hint="eastAsia"/>
            <w:rtl/>
          </w:rPr>
          <w:t>ش</w:t>
        </w:r>
        <w:r w:rsidR="00577F8D" w:rsidRPr="00B610A6">
          <w:rPr>
            <w:rStyle w:val="Hyperlink"/>
            <w:rtl/>
          </w:rPr>
          <w:t xml:space="preserve"> از نصب</w:t>
        </w:r>
        <w:r w:rsidR="00577F8D">
          <w:rPr>
            <w:webHidden/>
            <w:rtl/>
          </w:rPr>
          <w:tab/>
        </w:r>
        <w:r w:rsidR="00577F8D">
          <w:rPr>
            <w:webHidden/>
            <w:rtl/>
          </w:rPr>
          <w:fldChar w:fldCharType="begin"/>
        </w:r>
        <w:r w:rsidR="00577F8D">
          <w:rPr>
            <w:webHidden/>
            <w:rtl/>
          </w:rPr>
          <w:instrText xml:space="preserve"> </w:instrText>
        </w:r>
        <w:r w:rsidR="00577F8D">
          <w:rPr>
            <w:webHidden/>
          </w:rPr>
          <w:instrText>PAGEREF</w:instrText>
        </w:r>
        <w:r w:rsidR="00577F8D">
          <w:rPr>
            <w:webHidden/>
            <w:rtl/>
          </w:rPr>
          <w:instrText xml:space="preserve"> _</w:instrText>
        </w:r>
        <w:r w:rsidR="00577F8D">
          <w:rPr>
            <w:webHidden/>
          </w:rPr>
          <w:instrText>Toc85633665 \h</w:instrText>
        </w:r>
        <w:r w:rsidR="00577F8D">
          <w:rPr>
            <w:webHidden/>
            <w:rtl/>
          </w:rPr>
          <w:instrText xml:space="preserve"> </w:instrText>
        </w:r>
        <w:r w:rsidR="00577F8D">
          <w:rPr>
            <w:webHidden/>
            <w:rtl/>
          </w:rPr>
        </w:r>
        <w:r w:rsidR="00577F8D">
          <w:rPr>
            <w:webHidden/>
            <w:rtl/>
          </w:rPr>
          <w:fldChar w:fldCharType="separate"/>
        </w:r>
        <w:r w:rsidR="002B7EC1">
          <w:rPr>
            <w:webHidden/>
            <w:rtl/>
          </w:rPr>
          <w:t>1</w:t>
        </w:r>
        <w:r w:rsidR="00577F8D">
          <w:rPr>
            <w:webHidden/>
            <w:rtl/>
          </w:rPr>
          <w:fldChar w:fldCharType="end"/>
        </w:r>
      </w:hyperlink>
    </w:p>
    <w:p w14:paraId="07EE16A6" w14:textId="77777777" w:rsidR="00577F8D" w:rsidRDefault="002B7EC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85633666" w:history="1">
        <w:r w:rsidR="00577F8D" w:rsidRPr="00B610A6">
          <w:rPr>
            <w:rStyle w:val="Hyperlink"/>
            <w:rtl/>
          </w:rPr>
          <w:t xml:space="preserve">نصب نرم افزار </w:t>
        </w:r>
        <w:r w:rsidR="00577F8D" w:rsidRPr="00B610A6">
          <w:rPr>
            <w:rStyle w:val="Hyperlink"/>
          </w:rPr>
          <w:t>Agent_Terminal</w:t>
        </w:r>
        <w:r w:rsidR="00577F8D">
          <w:rPr>
            <w:webHidden/>
            <w:rtl/>
          </w:rPr>
          <w:tab/>
        </w:r>
        <w:r w:rsidR="00577F8D">
          <w:rPr>
            <w:webHidden/>
            <w:rtl/>
          </w:rPr>
          <w:fldChar w:fldCharType="begin"/>
        </w:r>
        <w:r w:rsidR="00577F8D">
          <w:rPr>
            <w:webHidden/>
            <w:rtl/>
          </w:rPr>
          <w:instrText xml:space="preserve"> </w:instrText>
        </w:r>
        <w:r w:rsidR="00577F8D">
          <w:rPr>
            <w:webHidden/>
          </w:rPr>
          <w:instrText>PAGEREF</w:instrText>
        </w:r>
        <w:r w:rsidR="00577F8D">
          <w:rPr>
            <w:webHidden/>
            <w:rtl/>
          </w:rPr>
          <w:instrText xml:space="preserve"> _</w:instrText>
        </w:r>
        <w:r w:rsidR="00577F8D">
          <w:rPr>
            <w:webHidden/>
          </w:rPr>
          <w:instrText>Toc85633666 \h</w:instrText>
        </w:r>
        <w:r w:rsidR="00577F8D">
          <w:rPr>
            <w:webHidden/>
            <w:rtl/>
          </w:rPr>
          <w:instrText xml:space="preserve"> </w:instrText>
        </w:r>
        <w:r w:rsidR="00577F8D">
          <w:rPr>
            <w:webHidden/>
            <w:rtl/>
          </w:rPr>
          <w:fldChar w:fldCharType="separate"/>
        </w:r>
        <w:r>
          <w:rPr>
            <w:b/>
            <w:bCs/>
            <w:webHidden/>
          </w:rPr>
          <w:t>Error! Bookmark not defined.</w:t>
        </w:r>
        <w:r w:rsidR="00577F8D">
          <w:rPr>
            <w:webHidden/>
            <w:rtl/>
          </w:rPr>
          <w:fldChar w:fldCharType="end"/>
        </w:r>
      </w:hyperlink>
    </w:p>
    <w:p w14:paraId="53E7851E" w14:textId="77777777" w:rsidR="003022EB" w:rsidRDefault="00CF2580" w:rsidP="00DD1CA0">
      <w:pPr>
        <w:spacing w:after="0"/>
        <w:jc w:val="center"/>
        <w:rPr>
          <w:b/>
          <w:bCs/>
          <w:sz w:val="18"/>
          <w:szCs w:val="18"/>
          <w:rtl/>
        </w:rPr>
      </w:pPr>
      <w:r w:rsidRPr="00A656CA">
        <w:rPr>
          <w:szCs w:val="22"/>
          <w:rtl/>
        </w:rPr>
        <w:fldChar w:fldCharType="end"/>
      </w:r>
    </w:p>
    <w:p w14:paraId="73EAAD2E" w14:textId="77777777" w:rsidR="003022EB" w:rsidRDefault="003022EB" w:rsidP="00DD1CA0">
      <w:pPr>
        <w:spacing w:after="0"/>
        <w:jc w:val="center"/>
        <w:rPr>
          <w:b/>
          <w:bCs/>
          <w:sz w:val="18"/>
          <w:szCs w:val="18"/>
          <w:rtl/>
        </w:rPr>
      </w:pPr>
    </w:p>
    <w:p w14:paraId="0D02C363" w14:textId="77777777" w:rsidR="00873B7D" w:rsidRDefault="009D1E13" w:rsidP="00DD1CA0">
      <w:pPr>
        <w:spacing w:after="0"/>
        <w:jc w:val="center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</w:t>
      </w:r>
    </w:p>
    <w:p w14:paraId="3E0E623D" w14:textId="77777777" w:rsidR="00F95E80" w:rsidRDefault="00F95E80" w:rsidP="00DD1CA0">
      <w:pPr>
        <w:spacing w:after="0"/>
        <w:jc w:val="center"/>
        <w:rPr>
          <w:b/>
          <w:bCs/>
          <w:sz w:val="18"/>
          <w:szCs w:val="18"/>
          <w:rtl/>
        </w:rPr>
      </w:pPr>
    </w:p>
    <w:p w14:paraId="48DB9D9E" w14:textId="77777777" w:rsidR="003022EB" w:rsidRDefault="003022EB" w:rsidP="00DD1CA0">
      <w:pPr>
        <w:spacing w:after="0"/>
        <w:jc w:val="center"/>
        <w:rPr>
          <w:b/>
          <w:bCs/>
          <w:sz w:val="18"/>
          <w:szCs w:val="18"/>
          <w:rtl/>
        </w:rPr>
      </w:pPr>
    </w:p>
    <w:p w14:paraId="2C3A9FF9" w14:textId="77777777" w:rsidR="00571748" w:rsidRDefault="00571748" w:rsidP="00DD1CA0">
      <w:pPr>
        <w:spacing w:after="0"/>
        <w:jc w:val="center"/>
        <w:rPr>
          <w:b/>
          <w:bCs/>
          <w:sz w:val="24"/>
        </w:rPr>
      </w:pPr>
      <w:r w:rsidRPr="00AB4987">
        <w:rPr>
          <w:rFonts w:hint="cs"/>
          <w:b/>
          <w:bCs/>
          <w:sz w:val="18"/>
          <w:szCs w:val="18"/>
          <w:rtl/>
        </w:rPr>
        <w:t>حق</w:t>
      </w:r>
      <w:r w:rsidRPr="00AB4987">
        <w:rPr>
          <w:rFonts w:hint="cs"/>
          <w:b/>
          <w:bCs/>
          <w:sz w:val="18"/>
          <w:szCs w:val="18"/>
        </w:rPr>
        <w:t xml:space="preserve"> </w:t>
      </w:r>
      <w:r w:rsidRPr="00AB4987">
        <w:rPr>
          <w:rFonts w:hint="cs"/>
          <w:b/>
          <w:bCs/>
          <w:sz w:val="18"/>
          <w:szCs w:val="18"/>
          <w:rtl/>
        </w:rPr>
        <w:t>طبع</w:t>
      </w:r>
      <w:r w:rsidRPr="00AB4987">
        <w:rPr>
          <w:rFonts w:hint="cs"/>
          <w:b/>
          <w:bCs/>
          <w:sz w:val="18"/>
          <w:szCs w:val="18"/>
        </w:rPr>
        <w:t xml:space="preserve"> </w:t>
      </w:r>
      <w:r w:rsidRPr="00AB4987">
        <w:rPr>
          <w:rFonts w:hint="cs"/>
          <w:b/>
          <w:bCs/>
          <w:sz w:val="18"/>
          <w:szCs w:val="18"/>
          <w:rtl/>
        </w:rPr>
        <w:t>و</w:t>
      </w:r>
      <w:r w:rsidRPr="00AB4987">
        <w:rPr>
          <w:rFonts w:hint="cs"/>
          <w:b/>
          <w:bCs/>
          <w:sz w:val="18"/>
          <w:szCs w:val="18"/>
        </w:rPr>
        <w:t xml:space="preserve"> </w:t>
      </w:r>
      <w:r w:rsidRPr="00AB4987">
        <w:rPr>
          <w:rFonts w:hint="cs"/>
          <w:b/>
          <w:bCs/>
          <w:sz w:val="18"/>
          <w:szCs w:val="18"/>
          <w:rtl/>
        </w:rPr>
        <w:t>نشر</w:t>
      </w:r>
    </w:p>
    <w:p w14:paraId="6017EAAC" w14:textId="77777777" w:rsidR="00A13515" w:rsidRDefault="00571748" w:rsidP="005D3998">
      <w:pPr>
        <w:autoSpaceDE w:val="0"/>
        <w:autoSpaceDN w:val="0"/>
        <w:adjustRightInd w:val="0"/>
        <w:spacing w:after="0"/>
        <w:ind w:left="-51"/>
        <w:jc w:val="center"/>
        <w:rPr>
          <w:rtl/>
        </w:rPr>
      </w:pPr>
      <w:r>
        <w:rPr>
          <w:rFonts w:ascii="B Nazanin" w:hint="cs"/>
          <w:szCs w:val="22"/>
          <w:rtl/>
        </w:rPr>
        <w:t>این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سند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در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شرکت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آدونيس تهیه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و تنظیم گردیده است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و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 xml:space="preserve">انتشار محتویات </w:t>
      </w:r>
      <w:r w:rsidR="00640A2F">
        <w:rPr>
          <w:rFonts w:ascii="B Nazanin" w:hint="cs"/>
          <w:szCs w:val="22"/>
          <w:rtl/>
        </w:rPr>
        <w:t>آن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و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یا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استفاده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از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آن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در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سایر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مستندات،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بدون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کسب اجازه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کتبی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از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شرکت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آدونيس به‌هیچ‌عنوان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مجاز</w:t>
      </w:r>
      <w:r>
        <w:rPr>
          <w:rFonts w:ascii="B Nazanin" w:hint="cs"/>
          <w:szCs w:val="22"/>
        </w:rPr>
        <w:t xml:space="preserve"> </w:t>
      </w:r>
      <w:r>
        <w:rPr>
          <w:rFonts w:ascii="B Nazanin" w:hint="cs"/>
          <w:szCs w:val="22"/>
          <w:rtl/>
        </w:rPr>
        <w:t>نمی‌باشد</w:t>
      </w:r>
      <w:r>
        <w:rPr>
          <w:rFonts w:ascii="B Nazanin" w:hint="cs"/>
          <w:szCs w:val="22"/>
        </w:rPr>
        <w:t>.</w:t>
      </w:r>
    </w:p>
    <w:p w14:paraId="1092B2D0" w14:textId="77777777" w:rsidR="00A13515" w:rsidRDefault="00A13515" w:rsidP="006647B1">
      <w:pPr>
        <w:rPr>
          <w:rtl/>
        </w:rPr>
        <w:sectPr w:rsidR="00A13515" w:rsidSect="00635A88">
          <w:footerReference w:type="even" r:id="rId15"/>
          <w:footerReference w:type="default" r:id="rId16"/>
          <w:pgSz w:w="11906" w:h="16838"/>
          <w:pgMar w:top="1134" w:right="1440" w:bottom="567" w:left="1440" w:header="720" w:footer="720" w:gutter="0"/>
          <w:pgNumType w:fmt="upperLetter" w:start="1"/>
          <w:cols w:space="720"/>
          <w:bidi/>
          <w:rtlGutter/>
          <w:docGrid w:linePitch="360"/>
        </w:sectPr>
      </w:pPr>
    </w:p>
    <w:p w14:paraId="66E27F5F" w14:textId="77777777" w:rsidR="00796584" w:rsidRDefault="00796584" w:rsidP="002C52E0">
      <w:pPr>
        <w:spacing w:after="0"/>
        <w:jc w:val="center"/>
        <w:rPr>
          <w:rtl/>
        </w:rPr>
      </w:pPr>
    </w:p>
    <w:p w14:paraId="3BD92BD5" w14:textId="77777777" w:rsidR="00F202F2" w:rsidRDefault="005951EB" w:rsidP="005951EB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0D7DDC99" wp14:editId="30849168">
            <wp:extent cx="464928" cy="52717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1731" w14:textId="77777777" w:rsidR="00F444CD" w:rsidRDefault="00F444CD" w:rsidP="005951EB">
      <w:pPr>
        <w:jc w:val="center"/>
        <w:rPr>
          <w:rtl/>
        </w:rPr>
      </w:pPr>
    </w:p>
    <w:p w14:paraId="53DE6D05" w14:textId="77777777" w:rsidR="00F444CD" w:rsidRDefault="00F444CD" w:rsidP="005951EB">
      <w:pPr>
        <w:jc w:val="center"/>
        <w:rPr>
          <w:rtl/>
        </w:rPr>
      </w:pPr>
    </w:p>
    <w:p w14:paraId="039CAF44" w14:textId="332C8830" w:rsidR="005951EB" w:rsidRDefault="008848EE" w:rsidP="006977D3">
      <w:pPr>
        <w:rPr>
          <w:rFonts w:ascii="Calibri" w:eastAsia="Calibri" w:hAnsi="Calibri"/>
          <w:sz w:val="26"/>
          <w:szCs w:val="26"/>
          <w:rtl/>
        </w:rPr>
      </w:pPr>
      <w:r w:rsidRPr="008848EE">
        <w:rPr>
          <w:rFonts w:hint="cs"/>
          <w:rtl/>
        </w:rPr>
        <w:t xml:space="preserve">مستند حاضر </w:t>
      </w:r>
      <w:r>
        <w:rPr>
          <w:rFonts w:hint="cs"/>
          <w:rtl/>
        </w:rPr>
        <w:t xml:space="preserve">که مراحل </w:t>
      </w:r>
      <w:r w:rsidRPr="008848EE">
        <w:rPr>
          <w:rFonts w:hint="cs"/>
          <w:rtl/>
        </w:rPr>
        <w:t>نصب و بهره برداری از سامانه مانیتورینگ آدونیس</w:t>
      </w:r>
      <w:r>
        <w:rPr>
          <w:rFonts w:hint="cs"/>
          <w:rtl/>
        </w:rPr>
        <w:t xml:space="preserve"> را شامل می</w:t>
      </w:r>
      <w:r>
        <w:rPr>
          <w:rFonts w:hint="cs"/>
          <w:rtl/>
          <w:cs/>
        </w:rPr>
        <w:t xml:space="preserve">‎شود </w:t>
      </w:r>
      <w:r w:rsidRPr="008848EE">
        <w:rPr>
          <w:rFonts w:hint="cs"/>
          <w:rtl/>
        </w:rPr>
        <w:t>در امور توسعه محصول</w:t>
      </w:r>
      <w:r>
        <w:rPr>
          <w:rFonts w:hint="cs"/>
          <w:rtl/>
        </w:rPr>
        <w:t xml:space="preserve"> و</w:t>
      </w:r>
      <w:r w:rsidRPr="008848EE">
        <w:rPr>
          <w:rFonts w:hint="cs"/>
          <w:rtl/>
        </w:rPr>
        <w:t xml:space="preserve"> جهت ارائه به امور پشتیبانی سطح دوم </w:t>
      </w:r>
      <w:r>
        <w:rPr>
          <w:rFonts w:hint="cs"/>
          <w:rtl/>
        </w:rPr>
        <w:t>تهیه گردیده است</w:t>
      </w:r>
      <w:r w:rsidR="00577F8D">
        <w:rPr>
          <w:rStyle w:val="FootnoteReference"/>
          <w:rFonts w:ascii="Calibri" w:eastAsia="Calibri" w:hAnsi="Calibri"/>
          <w:sz w:val="26"/>
          <w:szCs w:val="26"/>
          <w:rtl/>
        </w:rPr>
        <w:footnoteReference w:id="1"/>
      </w:r>
      <w:r w:rsidR="004423FA">
        <w:rPr>
          <w:rFonts w:ascii="Calibri" w:eastAsia="Calibri" w:hAnsi="Calibri" w:hint="cs"/>
          <w:sz w:val="26"/>
          <w:szCs w:val="26"/>
          <w:rtl/>
        </w:rPr>
        <w:t>.</w:t>
      </w:r>
    </w:p>
    <w:p w14:paraId="2CFC7455" w14:textId="77777777" w:rsidR="005951EB" w:rsidRDefault="005951EB" w:rsidP="005951EB">
      <w:pPr>
        <w:rPr>
          <w:rtl/>
        </w:rPr>
      </w:pPr>
    </w:p>
    <w:p w14:paraId="6C07B64B" w14:textId="7311CFC3" w:rsidR="005951EB" w:rsidRDefault="00F444CD" w:rsidP="00F444CD">
      <w:pPr>
        <w:pStyle w:val="Heading1"/>
        <w:rPr>
          <w:rtl/>
        </w:rPr>
      </w:pPr>
      <w:bookmarkStart w:id="11" w:name="_Toc85633665"/>
      <w:r>
        <w:rPr>
          <w:rFonts w:hint="cs"/>
          <w:rtl/>
        </w:rPr>
        <w:t xml:space="preserve">اقدام لازم </w:t>
      </w:r>
      <w:r w:rsidR="005951EB">
        <w:rPr>
          <w:rFonts w:hint="cs"/>
          <w:rtl/>
        </w:rPr>
        <w:t>پیش از نصب</w:t>
      </w:r>
      <w:bookmarkEnd w:id="11"/>
      <w:r w:rsidR="008848EE">
        <w:rPr>
          <w:rFonts w:hint="cs"/>
          <w:rtl/>
        </w:rPr>
        <w:t xml:space="preserve"> نرم</w:t>
      </w:r>
      <w:r w:rsidR="008848EE">
        <w:rPr>
          <w:rFonts w:hint="cs"/>
          <w:rtl/>
          <w:cs/>
        </w:rPr>
        <w:t>‎افزار مانیتورینگ</w:t>
      </w:r>
    </w:p>
    <w:p w14:paraId="06D58697" w14:textId="5B6174F1" w:rsidR="00263798" w:rsidRDefault="00F444CD" w:rsidP="00F444CD">
      <w:pPr>
        <w:spacing w:after="0"/>
        <w:rPr>
          <w:rtl/>
        </w:rPr>
      </w:pPr>
      <w:bookmarkStart w:id="12" w:name="_Toc114057082"/>
      <w:r w:rsidRPr="00F444CD">
        <w:rPr>
          <w:rFonts w:hint="cs"/>
          <w:rtl/>
        </w:rPr>
        <w:t>پیش از نصب نرم</w:t>
      </w:r>
      <w:r w:rsidRPr="00F444CD">
        <w:rPr>
          <w:rFonts w:hint="cs"/>
          <w:rtl/>
          <w:cs/>
        </w:rPr>
        <w:t>‎افزار مانیتورینگ</w:t>
      </w:r>
      <w:r w:rsidRPr="00F444CD">
        <w:rPr>
          <w:rFonts w:hint="cs"/>
          <w:rtl/>
        </w:rPr>
        <w:t xml:space="preserve"> </w:t>
      </w:r>
      <w:r>
        <w:rPr>
          <w:rFonts w:hint="cs"/>
          <w:rtl/>
        </w:rPr>
        <w:t xml:space="preserve"> لازم است </w:t>
      </w:r>
      <w:r w:rsidR="00263798" w:rsidRPr="00F444CD">
        <w:rPr>
          <w:rFonts w:hint="cs"/>
          <w:rtl/>
        </w:rPr>
        <w:t xml:space="preserve">وضعیت نصب </w:t>
      </w:r>
      <w:r w:rsidR="00D71DE1" w:rsidRPr="00F444CD">
        <w:rPr>
          <w:rtl/>
        </w:rPr>
        <w:t>نرم‌افزار</w:t>
      </w:r>
      <w:r w:rsidR="00263798" w:rsidRPr="00F444CD">
        <w:rPr>
          <w:rFonts w:hint="cs"/>
          <w:rtl/>
        </w:rPr>
        <w:t xml:space="preserve"> مانیتورینگ</w:t>
      </w:r>
      <w:bookmarkEnd w:id="12"/>
      <w:r w:rsidR="00263798" w:rsidRPr="00F444CD">
        <w:rPr>
          <w:rFonts w:hint="cs"/>
          <w:rtl/>
        </w:rPr>
        <w:t xml:space="preserve"> را بررسی کنید</w:t>
      </w:r>
      <w:r>
        <w:rPr>
          <w:rFonts w:hint="cs"/>
          <w:rtl/>
        </w:rPr>
        <w:t xml:space="preserve">؛ </w:t>
      </w:r>
      <w:r w:rsidR="00D71DE1" w:rsidRPr="00F444CD">
        <w:rPr>
          <w:rtl/>
        </w:rPr>
        <w:t>درصورت</w:t>
      </w:r>
      <w:r w:rsidR="00D71DE1" w:rsidRPr="00F444CD">
        <w:rPr>
          <w:rFonts w:hint="cs"/>
          <w:rtl/>
        </w:rPr>
        <w:t>ی‌</w:t>
      </w:r>
      <w:r w:rsidR="00D71DE1" w:rsidRPr="00F444CD">
        <w:rPr>
          <w:rFonts w:hint="eastAsia"/>
          <w:rtl/>
        </w:rPr>
        <w:t>که</w:t>
      </w:r>
      <w:r w:rsidR="00263798" w:rsidRPr="00F444CD">
        <w:rPr>
          <w:rtl/>
        </w:rPr>
        <w:t xml:space="preserve"> نرم</w:t>
      </w:r>
      <w:r w:rsidR="00263798" w:rsidRPr="00F444CD">
        <w:rPr>
          <w:cs/>
        </w:rPr>
        <w:t>‎</w:t>
      </w:r>
      <w:r w:rsidR="00263798" w:rsidRPr="00F444CD">
        <w:rPr>
          <w:rtl/>
        </w:rPr>
        <w:t>افزار مان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تور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نگ</w:t>
      </w:r>
      <w:r w:rsidR="00263798" w:rsidRPr="00F444CD">
        <w:rPr>
          <w:rtl/>
        </w:rPr>
        <w:t xml:space="preserve"> </w:t>
      </w:r>
      <w:r w:rsidR="00263798" w:rsidRPr="00F444CD">
        <w:rPr>
          <w:rFonts w:hint="cs"/>
          <w:rtl/>
        </w:rPr>
        <w:t xml:space="preserve">از قبل </w:t>
      </w:r>
      <w:r w:rsidR="00263798" w:rsidRPr="00F444CD">
        <w:rPr>
          <w:rtl/>
        </w:rPr>
        <w:t>رو</w:t>
      </w:r>
      <w:r w:rsidR="00263798" w:rsidRPr="00F444CD">
        <w:rPr>
          <w:rFonts w:hint="cs"/>
          <w:rtl/>
        </w:rPr>
        <w:t>ی</w:t>
      </w:r>
      <w:r w:rsidR="00263798" w:rsidRPr="00F444CD">
        <w:rPr>
          <w:rtl/>
        </w:rPr>
        <w:t xml:space="preserve"> ترم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نال</w:t>
      </w:r>
      <w:r w:rsidR="00263798" w:rsidRPr="00F444CD">
        <w:rPr>
          <w:rtl/>
        </w:rPr>
        <w:t xml:space="preserve"> نصب بوده است</w:t>
      </w:r>
      <w:r w:rsidR="00263798" w:rsidRPr="00F444CD">
        <w:rPr>
          <w:rFonts w:hint="cs"/>
          <w:rtl/>
        </w:rPr>
        <w:t>،</w:t>
      </w:r>
      <w:r w:rsidR="00263798" w:rsidRPr="00F444CD">
        <w:rPr>
          <w:rtl/>
        </w:rPr>
        <w:t xml:space="preserve"> ابتدا </w:t>
      </w:r>
      <w:r w:rsidR="00263798" w:rsidRPr="00F444CD">
        <w:t>Process</w:t>
      </w:r>
      <w:r w:rsidR="00263798" w:rsidRPr="00F444CD">
        <w:rPr>
          <w:rtl/>
        </w:rPr>
        <w:t>ها</w:t>
      </w:r>
      <w:r w:rsidR="00263798" w:rsidRPr="00F444CD">
        <w:rPr>
          <w:rFonts w:hint="cs"/>
          <w:rtl/>
        </w:rPr>
        <w:t>ی</w:t>
      </w:r>
      <w:r w:rsidR="00263798" w:rsidRPr="00F444CD">
        <w:t xml:space="preserve">Appstart.exe </w:t>
      </w:r>
      <w:r w:rsidR="00263798" w:rsidRPr="00F444CD">
        <w:rPr>
          <w:rtl/>
        </w:rPr>
        <w:t xml:space="preserve">، </w:t>
      </w:r>
      <w:r w:rsidR="00263798" w:rsidRPr="00F444CD">
        <w:t>MonitoringService.exe</w:t>
      </w:r>
      <w:r w:rsidR="00263798" w:rsidRPr="00F444CD">
        <w:rPr>
          <w:rtl/>
        </w:rPr>
        <w:t xml:space="preserve"> و </w:t>
      </w:r>
      <w:r w:rsidR="00263798" w:rsidRPr="00F444CD">
        <w:t>MonitoringAgent.exe</w:t>
      </w:r>
      <w:r w:rsidR="00263798" w:rsidRPr="00F444CD">
        <w:rPr>
          <w:rtl/>
        </w:rPr>
        <w:t xml:space="preserve"> را از</w:t>
      </w:r>
      <w:r w:rsidR="00263798" w:rsidRPr="00F444CD">
        <w:t xml:space="preserve"> Windows Task Manager </w:t>
      </w:r>
      <w:r w:rsidR="00263798" w:rsidRPr="00F444CD">
        <w:rPr>
          <w:rtl/>
        </w:rPr>
        <w:t>ببند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د</w:t>
      </w:r>
      <w:r w:rsidR="00263798" w:rsidRPr="00F444CD">
        <w:rPr>
          <w:rFonts w:hint="cs"/>
          <w:rtl/>
        </w:rPr>
        <w:t>.</w:t>
      </w:r>
      <w:r w:rsidR="00263798" w:rsidRPr="00F444CD">
        <w:rPr>
          <w:rtl/>
        </w:rPr>
        <w:t xml:space="preserve"> سپس از مس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ر</w:t>
      </w:r>
      <w:r w:rsidR="00263798" w:rsidRPr="00F444CD">
        <w:rPr>
          <w:rtl/>
        </w:rPr>
        <w:t xml:space="preserve"> </w:t>
      </w:r>
      <w:r w:rsidR="00263798" w:rsidRPr="00F444CD">
        <w:t>C:\Adonis\SSTApplication</w:t>
      </w:r>
      <w:r w:rsidR="00263798" w:rsidRPr="00F444CD">
        <w:rPr>
          <w:rtl/>
        </w:rPr>
        <w:t xml:space="preserve"> فا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ل</w:t>
      </w:r>
      <w:r w:rsidR="00263798" w:rsidRPr="00F444CD">
        <w:rPr>
          <w:rtl/>
        </w:rPr>
        <w:t xml:space="preserve"> اجرا</w:t>
      </w:r>
      <w:r w:rsidR="00263798" w:rsidRPr="00F444CD">
        <w:rPr>
          <w:rFonts w:hint="cs"/>
          <w:rtl/>
        </w:rPr>
        <w:t>یی</w:t>
      </w:r>
      <w:r w:rsidR="00263798" w:rsidRPr="00F444CD">
        <w:rPr>
          <w:rtl/>
        </w:rPr>
        <w:t xml:space="preserve"> </w:t>
      </w:r>
      <w:r w:rsidR="00263798" w:rsidRPr="00F444CD">
        <w:t>UninstallAD-AgentTerminal.exe</w:t>
      </w:r>
      <w:r w:rsidR="00263798" w:rsidRPr="00F444CD">
        <w:rPr>
          <w:rtl/>
        </w:rPr>
        <w:t xml:space="preserve"> را اجرا و منتظر بمان</w:t>
      </w:r>
      <w:r w:rsidR="00263798" w:rsidRPr="00F444CD">
        <w:rPr>
          <w:rFonts w:hint="cs"/>
          <w:rtl/>
        </w:rPr>
        <w:t>ی</w:t>
      </w:r>
      <w:r w:rsidR="00263798" w:rsidRPr="00F444CD">
        <w:rPr>
          <w:rFonts w:hint="eastAsia"/>
          <w:rtl/>
        </w:rPr>
        <w:t>د</w:t>
      </w:r>
      <w:r w:rsidR="00263798" w:rsidRPr="00F444CD">
        <w:rPr>
          <w:rtl/>
        </w:rPr>
        <w:t xml:space="preserve"> تا</w:t>
      </w:r>
      <w:r w:rsidR="00263798" w:rsidRPr="00F444CD">
        <w:rPr>
          <w:rFonts w:hint="cs"/>
          <w:rtl/>
        </w:rPr>
        <w:t xml:space="preserve"> عملیات </w:t>
      </w:r>
      <w:r w:rsidR="00263798" w:rsidRPr="00F444CD">
        <w:t>Uninstall</w:t>
      </w:r>
      <w:r w:rsidR="00263798" w:rsidRPr="00F444CD">
        <w:rPr>
          <w:rtl/>
        </w:rPr>
        <w:t xml:space="preserve"> </w:t>
      </w:r>
      <w:r w:rsidR="00D71DE1" w:rsidRPr="00F444CD">
        <w:rPr>
          <w:rtl/>
        </w:rPr>
        <w:t>به‌صورت</w:t>
      </w:r>
      <w:r w:rsidR="00263798" w:rsidRPr="00F444CD">
        <w:rPr>
          <w:rtl/>
        </w:rPr>
        <w:t xml:space="preserve"> کامل انجام شود.</w:t>
      </w:r>
    </w:p>
    <w:p w14:paraId="170937D4" w14:textId="77777777" w:rsidR="00F444CD" w:rsidRDefault="00F444CD" w:rsidP="00F444CD">
      <w:pPr>
        <w:spacing w:after="0"/>
        <w:rPr>
          <w:rtl/>
        </w:rPr>
      </w:pPr>
    </w:p>
    <w:p w14:paraId="44D02F2C" w14:textId="77777777" w:rsidR="00F444CD" w:rsidRPr="00F444CD" w:rsidRDefault="00F444CD" w:rsidP="00F444CD">
      <w:pPr>
        <w:spacing w:after="0"/>
        <w:rPr>
          <w:rtl/>
        </w:rPr>
      </w:pPr>
    </w:p>
    <w:p w14:paraId="77FA7D30" w14:textId="67D3A398" w:rsidR="00B536B8" w:rsidRPr="00B536B8" w:rsidRDefault="00B536B8" w:rsidP="00263798">
      <w:pPr>
        <w:pStyle w:val="Heading1"/>
      </w:pPr>
      <w:bookmarkStart w:id="13" w:name="_Toc495221426"/>
      <w:bookmarkStart w:id="14" w:name="_Toc3122840"/>
      <w:r w:rsidRPr="00B536B8">
        <w:rPr>
          <w:rFonts w:hint="cs"/>
          <w:rtl/>
        </w:rPr>
        <w:t xml:space="preserve">نصب </w:t>
      </w:r>
      <w:r w:rsidR="00217A44">
        <w:rPr>
          <w:rFonts w:hint="eastAsia"/>
          <w:rtl/>
        </w:rPr>
        <w:t>نرم‌افزار</w:t>
      </w:r>
      <w:r w:rsidR="00263798">
        <w:rPr>
          <w:rFonts w:hint="cs"/>
          <w:rtl/>
        </w:rPr>
        <w:t xml:space="preserve"> مانیتورینگ</w:t>
      </w:r>
      <w:r w:rsidRPr="00B536B8">
        <w:rPr>
          <w:rFonts w:hint="cs"/>
          <w:rtl/>
        </w:rPr>
        <w:t xml:space="preserve"> </w:t>
      </w:r>
      <w:bookmarkEnd w:id="13"/>
      <w:bookmarkEnd w:id="14"/>
    </w:p>
    <w:p w14:paraId="5FA18C54" w14:textId="445DFC9D" w:rsidR="00B536B8" w:rsidRDefault="00217A44" w:rsidP="00263798">
      <w:pPr>
        <w:spacing w:after="0"/>
        <w:rPr>
          <w:rtl/>
        </w:rPr>
      </w:pPr>
      <w:r>
        <w:rPr>
          <w:rtl/>
        </w:rPr>
        <w:t>به‌منظور</w:t>
      </w:r>
      <w:r w:rsidR="00B536B8">
        <w:rPr>
          <w:rFonts w:hint="cs"/>
          <w:rtl/>
        </w:rPr>
        <w:t xml:space="preserve"> </w:t>
      </w:r>
      <w:r w:rsidR="00B536B8" w:rsidRPr="00B536B8">
        <w:rPr>
          <w:rtl/>
        </w:rPr>
        <w:t xml:space="preserve">نصب </w:t>
      </w:r>
      <w:r>
        <w:rPr>
          <w:rtl/>
        </w:rPr>
        <w:t>نرم‌افزار</w:t>
      </w:r>
      <w:r w:rsidR="00B536B8" w:rsidRPr="00B536B8">
        <w:rPr>
          <w:rtl/>
        </w:rPr>
        <w:t xml:space="preserve"> </w:t>
      </w:r>
      <w:r w:rsidR="00263798">
        <w:rPr>
          <w:rFonts w:hint="cs"/>
          <w:rtl/>
        </w:rPr>
        <w:t xml:space="preserve">مانیتورینگ </w:t>
      </w:r>
      <w:r w:rsidR="004A494B">
        <w:rPr>
          <w:rFonts w:hint="cs"/>
          <w:rtl/>
        </w:rPr>
        <w:t>مراحل زیر را انجام دهید:</w:t>
      </w:r>
    </w:p>
    <w:p w14:paraId="31D52153" w14:textId="3CF481F8" w:rsidR="000463A7" w:rsidRDefault="004A494B" w:rsidP="00F444CD">
      <w:pPr>
        <w:pStyle w:val="NoSpacing"/>
      </w:pPr>
      <w:r>
        <w:rPr>
          <w:rFonts w:hint="cs"/>
          <w:rtl/>
        </w:rPr>
        <w:t xml:space="preserve">روی فایل </w:t>
      </w:r>
      <w:r w:rsidR="00F444CD" w:rsidRPr="00F444CD">
        <w:rPr>
          <w:iCs/>
        </w:rPr>
        <w:t>MonitoringAgent_WINCOR_4.2.0.0(x64).exe</w:t>
      </w:r>
      <w:r w:rsidR="00F444CD" w:rsidRPr="00F444CD">
        <w:rPr>
          <w:rFonts w:hint="cs"/>
          <w:iCs/>
          <w:rtl/>
        </w:rPr>
        <w:t xml:space="preserve"> </w:t>
      </w:r>
      <w:r w:rsidR="000463A7">
        <w:rPr>
          <w:rFonts w:hint="cs"/>
          <w:rtl/>
        </w:rPr>
        <w:t>دو کلیک کنید.</w:t>
      </w:r>
    </w:p>
    <w:p w14:paraId="08B50A87" w14:textId="0B4FA46D" w:rsidR="004A494B" w:rsidRDefault="004A494B" w:rsidP="0045576E">
      <w:pPr>
        <w:pStyle w:val="NoSpacing"/>
        <w:rPr>
          <w:rtl/>
        </w:rPr>
      </w:pPr>
      <w:r>
        <w:rPr>
          <w:rFonts w:hint="cs"/>
          <w:rtl/>
        </w:rPr>
        <w:t>در پنجره</w:t>
      </w:r>
      <w:r>
        <w:rPr>
          <w:rFonts w:hint="cs"/>
          <w:rtl/>
          <w:cs/>
        </w:rPr>
        <w:t xml:space="preserve">‎ای که گشوده می‎شود روی دکمه‎ی </w:t>
      </w:r>
      <w:r w:rsidR="0045576E">
        <w:t>I Agree</w:t>
      </w:r>
      <w:r>
        <w:rPr>
          <w:rFonts w:hint="cs"/>
          <w:rtl/>
        </w:rPr>
        <w:t xml:space="preserve"> کلیک کنید:</w:t>
      </w:r>
    </w:p>
    <w:p w14:paraId="24618A14" w14:textId="134A15BE" w:rsidR="004A494B" w:rsidRDefault="0028424E" w:rsidP="0027087B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1C30DE96" wp14:editId="25894512">
            <wp:extent cx="2817019" cy="2215826"/>
            <wp:effectExtent l="19050" t="19050" r="2159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019" cy="22158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C5E53D" w14:textId="77777777" w:rsidR="00F444CD" w:rsidRDefault="00F444CD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14:paraId="1AC867DF" w14:textId="57AF7FC7" w:rsidR="0045576E" w:rsidRDefault="0045576E" w:rsidP="0045576E">
      <w:pPr>
        <w:pStyle w:val="NoSpacing"/>
        <w:rPr>
          <w:rtl/>
        </w:rPr>
      </w:pPr>
      <w:r>
        <w:rPr>
          <w:rFonts w:hint="cs"/>
          <w:rtl/>
        </w:rPr>
        <w:lastRenderedPageBreak/>
        <w:t>روی دکمه</w:t>
      </w:r>
      <w:r>
        <w:rPr>
          <w:rFonts w:hint="cs"/>
          <w:rtl/>
          <w:cs/>
        </w:rPr>
        <w:t xml:space="preserve">‎ی </w:t>
      </w:r>
      <w:r>
        <w:t>Install</w:t>
      </w:r>
      <w:r>
        <w:rPr>
          <w:rFonts w:hint="cs"/>
          <w:rtl/>
        </w:rPr>
        <w:t xml:space="preserve"> کلیک نمایید:</w:t>
      </w:r>
    </w:p>
    <w:p w14:paraId="0D2650EC" w14:textId="1F0613D5" w:rsidR="0045576E" w:rsidRDefault="0028424E" w:rsidP="0045576E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7339AC2" wp14:editId="66F2F9AB">
            <wp:extent cx="2840764" cy="2220961"/>
            <wp:effectExtent l="19050" t="19050" r="17145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64" cy="22209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ADB1C" w14:textId="77777777" w:rsidR="004A494B" w:rsidRDefault="004A494B" w:rsidP="0045576E">
      <w:pPr>
        <w:pStyle w:val="NoSpacing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t>عملیات نصب با نمایش پنجره</w:t>
      </w:r>
      <w:r>
        <w:rPr>
          <w:rFonts w:hint="cs"/>
          <w:rtl/>
          <w:cs/>
        </w:rPr>
        <w:t>‎ی زیر آغاز خواهد شد:</w:t>
      </w:r>
    </w:p>
    <w:p w14:paraId="4EB4A3B4" w14:textId="38D21360" w:rsidR="004A494B" w:rsidRDefault="0028424E" w:rsidP="00F444CD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E3E1C85" wp14:editId="44286140">
            <wp:extent cx="2798482" cy="2211428"/>
            <wp:effectExtent l="19050" t="19050" r="2095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82" cy="22114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F904C4" w14:textId="389D710F" w:rsidR="006C45ED" w:rsidRDefault="0045576E" w:rsidP="00AD1574">
      <w:pPr>
        <w:pStyle w:val="NoSpacing"/>
        <w:ind w:left="627" w:hanging="267"/>
        <w:rPr>
          <w:rtl/>
        </w:rPr>
      </w:pPr>
      <w:r>
        <w:rPr>
          <w:rFonts w:hint="cs"/>
          <w:rtl/>
        </w:rPr>
        <w:t>اطلاعات موردنیاز را با دقت در پنجره</w:t>
      </w:r>
      <w:r>
        <w:rPr>
          <w:rFonts w:hint="cs"/>
          <w:rtl/>
          <w:cs/>
        </w:rPr>
        <w:t>‎ی زیر درج نمایید:</w:t>
      </w:r>
    </w:p>
    <w:p w14:paraId="3D6A787F" w14:textId="2D51AB2D" w:rsidR="0045576E" w:rsidRDefault="0045576E" w:rsidP="0045576E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3120A55B" wp14:editId="552DD9CF">
            <wp:extent cx="1787438" cy="219705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FC67D5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438" cy="21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0"/>
        <w:gridCol w:w="284"/>
        <w:gridCol w:w="4253"/>
      </w:tblGrid>
      <w:tr w:rsidR="00EE5DF2" w14:paraId="1FCF3BF1" w14:textId="77777777" w:rsidTr="00EE5DF2">
        <w:tc>
          <w:tcPr>
            <w:tcW w:w="4480" w:type="dxa"/>
          </w:tcPr>
          <w:p w14:paraId="7EB55AFA" w14:textId="7F8894F7" w:rsidR="00EE5DF2" w:rsidRPr="00EE5DF2" w:rsidRDefault="00EE5DF2" w:rsidP="0045576E">
            <w:pPr>
              <w:jc w:val="right"/>
              <w:rPr>
                <w:b/>
                <w:bCs/>
                <w:color w:val="1F497D" w:themeColor="text2"/>
                <w:sz w:val="16"/>
                <w:szCs w:val="16"/>
                <w:rtl/>
              </w:rPr>
            </w:pPr>
            <w:r w:rsidRPr="000463A7">
              <w:rPr>
                <w:b/>
                <w:bCs/>
                <w:color w:val="1F497D" w:themeColor="text2"/>
                <w:sz w:val="16"/>
                <w:szCs w:val="16"/>
              </w:rPr>
              <w:t>IP</w:t>
            </w:r>
            <w:r w:rsidRPr="000463A7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45576E" w:rsidRPr="000463A7">
              <w:rPr>
                <w:rFonts w:hint="cs"/>
                <w:b/>
                <w:bCs/>
                <w:color w:val="1F497D" w:themeColor="text2"/>
                <w:sz w:val="18"/>
                <w:szCs w:val="18"/>
                <w:rtl/>
              </w:rPr>
              <w:t>دستگاه</w:t>
            </w:r>
          </w:p>
        </w:tc>
        <w:tc>
          <w:tcPr>
            <w:tcW w:w="284" w:type="dxa"/>
          </w:tcPr>
          <w:p w14:paraId="0E703025" w14:textId="77777777" w:rsidR="00EE5DF2" w:rsidRPr="00EE5DF2" w:rsidRDefault="00EE5DF2" w:rsidP="00EE5DF2">
            <w:pPr>
              <w:jc w:val="left"/>
              <w:rPr>
                <w:color w:val="1F497D" w:themeColor="text2"/>
                <w:sz w:val="16"/>
                <w:szCs w:val="18"/>
              </w:rPr>
            </w:pPr>
            <w:r w:rsidRPr="00EE5DF2">
              <w:rPr>
                <w:rFonts w:hint="cs"/>
                <w:color w:val="1F497D" w:themeColor="text2"/>
                <w:sz w:val="16"/>
                <w:szCs w:val="18"/>
                <w:rtl/>
              </w:rPr>
              <w:t>=</w:t>
            </w:r>
          </w:p>
        </w:tc>
        <w:tc>
          <w:tcPr>
            <w:tcW w:w="4253" w:type="dxa"/>
            <w:vAlign w:val="center"/>
          </w:tcPr>
          <w:p w14:paraId="00F3B0B8" w14:textId="77777777" w:rsidR="00EE5DF2" w:rsidRPr="00EE5DF2" w:rsidRDefault="00EE5DF2" w:rsidP="00EE5DF2">
            <w:pPr>
              <w:jc w:val="left"/>
              <w:rPr>
                <w:b/>
                <w:bCs/>
                <w:color w:val="1F497D" w:themeColor="text2"/>
                <w:sz w:val="16"/>
                <w:szCs w:val="18"/>
                <w:rtl/>
              </w:rPr>
            </w:pPr>
            <w:r w:rsidRPr="00EE5DF2">
              <w:rPr>
                <w:b/>
                <w:bCs/>
                <w:color w:val="1F497D" w:themeColor="text2"/>
                <w:sz w:val="16"/>
                <w:szCs w:val="18"/>
              </w:rPr>
              <w:t>Client IP</w:t>
            </w:r>
          </w:p>
        </w:tc>
      </w:tr>
      <w:tr w:rsidR="00EE5DF2" w14:paraId="2AF3AC79" w14:textId="77777777" w:rsidTr="00EE5DF2">
        <w:tc>
          <w:tcPr>
            <w:tcW w:w="4480" w:type="dxa"/>
          </w:tcPr>
          <w:p w14:paraId="6C3B4FC3" w14:textId="2CF6CED6" w:rsidR="00EE5DF2" w:rsidRPr="00EE5DF2" w:rsidRDefault="00EE5DF2" w:rsidP="0045576E">
            <w:pPr>
              <w:jc w:val="right"/>
              <w:rPr>
                <w:b/>
                <w:bCs/>
                <w:color w:val="1F497D" w:themeColor="text2"/>
                <w:sz w:val="16"/>
                <w:szCs w:val="18"/>
                <w:rtl/>
              </w:rPr>
            </w:pPr>
            <w:r w:rsidRPr="000463A7">
              <w:rPr>
                <w:rFonts w:hint="cs"/>
                <w:b/>
                <w:bCs/>
                <w:color w:val="1F497D" w:themeColor="text2"/>
                <w:sz w:val="16"/>
                <w:szCs w:val="18"/>
                <w:rtl/>
              </w:rPr>
              <w:t>شمار</w:t>
            </w:r>
            <w:r w:rsidR="008B1D71" w:rsidRPr="000463A7">
              <w:rPr>
                <w:rFonts w:hint="cs"/>
                <w:b/>
                <w:bCs/>
                <w:color w:val="1F497D" w:themeColor="text2"/>
                <w:sz w:val="16"/>
                <w:szCs w:val="18"/>
                <w:rtl/>
              </w:rPr>
              <w:t>ه</w:t>
            </w:r>
            <w:r w:rsidRPr="000463A7">
              <w:rPr>
                <w:rFonts w:hint="cs"/>
                <w:b/>
                <w:bCs/>
                <w:color w:val="1F497D" w:themeColor="text2"/>
                <w:sz w:val="16"/>
                <w:szCs w:val="18"/>
                <w:rtl/>
              </w:rPr>
              <w:t xml:space="preserve"> ترمینال</w:t>
            </w:r>
            <w:r w:rsidR="006C45ED" w:rsidRPr="000463A7">
              <w:rPr>
                <w:rFonts w:hint="cs"/>
                <w:b/>
                <w:bCs/>
                <w:color w:val="1F497D" w:themeColor="text2"/>
                <w:sz w:val="16"/>
                <w:szCs w:val="18"/>
                <w:rtl/>
              </w:rPr>
              <w:t xml:space="preserve"> </w:t>
            </w:r>
            <w:r w:rsidR="0045576E" w:rsidRPr="000463A7">
              <w:rPr>
                <w:rFonts w:hint="cs"/>
                <w:b/>
                <w:bCs/>
                <w:color w:val="1F497D" w:themeColor="text2"/>
                <w:sz w:val="16"/>
                <w:szCs w:val="18"/>
                <w:rtl/>
              </w:rPr>
              <w:t>دستگاه</w:t>
            </w:r>
          </w:p>
        </w:tc>
        <w:tc>
          <w:tcPr>
            <w:tcW w:w="284" w:type="dxa"/>
          </w:tcPr>
          <w:p w14:paraId="3A6FCE8F" w14:textId="77777777" w:rsidR="00EE5DF2" w:rsidRPr="00EE5DF2" w:rsidRDefault="00EE5DF2" w:rsidP="00EE5DF2">
            <w:pPr>
              <w:jc w:val="left"/>
              <w:rPr>
                <w:color w:val="1F497D" w:themeColor="text2"/>
                <w:sz w:val="16"/>
                <w:szCs w:val="18"/>
              </w:rPr>
            </w:pPr>
            <w:r w:rsidRPr="00EE5DF2">
              <w:rPr>
                <w:rFonts w:hint="cs"/>
                <w:color w:val="1F497D" w:themeColor="text2"/>
                <w:sz w:val="16"/>
                <w:szCs w:val="18"/>
                <w:rtl/>
              </w:rPr>
              <w:t>=</w:t>
            </w:r>
          </w:p>
        </w:tc>
        <w:tc>
          <w:tcPr>
            <w:tcW w:w="4253" w:type="dxa"/>
            <w:vAlign w:val="center"/>
          </w:tcPr>
          <w:p w14:paraId="6E541698" w14:textId="77777777" w:rsidR="00EE5DF2" w:rsidRPr="00EE5DF2" w:rsidRDefault="00EE5DF2" w:rsidP="00EE5DF2">
            <w:pPr>
              <w:jc w:val="left"/>
              <w:rPr>
                <w:b/>
                <w:bCs/>
                <w:color w:val="1F497D" w:themeColor="text2"/>
                <w:sz w:val="16"/>
                <w:szCs w:val="18"/>
                <w:rtl/>
              </w:rPr>
            </w:pPr>
            <w:r w:rsidRPr="00EE5DF2">
              <w:rPr>
                <w:b/>
                <w:bCs/>
                <w:color w:val="1F497D" w:themeColor="text2"/>
                <w:sz w:val="16"/>
                <w:szCs w:val="18"/>
              </w:rPr>
              <w:t>Terminal ID</w:t>
            </w:r>
          </w:p>
        </w:tc>
      </w:tr>
      <w:tr w:rsidR="00EE5DF2" w14:paraId="30A76A7A" w14:textId="77777777" w:rsidTr="00EE5DF2">
        <w:tc>
          <w:tcPr>
            <w:tcW w:w="4480" w:type="dxa"/>
          </w:tcPr>
          <w:p w14:paraId="612C5D1F" w14:textId="7263C8AF" w:rsidR="00EE5DF2" w:rsidRPr="00EE5DF2" w:rsidRDefault="0045576E" w:rsidP="006C45ED">
            <w:pPr>
              <w:jc w:val="right"/>
              <w:rPr>
                <w:b/>
                <w:bCs/>
                <w:color w:val="1F497D" w:themeColor="text2"/>
                <w:sz w:val="16"/>
                <w:szCs w:val="18"/>
                <w:rtl/>
              </w:rPr>
            </w:pPr>
            <w:r w:rsidRPr="000463A7">
              <w:rPr>
                <w:b/>
                <w:bCs/>
                <w:color w:val="1F497D" w:themeColor="text2"/>
                <w:sz w:val="16"/>
                <w:szCs w:val="18"/>
              </w:rPr>
              <w:t>IP</w:t>
            </w:r>
            <w:r w:rsidRPr="000463A7">
              <w:rPr>
                <w:rFonts w:hint="cs"/>
                <w:b/>
                <w:bCs/>
                <w:color w:val="1F497D" w:themeColor="text2"/>
                <w:sz w:val="16"/>
                <w:szCs w:val="18"/>
                <w:rtl/>
              </w:rPr>
              <w:t xml:space="preserve"> سرور مانیتورینگ</w:t>
            </w:r>
          </w:p>
        </w:tc>
        <w:tc>
          <w:tcPr>
            <w:tcW w:w="284" w:type="dxa"/>
          </w:tcPr>
          <w:p w14:paraId="7DFD4CD1" w14:textId="77777777" w:rsidR="00EE5DF2" w:rsidRPr="00EE5DF2" w:rsidRDefault="00EE5DF2" w:rsidP="00EE5DF2">
            <w:pPr>
              <w:jc w:val="left"/>
              <w:rPr>
                <w:color w:val="1F497D" w:themeColor="text2"/>
                <w:sz w:val="16"/>
                <w:szCs w:val="18"/>
              </w:rPr>
            </w:pPr>
            <w:r w:rsidRPr="00EE5DF2">
              <w:rPr>
                <w:rFonts w:hint="cs"/>
                <w:color w:val="1F497D" w:themeColor="text2"/>
                <w:sz w:val="16"/>
                <w:szCs w:val="18"/>
                <w:rtl/>
              </w:rPr>
              <w:t>=</w:t>
            </w:r>
          </w:p>
        </w:tc>
        <w:tc>
          <w:tcPr>
            <w:tcW w:w="4253" w:type="dxa"/>
            <w:vAlign w:val="center"/>
          </w:tcPr>
          <w:p w14:paraId="7978F6F7" w14:textId="0AC7171B" w:rsidR="00EE5DF2" w:rsidRPr="00EE5DF2" w:rsidRDefault="0045576E" w:rsidP="00EE5DF2">
            <w:pPr>
              <w:jc w:val="left"/>
              <w:rPr>
                <w:b/>
                <w:bCs/>
                <w:color w:val="1F497D" w:themeColor="text2"/>
                <w:sz w:val="16"/>
                <w:szCs w:val="18"/>
                <w:rtl/>
              </w:rPr>
            </w:pPr>
            <w:r>
              <w:rPr>
                <w:b/>
                <w:bCs/>
                <w:color w:val="1F497D" w:themeColor="text2"/>
                <w:sz w:val="16"/>
                <w:szCs w:val="18"/>
              </w:rPr>
              <w:t>Server IP</w:t>
            </w:r>
          </w:p>
        </w:tc>
      </w:tr>
    </w:tbl>
    <w:p w14:paraId="564213F5" w14:textId="6AB0E755" w:rsidR="0027087B" w:rsidRPr="0027087B" w:rsidRDefault="0045576E" w:rsidP="005749AF">
      <w:pPr>
        <w:pStyle w:val="NoSpacing"/>
      </w:pPr>
      <w:r>
        <w:rPr>
          <w:rFonts w:hint="cs"/>
          <w:rtl/>
        </w:rPr>
        <w:lastRenderedPageBreak/>
        <w:t>در پنجره</w:t>
      </w:r>
      <w:r>
        <w:rPr>
          <w:rFonts w:hint="cs"/>
          <w:rtl/>
          <w:cs/>
        </w:rPr>
        <w:t xml:space="preserve">‎ی فوق روی دکمه‎ی </w:t>
      </w:r>
      <w:r>
        <w:t>Submit</w:t>
      </w:r>
      <w:r>
        <w:rPr>
          <w:rFonts w:hint="cs"/>
          <w:rtl/>
        </w:rPr>
        <w:t xml:space="preserve"> کلیک کنید</w:t>
      </w:r>
      <w:r w:rsidR="005749AF">
        <w:rPr>
          <w:rFonts w:hint="cs"/>
          <w:rtl/>
        </w:rPr>
        <w:t xml:space="preserve">؛ </w:t>
      </w:r>
      <w:r w:rsidRPr="0045576E">
        <w:rPr>
          <w:rFonts w:hint="cs"/>
          <w:rtl/>
        </w:rPr>
        <w:t>بعد از گذشت 5 ثانیه</w:t>
      </w:r>
      <w:r w:rsidR="0027087B">
        <w:rPr>
          <w:rFonts w:hint="cs"/>
          <w:rtl/>
        </w:rPr>
        <w:t>،</w:t>
      </w:r>
      <w:r w:rsidRPr="0045576E">
        <w:rPr>
          <w:rFonts w:hint="cs"/>
          <w:rtl/>
        </w:rPr>
        <w:t xml:space="preserve"> </w:t>
      </w:r>
      <w:r w:rsidR="0027087B" w:rsidRPr="0045576E">
        <w:rPr>
          <w:rFonts w:hint="cs"/>
          <w:rtl/>
        </w:rPr>
        <w:t xml:space="preserve">فرم </w:t>
      </w:r>
      <w:r w:rsidR="00D71DE1">
        <w:rPr>
          <w:rtl/>
        </w:rPr>
        <w:t>به‌طور</w:t>
      </w:r>
      <w:r w:rsidRPr="0045576E">
        <w:rPr>
          <w:rFonts w:hint="cs"/>
          <w:rtl/>
        </w:rPr>
        <w:t xml:space="preserve"> اتوماتیک بسته </w:t>
      </w:r>
      <w:r w:rsidR="0027087B" w:rsidRPr="0027087B">
        <w:rPr>
          <w:rFonts w:hint="cs"/>
          <w:rtl/>
        </w:rPr>
        <w:t>خواهد شد.</w:t>
      </w:r>
    </w:p>
    <w:p w14:paraId="33156DDC" w14:textId="77777777" w:rsidR="0027087B" w:rsidRPr="0027087B" w:rsidRDefault="0045576E" w:rsidP="0027087B">
      <w:pPr>
        <w:pStyle w:val="NoSpacing"/>
        <w:rPr>
          <w:rFonts w:ascii="Calibri" w:eastAsia="Calibri" w:hAnsi="Calibri"/>
          <w:i w:val="0"/>
          <w:sz w:val="26"/>
          <w:szCs w:val="26"/>
        </w:rPr>
      </w:pPr>
      <w:r w:rsidRPr="0045576E">
        <w:rPr>
          <w:rFonts w:hint="cs"/>
          <w:rtl/>
        </w:rPr>
        <w:t xml:space="preserve">دستگاه را </w:t>
      </w:r>
      <w:r w:rsidR="0027087B" w:rsidRPr="0027087B">
        <w:t>Restart</w:t>
      </w:r>
      <w:r w:rsidR="0027087B" w:rsidRPr="0027087B">
        <w:rPr>
          <w:rFonts w:hint="cs"/>
          <w:rtl/>
        </w:rPr>
        <w:t xml:space="preserve"> نمایید.</w:t>
      </w:r>
    </w:p>
    <w:p w14:paraId="652E978A" w14:textId="6B2A36B3" w:rsidR="0045576E" w:rsidRDefault="0045576E" w:rsidP="00AC5D0F">
      <w:pPr>
        <w:pStyle w:val="NoSpacing"/>
        <w:rPr>
          <w:rtl/>
        </w:rPr>
      </w:pPr>
      <w:r w:rsidRPr="0045576E">
        <w:rPr>
          <w:rFonts w:hint="cs"/>
          <w:rtl/>
          <w:cs/>
        </w:rPr>
        <w:t xml:space="preserve">پس از </w:t>
      </w:r>
      <w:r w:rsidRPr="0045576E">
        <w:t>Inservice</w:t>
      </w:r>
      <w:r w:rsidRPr="0045576E">
        <w:rPr>
          <w:rFonts w:hint="cs"/>
          <w:rtl/>
        </w:rPr>
        <w:t xml:space="preserve"> شدن وضعیت دستگاه با کارشناسان مستقر در بانک </w:t>
      </w:r>
      <w:r w:rsidR="00AC5D0F">
        <w:rPr>
          <w:rFonts w:hint="cs"/>
          <w:rtl/>
        </w:rPr>
        <w:t>پاسارگاد</w:t>
      </w:r>
      <w:r w:rsidRPr="0045576E">
        <w:rPr>
          <w:rFonts w:hint="cs"/>
          <w:rtl/>
        </w:rPr>
        <w:t xml:space="preserve"> به شماره </w:t>
      </w:r>
      <w:r w:rsidR="00AC5D0F">
        <w:rPr>
          <w:rFonts w:hint="cs"/>
          <w:b/>
          <w:bCs/>
          <w:rtl/>
        </w:rPr>
        <w:t>82898134-021</w:t>
      </w:r>
      <w:r w:rsidRPr="0045576E">
        <w:rPr>
          <w:rFonts w:hint="cs"/>
          <w:rtl/>
        </w:rPr>
        <w:t xml:space="preserve"> تماس حاصل نمایید.</w:t>
      </w:r>
    </w:p>
    <w:p w14:paraId="23D750E8" w14:textId="77777777" w:rsidR="0027087B" w:rsidRPr="0027087B" w:rsidRDefault="0027087B" w:rsidP="0027087B">
      <w:pPr>
        <w:rPr>
          <w:rtl/>
        </w:rPr>
      </w:pPr>
    </w:p>
    <w:p w14:paraId="63613170" w14:textId="60A5CA52" w:rsidR="0045576E" w:rsidRDefault="0045576E" w:rsidP="00F444CD">
      <w:pPr>
        <w:pStyle w:val="Note"/>
        <w:spacing w:after="0"/>
        <w:rPr>
          <w:rtl/>
          <w:cs/>
        </w:rPr>
      </w:pPr>
      <w:r w:rsidRPr="0045576E">
        <w:rPr>
          <w:rFonts w:hint="cs"/>
          <w:rtl/>
        </w:rPr>
        <w:t>مسیر نصب نرم</w:t>
      </w:r>
      <w:r w:rsidRPr="0045576E">
        <w:rPr>
          <w:rFonts w:hint="cs"/>
          <w:rtl/>
          <w:cs/>
        </w:rPr>
        <w:t>‎افزار</w:t>
      </w:r>
      <w:r w:rsidRPr="0045576E">
        <w:rPr>
          <w:rFonts w:hint="cs"/>
          <w:rtl/>
        </w:rPr>
        <w:t xml:space="preserve"> مانیتورینگ </w:t>
      </w:r>
      <w:r w:rsidRPr="0045576E">
        <w:rPr>
          <w:iCs/>
        </w:rPr>
        <w:t>C:\Adonis</w:t>
      </w:r>
      <w:r w:rsidRPr="0045576E">
        <w:rPr>
          <w:rFonts w:hint="cs"/>
          <w:iCs/>
          <w:rtl/>
        </w:rPr>
        <w:t xml:space="preserve"> </w:t>
      </w:r>
      <w:r w:rsidRPr="0045576E">
        <w:rPr>
          <w:rFonts w:hint="cs"/>
          <w:rtl/>
        </w:rPr>
        <w:t>و مسیر رجیستری آن</w:t>
      </w:r>
      <w:r w:rsidR="00F444CD">
        <w:rPr>
          <w:rFonts w:hint="cs"/>
          <w:rtl/>
        </w:rPr>
        <w:t xml:space="preserve"> به شرح زیر </w:t>
      </w:r>
      <w:r w:rsidRPr="0045576E">
        <w:rPr>
          <w:rFonts w:hint="cs"/>
          <w:rtl/>
        </w:rPr>
        <w:t>می</w:t>
      </w:r>
      <w:r w:rsidRPr="0045576E">
        <w:rPr>
          <w:rFonts w:hint="cs"/>
          <w:rtl/>
          <w:cs/>
        </w:rPr>
        <w:t>‎باشد</w:t>
      </w:r>
      <w:r w:rsidR="00F444CD">
        <w:rPr>
          <w:rFonts w:hint="cs"/>
          <w:rtl/>
          <w:cs/>
        </w:rPr>
        <w:t>:</w:t>
      </w:r>
    </w:p>
    <w:p w14:paraId="67612032" w14:textId="2DC87C30" w:rsidR="00F444CD" w:rsidRPr="00F444CD" w:rsidRDefault="00F444CD" w:rsidP="00F444CD">
      <w:pPr>
        <w:pStyle w:val="Note"/>
        <w:spacing w:before="0"/>
        <w:jc w:val="center"/>
        <w:rPr>
          <w:sz w:val="2"/>
          <w:szCs w:val="4"/>
        </w:rPr>
      </w:pPr>
      <w:r w:rsidRPr="00F444CD">
        <w:t>HKEY_LOCAL_MACHINE\SOFTWARE\WOW6432Node\Adonis</w:t>
      </w:r>
      <w:r>
        <w:br/>
      </w:r>
    </w:p>
    <w:p w14:paraId="58991701" w14:textId="77777777" w:rsidR="0027087B" w:rsidRDefault="0027087B" w:rsidP="0027087B">
      <w:pPr>
        <w:rPr>
          <w:rtl/>
        </w:rPr>
      </w:pPr>
    </w:p>
    <w:p w14:paraId="1424D3F5" w14:textId="10471F91" w:rsidR="0027087B" w:rsidRPr="0027087B" w:rsidRDefault="0027087B" w:rsidP="00D71DE1">
      <w:pPr>
        <w:pStyle w:val="Note"/>
        <w:rPr>
          <w:rtl/>
        </w:rPr>
      </w:pPr>
      <w:r>
        <w:rPr>
          <w:rFonts w:hint="cs"/>
          <w:rtl/>
        </w:rPr>
        <w:t xml:space="preserve">عملیات </w:t>
      </w:r>
      <w:r w:rsidRPr="0027087B">
        <w:rPr>
          <w:rFonts w:hint="cs"/>
          <w:rtl/>
        </w:rPr>
        <w:t xml:space="preserve">نصب </w:t>
      </w:r>
      <w:r w:rsidRPr="0027087B">
        <w:rPr>
          <w:rFonts w:hint="cs"/>
          <w:u w:val="single"/>
          <w:rtl/>
        </w:rPr>
        <w:t>تنها</w:t>
      </w:r>
      <w:r w:rsidRPr="0027087B">
        <w:rPr>
          <w:rFonts w:hint="cs"/>
          <w:rtl/>
        </w:rPr>
        <w:t xml:space="preserve"> </w:t>
      </w:r>
      <w:r w:rsidR="00D71DE1">
        <w:rPr>
          <w:rFonts w:hint="cs"/>
          <w:rtl/>
        </w:rPr>
        <w:t>با</w:t>
      </w:r>
      <w:r w:rsidRPr="0027087B">
        <w:rPr>
          <w:rFonts w:hint="cs"/>
          <w:rtl/>
        </w:rPr>
        <w:t xml:space="preserve"> دریافت تأییدیه از کارشناسان مستقر در بانک،</w:t>
      </w:r>
      <w:r>
        <w:rPr>
          <w:rtl/>
        </w:rPr>
        <w:br/>
      </w:r>
      <w:r w:rsidR="00D71DE1">
        <w:rPr>
          <w:rtl/>
        </w:rPr>
        <w:t>تمام‌شده</w:t>
      </w:r>
      <w:r>
        <w:rPr>
          <w:rFonts w:hint="cs"/>
          <w:rtl/>
        </w:rPr>
        <w:t xml:space="preserve"> </w:t>
      </w:r>
      <w:r w:rsidR="00D71DE1">
        <w:rPr>
          <w:rtl/>
        </w:rPr>
        <w:t>در نظر</w:t>
      </w:r>
      <w:r>
        <w:rPr>
          <w:rFonts w:hint="cs"/>
          <w:rtl/>
        </w:rPr>
        <w:t xml:space="preserve"> گرفته خواهد شد.</w:t>
      </w:r>
    </w:p>
    <w:p w14:paraId="04145CB4" w14:textId="77777777" w:rsidR="0027087B" w:rsidRPr="0027087B" w:rsidRDefault="0027087B" w:rsidP="0027087B">
      <w:pPr>
        <w:rPr>
          <w:rtl/>
        </w:rPr>
      </w:pPr>
    </w:p>
    <w:sectPr w:rsidR="0027087B" w:rsidRPr="0027087B" w:rsidSect="0044408A">
      <w:footerReference w:type="default" r:id="rId22"/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580F1" w14:textId="77777777" w:rsidR="00A24061" w:rsidRDefault="00A24061" w:rsidP="006647B1">
      <w:r>
        <w:separator/>
      </w:r>
    </w:p>
  </w:endnote>
  <w:endnote w:type="continuationSeparator" w:id="0">
    <w:p w14:paraId="66CAB1EC" w14:textId="77777777" w:rsidR="00A24061" w:rsidRDefault="00A24061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85228460-17FA-45DB-89D6-424B3BE79AF2}"/>
    <w:embedBold r:id="rId2" w:fontKey="{FD8932F6-9EC2-4FD0-A9FB-713F9E2CD174}"/>
    <w:embedItalic r:id="rId3" w:fontKey="{56CCC849-284E-4008-B10D-5ECCB32EE1E7}"/>
    <w:embedBoldItalic r:id="rId4" w:fontKey="{EDD93895-FA44-4CE1-96E8-8E7AACE50E43}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5" w:subsetted="1" w:fontKey="{2362C776-27A4-419D-8AE3-46E1059CE494}"/>
    <w:embedBold r:id="rId6" w:subsetted="1" w:fontKey="{91DBA808-D2B8-46A9-81A0-9B292E5FA8A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7" w:subsetted="1" w:fontKey="{94EA3EB1-EAB9-4BCB-99EC-F6938E2BCE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lal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1154208812"/>
      <w:docPartObj>
        <w:docPartGallery w:val="Page Numbers (Bottom of Page)"/>
        <w:docPartUnique/>
      </w:docPartObj>
    </w:sdtPr>
    <w:sdtEndPr/>
    <w:sdtContent>
      <w:p w14:paraId="1077E0B9" w14:textId="77777777" w:rsidR="000738D5" w:rsidRDefault="000738D5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5072" behindDoc="0" locked="0" layoutInCell="1" allowOverlap="1" wp14:anchorId="63FAD99C" wp14:editId="297B0F9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C10A63" w14:textId="77777777" w:rsidR="000738D5" w:rsidRDefault="000738D5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26765F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3FAD99C" id="Group 4148" o:spid="_x0000_s1027" style="position:absolute;left:0;text-align:left;margin-left:0;margin-top:0;width:610.5pt;height:15pt;z-index:251715072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5S8UA&#10;AADdAAAADwAAAGRycy9kb3ducmV2LnhtbESPQWvCQBSE74L/YXlCb7qxiGh0FZEKhUJpjAePz+wz&#10;Wcy+jdlV03/fLQgeh5n5hlmuO1uLO7XeOFYwHiUgiAunDZcKDvluOAPhA7LG2jEp+CUP61W/t8RU&#10;uwdndN+HUkQI+xQVVCE0qZS+qMiiH7mGOHpn11oMUbal1C0+ItzW8j1JptKi4bhQYUPbiorL/mYV&#10;bI6cfZjr9+knO2cmz+cJf00vSr0Nus0CRKAuvMLP9qdWMBlP5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/lLxQAAAN0AAAAPAAAAAAAAAAAAAAAAAJgCAABkcnMv&#10;ZG93bnJldi54bWxQSwUGAAAAAAQABAD1AAAAigMAAAAA&#10;" filled="f" stroked="f">
                    <v:textbox inset="0,0,0,0">
                      <w:txbxContent>
                        <w:p w14:paraId="0BC10A63" w14:textId="77777777" w:rsidR="000738D5" w:rsidRDefault="000738D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26765F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3I0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NyNPFAAAA3Q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wglccAAADdAAAADwAAAGRycy9kb3ducmV2LnhtbESPT2vCQBTE7wW/w/IEL6IbpSmSZiMi&#10;SLz0UP9Aj6/Z12xo9m3Irhr99N1CocdhZn7D5OvBtuJKvW8cK1jMExDEldMN1wpOx91sBcIHZI2t&#10;Y1JwJw/rYvSUY6bdjd/pegi1iBD2GSowIXSZlL4yZNHPXUccvS/XWwxR9rXUPd4i3LZymSQv0mLD&#10;ccFgR1tD1ffhYhVMfSLPVfphymn59vnQZz5tbKnUZDxsXkEEGsJ/+K+91wqeF2kKv2/iE5D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nCCVxwAAAN0AAAAPAAAAAAAA&#10;AAAAAAAAAKECAABkcnMvZG93bnJldi54bWxQSwUGAAAAAAQABAD5AAAAlQM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MvNMcAAADdAAAADwAAAGRycy9kb3ducmV2LnhtbESPT4vCMBTE7wt+h/CEvYim/mGRahSx&#10;rAiysFUv3h7Ns602L6WJWr+9WRD2OMzMb5j5sjWVuFPjSssKhoMIBHFmdcm5guPhuz8F4Tyyxsoy&#10;KXiSg+Wi8zHHWNsHp3Tf+1wECLsYFRTe17GULivIoBvYmjh4Z9sY9EE2udQNPgLcVHIURV/SYMlh&#10;ocCa1gVl1/3NKPhJN8frSd6SUVuuehfcJafLb6LUZ7ddzUB4av1/+N3eagWT8XQCf2/CE5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Ay80xwAAAN0AAAAPAAAAAAAA&#10;AAAAAAAAAKECAABkcnMvZG93bnJldi54bWxQSwUGAAAAAAQABAD5AAAAlQ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0775833"/>
      <w:docPartObj>
        <w:docPartGallery w:val="Page Numbers (Bottom of Page)"/>
        <w:docPartUnique/>
      </w:docPartObj>
    </w:sdtPr>
    <w:sdtEndPr/>
    <w:sdtContent>
      <w:p w14:paraId="00F04DB3" w14:textId="77777777" w:rsidR="000738D5" w:rsidRDefault="002B7EC1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722026422"/>
      <w:docPartObj>
        <w:docPartGallery w:val="Page Numbers (Bottom of Page)"/>
        <w:docPartUnique/>
      </w:docPartObj>
    </w:sdtPr>
    <w:sdtEndPr/>
    <w:sdtContent>
      <w:p w14:paraId="70FBF17B" w14:textId="77777777" w:rsidR="000738D5" w:rsidRDefault="000738D5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9168" behindDoc="0" locked="0" layoutInCell="1" allowOverlap="1" wp14:anchorId="39F83183" wp14:editId="019044C3">
                  <wp:simplePos x="0" y="0"/>
                  <wp:positionH relativeFrom="page">
                    <wp:posOffset>897327</wp:posOffset>
                  </wp:positionH>
                  <wp:positionV relativeFrom="bottomMargin">
                    <wp:posOffset>230073</wp:posOffset>
                  </wp:positionV>
                  <wp:extent cx="5633049" cy="207034"/>
                  <wp:effectExtent l="0" t="0" r="6350" b="2540"/>
                  <wp:wrapNone/>
                  <wp:docPr id="4390" name="Group 4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633049" cy="207034"/>
                            <a:chOff x="-8" y="14978"/>
                            <a:chExt cx="12255" cy="300"/>
                          </a:xfrm>
                        </wpg:grpSpPr>
                        <wps:wsp>
                          <wps:cNvPr id="439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0E43BB" w14:textId="77777777" w:rsidR="000738D5" w:rsidRPr="00524018" w:rsidRDefault="000738D5">
                                <w:pPr>
                                  <w:jc w:val="center"/>
                                  <w:rPr>
                                    <w:color w:val="1F497D" w:themeColor="text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24018">
                                  <w:rPr>
                                    <w:color w:val="1F497D" w:themeColor="text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begin"/>
                                </w:r>
                                <w:r w:rsidRPr="00524018">
                                  <w:rPr>
                                    <w:color w:val="1F497D" w:themeColor="text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instrText xml:space="preserve"> PAGE    \* MERGEFORMAT </w:instrText>
                                </w:r>
                                <w:r w:rsidRPr="00524018">
                                  <w:rPr>
                                    <w:color w:val="1F497D" w:themeColor="text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separate"/>
                                </w:r>
                                <w:r w:rsidR="002B7EC1">
                                  <w:rPr>
                                    <w:noProof/>
                                    <w:color w:val="1F497D" w:themeColor="text2"/>
                                    <w:szCs w:val="22"/>
                                    <w:rtl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</w:t>
                                </w:r>
                                <w:r w:rsidRPr="00524018">
                                  <w:rPr>
                                    <w:noProof/>
                                    <w:color w:val="1F497D" w:themeColor="text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9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9F83183" id="Group 4390" o:spid="_x0000_s1032" style="position:absolute;left:0;text-align:left;margin-left:70.65pt;margin-top:18.1pt;width:443.55pt;height:16.3pt;z-index:251719168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368YA&#10;AADdAAAADwAAAGRycy9kb3ducmV2LnhtbESPQWvCQBSE74L/YXmCN91Yi2h0FRGFQqE0xoPHZ/aZ&#10;LGbfptmtpv++Wyh4HGbmG2a16Wwt7tR641jBZJyAIC6cNlwqOOWH0RyED8gaa8ek4Ic8bNb93gpT&#10;7R6c0f0YShEh7FNUUIXQpFL6oiKLfuwa4uhdXWsxRNmWUrf4iHBby5ckmUmLhuNChQ3tKipux2+r&#10;YHvmbG++Pi6f2TUzeb5I+H12U2o46LZLEIG68Az/t9+0gtfpYgJ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W368YAAADdAAAADwAAAAAAAAAAAAAAAACYAgAAZHJz&#10;L2Rvd25yZXYueG1sUEsFBgAAAAAEAAQA9QAAAIsDAAAAAA==&#10;" filled="f" stroked="f">
                    <v:textbox inset="0,0,0,0">
                      <w:txbxContent>
                        <w:p w14:paraId="3F0E43BB" w14:textId="77777777" w:rsidR="000738D5" w:rsidRPr="00524018" w:rsidRDefault="000738D5">
                          <w:pPr>
                            <w:jc w:val="center"/>
                            <w:rPr>
                              <w:color w:val="1F497D" w:themeColor="text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524018">
                            <w:rPr>
                              <w:color w:val="1F497D" w:themeColor="text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524018">
                            <w:rPr>
                              <w:color w:val="1F497D" w:themeColor="text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PAGE    \* MERGEFORMAT </w:instrText>
                          </w:r>
                          <w:r w:rsidRPr="00524018">
                            <w:rPr>
                              <w:color w:val="1F497D" w:themeColor="text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="002B7EC1">
                            <w:rPr>
                              <w:noProof/>
                              <w:color w:val="1F497D" w:themeColor="text2"/>
                              <w:szCs w:val="22"/>
                              <w:rtl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 w:rsidRPr="00524018">
                            <w:rPr>
                              <w:noProof/>
                              <w:color w:val="1F497D" w:themeColor="text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UhR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TuZ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UhR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UTesUAAADdAAAADwAAAGRycy9kb3ducmV2LnhtbESPS2vCQBSF94L/YbhCd83EWqRNHaUU&#10;aou40DQLl5fMNQlm7oTMmEd/fUcouDycx8dZbQZTi45aV1lWMI9iEMS51RUXCrKfz8cXEM4ja6wt&#10;k4KRHGzW08kKE217PlKX+kKEEXYJKii9bxIpXV6SQRfZhjh4Z9sa9EG2hdQt9mHc1PIpjpfSYMWB&#10;UGJDHyXll/RqAgS/frvd/nBxfHbj/JThlk+o1MNseH8D4Wnw9/B/+1sreF68LuD2Jjw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PUTesUAAADdAAAADwAAAAAAAAAA&#10;AAAAAAChAgAAZHJzL2Rvd25yZXYueG1sUEsFBgAAAAAEAAQA+QAAAJMDAAAAAA==&#10;" filled="t" fillcolor="#a7bfde [1620]" strokecolor="#1f497d [3215]">
                      <v:fill color2="#e4ecf5 [500]" rotate="t" angle="180" colors="0 #a3c4ff;22938f #bfd5ff;1 #e5eeff" focus="100%" type="gradient"/>
                    </v:shape>
                    <v:shape id="AutoShape 28" o:spid="_x0000_s1036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1MB8UAAADdAAAADwAAAGRycy9kb3ducmV2LnhtbESPwWrDMBBE74X+g9hCLqWRG5u6dqOE&#10;YAj4mLj5gMXaWqbWylhK7P59FSj0OMzOm53tfrGDuNHke8cKXtcJCOLW6Z47BZfP48s7CB+QNQ6O&#10;ScEPedjvHh+2WGo385luTehEhLAvUYEJYSyl9K0hi37tRuLofbnJYohy6qSecI5wO8hNkrxJiz3H&#10;BoMjVYba7+Zq4xuXTe6fZ3PNl1Oa+zov3FAVSq2elsMHiEBL+D/+S9daQZYWGdzXRAT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81MB8UAAADdAAAADwAAAAAAAAAA&#10;AAAAAAChAgAAZHJzL2Rvd25yZXYueG1sUEsFBgAAAAAEAAQA+QAAAJMDAAAAAA==&#10;" adj="20904" filled="t" fillcolor="#a7bfde [1620]" strokecolor="#1f497d [3215]">
                      <v:fill color2="#e4ecf5 [500]" rotate="t" angle="180" colors="0 #a3c4ff;22938f #bfd5ff;1 #e5eeff" focus="100%" type="gradient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B00319" w14:textId="77777777" w:rsidR="000738D5" w:rsidRDefault="000738D5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412441222"/>
      <w:docPartObj>
        <w:docPartGallery w:val="Page Numbers (Bottom of Page)"/>
        <w:docPartUnique/>
      </w:docPartObj>
    </w:sdtPr>
    <w:sdtEndPr/>
    <w:sdtContent>
      <w:p w14:paraId="05680DFE" w14:textId="77777777" w:rsidR="000738D5" w:rsidRDefault="000738D5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3264" behindDoc="0" locked="0" layoutInCell="1" allowOverlap="1" wp14:anchorId="16AA9BF9" wp14:editId="2A2E5C9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759450" cy="190500"/>
                  <wp:effectExtent l="0" t="0" r="12700" b="0"/>
                  <wp:wrapNone/>
                  <wp:docPr id="6" name="Group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94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9BA686" w14:textId="77777777" w:rsidR="000738D5" w:rsidRPr="00524018" w:rsidRDefault="000738D5">
                                <w:pPr>
                                  <w:jc w:val="center"/>
                                  <w:rPr>
                                    <w:color w:val="1F497D" w:themeColor="text2"/>
                                    <w:szCs w:val="22"/>
                                  </w:rPr>
                                </w:pPr>
                                <w:r w:rsidRPr="00524018">
                                  <w:rPr>
                                    <w:color w:val="1F497D" w:themeColor="text2"/>
                                    <w:szCs w:val="22"/>
                                  </w:rPr>
                                  <w:fldChar w:fldCharType="begin"/>
                                </w:r>
                                <w:r w:rsidRPr="00524018">
                                  <w:rPr>
                                    <w:color w:val="1F497D" w:themeColor="text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524018">
                                  <w:rPr>
                                    <w:color w:val="1F497D" w:themeColor="text2"/>
                                    <w:szCs w:val="22"/>
                                  </w:rPr>
                                  <w:fldChar w:fldCharType="separate"/>
                                </w:r>
                                <w:r w:rsidR="002B7EC1">
                                  <w:rPr>
                                    <w:noProof/>
                                    <w:color w:val="1F497D" w:themeColor="text2"/>
                                    <w:szCs w:val="22"/>
                                    <w:rtl/>
                                  </w:rPr>
                                  <w:t>3</w:t>
                                </w:r>
                                <w:r w:rsidRPr="00524018">
                                  <w:rPr>
                                    <w:noProof/>
                                    <w:color w:val="1F497D" w:themeColor="text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6AA9BF9" id="Group 6" o:spid="_x0000_s1037" style="position:absolute;left:0;text-align:left;margin-left:0;margin-top:0;width:453.5pt;height:15pt;z-index:251723264;mso-position-horizontal:center;mso-position-horizontal-relative:margin;mso-position-vertical:center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  <v:textbox inset="0,0,0,0">
                      <w:txbxContent>
                        <w:p w14:paraId="129BA686" w14:textId="77777777" w:rsidR="000738D5" w:rsidRPr="00524018" w:rsidRDefault="000738D5">
                          <w:pPr>
                            <w:jc w:val="center"/>
                            <w:rPr>
                              <w:color w:val="1F497D" w:themeColor="text2"/>
                              <w:szCs w:val="22"/>
                            </w:rPr>
                          </w:pPr>
                          <w:r w:rsidRPr="00524018">
                            <w:rPr>
                              <w:color w:val="1F497D" w:themeColor="text2"/>
                              <w:szCs w:val="22"/>
                            </w:rPr>
                            <w:fldChar w:fldCharType="begin"/>
                          </w:r>
                          <w:r w:rsidRPr="00524018">
                            <w:rPr>
                              <w:color w:val="1F497D" w:themeColor="text2"/>
                              <w:szCs w:val="22"/>
                            </w:rPr>
                            <w:instrText xml:space="preserve"> PAGE    \* MERGEFORMAT </w:instrText>
                          </w:r>
                          <w:r w:rsidRPr="00524018">
                            <w:rPr>
                              <w:color w:val="1F497D" w:themeColor="text2"/>
                              <w:szCs w:val="22"/>
                            </w:rPr>
                            <w:fldChar w:fldCharType="separate"/>
                          </w:r>
                          <w:r w:rsidR="002B7EC1">
                            <w:rPr>
                              <w:noProof/>
                              <w:color w:val="1F497D" w:themeColor="text2"/>
                              <w:szCs w:val="22"/>
                              <w:rtl/>
                            </w:rPr>
                            <w:t>3</w:t>
                          </w:r>
                          <w:r w:rsidRPr="00524018">
                            <w:rPr>
                              <w:noProof/>
                              <w:color w:val="1F497D" w:themeColor="text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qT88IAAADbAAAADwAAAGRycy9kb3ducmV2LnhtbESPzYrCMBSF94LvEK7gzqZ1IUM1LSKo&#10;g8xiRl24vDTXttjclCZTq08/EYRZHs7Px1nlg2lET52rLStIohgEcWF1zaWC82k7+wDhPLLGxjIp&#10;eJCDPBuPVphqe+cf6o++FGGEXYoKKu/bVEpXVGTQRbYlDt7VdgZ9kF0pdYf3MG4aOY/jhTRYcyBU&#10;2NKmouJ2/DUBgvtnf/j6vjm+ukdyOeOOL6jUdDKslyA8Df4//G5/agXzBF5fwg+Q2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iqT88IAAADbAAAADwAAAAAAAAAAAAAA&#10;AAChAgAAZHJzL2Rvd25yZXYueG1sUEsFBgAAAAAEAAQA+QAAAJADAAAAAA==&#10;" filled="t" fillcolor="#a7bfde [1620]" strokecolor="#1f497d [3215]">
                      <v:fill color2="#e4ecf5 [500]" rotate="t" angle="180" colors="0 #a3c4ff;22938f #bfd5ff;1 #e5eeff" focus="100%" type="gradient"/>
                    </v:shape>
                    <v:shape id="AutoShape 28" o:spid="_x0000_s104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FmM8EAAADbAAAADwAAAGRycy9kb3ducmV2LnhtbESP3arCMBCE7wXfIazgjWhqBavVKCII&#10;Xh5/HmBp1qbYbEoTbX17c+DAuRxm55ud7b63tXhT6yvHCuazBARx4XTFpYL77TRdgfABWWPtmBR8&#10;yMN+NxxsMdeu4wu9r6EUEcI+RwUmhCaX0heGLPqZa4ij93CtxRBlW0rdYhfhtpZpkiylxYpjg8GG&#10;joaK5/Vl4xv3NPOTzryy/meR+XO2dvVxrdR41B82IAL14f/4L33WCtIF/G6JAJC7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MWYzwQAAANsAAAAPAAAAAAAAAAAAAAAA&#10;AKECAABkcnMvZG93bnJldi54bWxQSwUGAAAAAAQABAD5AAAAjwMAAAAA&#10;" adj="20904" filled="t" fillcolor="#a7bfde [1620]" strokecolor="#1f497d [3215]">
                      <v:fill color2="#e4ecf5 [500]" rotate="t" angle="180" colors="0 #a3c4ff;22938f #bfd5ff;1 #e5eeff" focus="100%" type="gradient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234DEB" w14:textId="77777777" w:rsidR="00A24061" w:rsidRPr="0044454F" w:rsidRDefault="00A24061" w:rsidP="0044454F">
      <w:pPr>
        <w:pStyle w:val="Footer"/>
        <w:pBdr>
          <w:bottom w:val="single" w:sz="4" w:space="1" w:color="auto"/>
        </w:pBdr>
        <w:rPr>
          <w:rtl/>
        </w:rPr>
      </w:pPr>
    </w:p>
  </w:footnote>
  <w:footnote w:type="continuationSeparator" w:id="0">
    <w:p w14:paraId="7D549CD1" w14:textId="77777777" w:rsidR="00A24061" w:rsidRDefault="00A24061" w:rsidP="006647B1">
      <w:r>
        <w:continuationSeparator/>
      </w:r>
    </w:p>
  </w:footnote>
  <w:footnote w:id="1">
    <w:p w14:paraId="4FA34750" w14:textId="77777777" w:rsidR="00577F8D" w:rsidRDefault="00577F8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D71DE1">
        <w:rPr>
          <w:b/>
          <w:bCs/>
          <w:rtl/>
        </w:rPr>
        <w:t>ا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ن</w:t>
      </w:r>
      <w:r w:rsidRPr="00D71DE1">
        <w:rPr>
          <w:b/>
          <w:bCs/>
          <w:rtl/>
        </w:rPr>
        <w:t xml:space="preserve"> سند در شرکت آدونيس ته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ه</w:t>
      </w:r>
      <w:r w:rsidRPr="00D71DE1">
        <w:rPr>
          <w:b/>
          <w:bCs/>
          <w:rtl/>
        </w:rPr>
        <w:t xml:space="preserve"> و تنظ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م</w:t>
      </w:r>
      <w:r w:rsidRPr="00D71DE1">
        <w:rPr>
          <w:b/>
          <w:bCs/>
          <w:rtl/>
        </w:rPr>
        <w:t xml:space="preserve"> گرد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ده</w:t>
      </w:r>
      <w:r w:rsidRPr="00D71DE1">
        <w:rPr>
          <w:b/>
          <w:bCs/>
          <w:rtl/>
        </w:rPr>
        <w:t xml:space="preserve"> است و انتشار محتو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ات</w:t>
      </w:r>
      <w:r w:rsidRPr="00D71DE1">
        <w:rPr>
          <w:b/>
          <w:bCs/>
          <w:rtl/>
        </w:rPr>
        <w:t xml:space="preserve"> آن و 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ا</w:t>
      </w:r>
      <w:r w:rsidRPr="00D71DE1">
        <w:rPr>
          <w:b/>
          <w:bCs/>
          <w:rtl/>
        </w:rPr>
        <w:t xml:space="preserve"> استفاده از آن در سا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ر</w:t>
      </w:r>
      <w:r w:rsidRPr="00D71DE1">
        <w:rPr>
          <w:b/>
          <w:bCs/>
          <w:rtl/>
        </w:rPr>
        <w:t xml:space="preserve"> مستندات، بدون کسب اجازه کتب</w:t>
      </w:r>
      <w:r w:rsidRPr="00D71DE1">
        <w:rPr>
          <w:rFonts w:hint="cs"/>
          <w:b/>
          <w:bCs/>
          <w:rtl/>
        </w:rPr>
        <w:t>ی</w:t>
      </w:r>
      <w:r w:rsidRPr="00D71DE1">
        <w:rPr>
          <w:b/>
          <w:bCs/>
          <w:rtl/>
        </w:rPr>
        <w:t xml:space="preserve"> از شرکت آدونيس به‌ه</w:t>
      </w:r>
      <w:r w:rsidRPr="00D71DE1">
        <w:rPr>
          <w:rFonts w:hint="cs"/>
          <w:b/>
          <w:bCs/>
          <w:rtl/>
        </w:rPr>
        <w:t>ی</w:t>
      </w:r>
      <w:r w:rsidRPr="00D71DE1">
        <w:rPr>
          <w:rFonts w:hint="eastAsia"/>
          <w:b/>
          <w:bCs/>
          <w:rtl/>
        </w:rPr>
        <w:t>چ‌عنوان</w:t>
      </w:r>
      <w:r w:rsidRPr="00D71DE1">
        <w:rPr>
          <w:b/>
          <w:bCs/>
          <w:rtl/>
        </w:rPr>
        <w:t xml:space="preserve"> مجاز نم</w:t>
      </w:r>
      <w:r w:rsidRPr="00D71DE1">
        <w:rPr>
          <w:rFonts w:hint="cs"/>
          <w:b/>
          <w:bCs/>
          <w:rtl/>
        </w:rPr>
        <w:t>ی‌</w:t>
      </w:r>
      <w:r w:rsidRPr="00D71DE1">
        <w:rPr>
          <w:rFonts w:hint="eastAsia"/>
          <w:b/>
          <w:bCs/>
          <w:rtl/>
        </w:rPr>
        <w:t>باشد</w:t>
      </w:r>
      <w:r w:rsidRPr="00D71DE1">
        <w:rPr>
          <w:rFonts w:hint="cs"/>
          <w:b/>
          <w:bCs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1E9DBA" w14:textId="6CBE1F06" w:rsidR="000738D5" w:rsidRPr="000C4617" w:rsidRDefault="000B1D7E" w:rsidP="008A007F">
    <w:pPr>
      <w:pBdr>
        <w:bottom w:val="single" w:sz="36" w:space="1" w:color="1F497D" w:themeColor="text2"/>
      </w:pBdr>
      <w:spacing w:before="240"/>
      <w:rPr>
        <w:b/>
        <w:bCs/>
        <w:sz w:val="18"/>
        <w:szCs w:val="18"/>
        <w:rtl/>
      </w:rPr>
    </w:pPr>
    <w:r>
      <w:rPr>
        <w:b/>
        <w:bCs/>
        <w:sz w:val="18"/>
        <w:szCs w:val="18"/>
        <w:rtl/>
      </w:rPr>
      <w:t>دستورالعم</w:t>
    </w:r>
    <w:r>
      <w:rPr>
        <w:rFonts w:hint="cs"/>
        <w:b/>
        <w:bCs/>
        <w:sz w:val="18"/>
        <w:szCs w:val="18"/>
        <w:rtl/>
      </w:rPr>
      <w:t xml:space="preserve">ل </w:t>
    </w:r>
    <w:r w:rsidR="006977D3" w:rsidRPr="006977D3">
      <w:rPr>
        <w:b/>
        <w:bCs/>
        <w:sz w:val="18"/>
        <w:szCs w:val="18"/>
        <w:rtl/>
      </w:rPr>
      <w:t>نصب</w:t>
    </w:r>
    <w:r w:rsidR="006977D3" w:rsidRPr="006977D3">
      <w:rPr>
        <w:rFonts w:hint="cs"/>
        <w:b/>
        <w:bCs/>
        <w:sz w:val="18"/>
        <w:szCs w:val="18"/>
        <w:rtl/>
      </w:rPr>
      <w:t xml:space="preserve"> ایجنت</w:t>
    </w:r>
    <w:r w:rsidR="006977D3" w:rsidRPr="006977D3">
      <w:rPr>
        <w:b/>
        <w:bCs/>
        <w:sz w:val="18"/>
        <w:szCs w:val="18"/>
        <w:rtl/>
      </w:rPr>
      <w:t xml:space="preserve"> </w:t>
    </w:r>
    <w:r w:rsidR="006977D3" w:rsidRPr="006977D3">
      <w:rPr>
        <w:rFonts w:hint="cs"/>
        <w:b/>
        <w:bCs/>
        <w:sz w:val="18"/>
        <w:szCs w:val="18"/>
        <w:rtl/>
      </w:rPr>
      <w:t>نرم</w:t>
    </w:r>
    <w:r w:rsidR="006977D3" w:rsidRPr="006977D3">
      <w:rPr>
        <w:rFonts w:hint="cs"/>
        <w:b/>
        <w:bCs/>
        <w:sz w:val="18"/>
        <w:szCs w:val="18"/>
        <w:rtl/>
        <w:cs/>
      </w:rPr>
      <w:t>‎افزار</w:t>
    </w:r>
    <w:r w:rsidR="006977D3" w:rsidRPr="006977D3">
      <w:rPr>
        <w:rFonts w:hint="cs"/>
        <w:b/>
        <w:bCs/>
        <w:sz w:val="18"/>
        <w:szCs w:val="18"/>
        <w:rtl/>
      </w:rPr>
      <w:t xml:space="preserve"> </w:t>
    </w:r>
    <w:r w:rsidR="006977D3" w:rsidRPr="006977D3">
      <w:rPr>
        <w:b/>
        <w:bCs/>
        <w:sz w:val="18"/>
        <w:szCs w:val="18"/>
        <w:rtl/>
      </w:rPr>
      <w:t>مان</w:t>
    </w:r>
    <w:r w:rsidR="006977D3" w:rsidRPr="006977D3">
      <w:rPr>
        <w:rFonts w:hint="cs"/>
        <w:b/>
        <w:bCs/>
        <w:sz w:val="18"/>
        <w:szCs w:val="18"/>
        <w:rtl/>
      </w:rPr>
      <w:t>ی</w:t>
    </w:r>
    <w:r w:rsidR="006977D3" w:rsidRPr="006977D3">
      <w:rPr>
        <w:rFonts w:hint="eastAsia"/>
        <w:b/>
        <w:bCs/>
        <w:sz w:val="18"/>
        <w:szCs w:val="18"/>
        <w:rtl/>
      </w:rPr>
      <w:t>تور</w:t>
    </w:r>
    <w:r w:rsidR="006977D3" w:rsidRPr="006977D3">
      <w:rPr>
        <w:rFonts w:hint="cs"/>
        <w:b/>
        <w:bCs/>
        <w:sz w:val="18"/>
        <w:szCs w:val="18"/>
        <w:rtl/>
      </w:rPr>
      <w:t>ی</w:t>
    </w:r>
    <w:r w:rsidR="006977D3" w:rsidRPr="006977D3">
      <w:rPr>
        <w:rFonts w:hint="eastAsia"/>
        <w:b/>
        <w:bCs/>
        <w:sz w:val="18"/>
        <w:szCs w:val="18"/>
        <w:rtl/>
      </w:rPr>
      <w:t>نگ</w:t>
    </w:r>
    <w:r w:rsidR="00D71DE1">
      <w:rPr>
        <w:b/>
        <w:bCs/>
        <w:sz w:val="18"/>
        <w:szCs w:val="18"/>
        <w:rtl/>
      </w:rPr>
      <w:tab/>
    </w:r>
    <w:r w:rsidR="006977D3">
      <w:rPr>
        <w:rFonts w:hint="cs"/>
        <w:b/>
        <w:bCs/>
        <w:sz w:val="18"/>
        <w:szCs w:val="18"/>
        <w:rtl/>
      </w:rPr>
      <w:t xml:space="preserve">                                      </w:t>
    </w:r>
    <w:r w:rsidR="00DA2129">
      <w:rPr>
        <w:b/>
        <w:bCs/>
        <w:sz w:val="18"/>
        <w:szCs w:val="18"/>
      </w:rPr>
      <w:t xml:space="preserve">                              </w:t>
    </w:r>
    <w:r w:rsidR="006977D3">
      <w:rPr>
        <w:rFonts w:hint="cs"/>
        <w:b/>
        <w:bCs/>
        <w:sz w:val="18"/>
        <w:szCs w:val="18"/>
        <w:rtl/>
      </w:rPr>
      <w:t xml:space="preserve">                         </w:t>
    </w:r>
    <w:r w:rsidR="00DA2129" w:rsidRPr="00DA2129">
      <w:rPr>
        <w:b/>
        <w:bCs/>
        <w:sz w:val="16"/>
        <w:szCs w:val="16"/>
      </w:rPr>
      <w:t>WINCOR</w:t>
    </w:r>
    <w:r w:rsidR="00DA2129">
      <w:rPr>
        <w:b/>
        <w:bCs/>
        <w:sz w:val="16"/>
        <w:szCs w:val="16"/>
      </w:rPr>
      <w:t>/</w:t>
    </w:r>
    <w:r w:rsidR="00DA2129" w:rsidRPr="00DA2129">
      <w:rPr>
        <w:b/>
        <w:bCs/>
        <w:sz w:val="16"/>
        <w:szCs w:val="16"/>
      </w:rPr>
      <w:t>EASTCOM</w:t>
    </w:r>
    <w:r w:rsidR="00DA2129">
      <w:rPr>
        <w:b/>
        <w:bCs/>
        <w:sz w:val="16"/>
        <w:szCs w:val="16"/>
      </w:rPr>
      <w:t>-4.2.0.0</w:t>
    </w:r>
    <w:r w:rsidR="008A007F">
      <w:rPr>
        <w:b/>
        <w:bCs/>
        <w:sz w:val="16"/>
        <w:szCs w:val="16"/>
      </w:rPr>
      <w:t xml:space="preserve"> (x64)</w:t>
    </w:r>
    <w:r w:rsidR="000956C2" w:rsidRPr="00DA2129">
      <w:rPr>
        <w:rFonts w:hint="cs"/>
        <w:b/>
        <w:bCs/>
        <w:sz w:val="16"/>
        <w:szCs w:val="16"/>
        <w:rtl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B5162" w14:textId="77777777" w:rsidR="000738D5" w:rsidRDefault="000738D5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Cs w:val="22"/>
        <w:rtl/>
      </w:rPr>
      <w:t xml:space="preserve"> </w:t>
    </w:r>
    <w:r>
      <w:rPr>
        <w:rFonts w:hint="cs"/>
        <w:b/>
        <w:bCs/>
        <w:noProof/>
        <w:szCs w:val="22"/>
        <w:rtl/>
        <w:lang w:bidi="ar-SA"/>
      </w:rPr>
      <w:drawing>
        <wp:anchor distT="0" distB="0" distL="114300" distR="114300" simplePos="0" relativeHeight="251655680" behindDoc="0" locked="0" layoutInCell="1" allowOverlap="1" wp14:anchorId="4A99C8E9" wp14:editId="08BD5F3A">
          <wp:simplePos x="0" y="0"/>
          <wp:positionH relativeFrom="column">
            <wp:posOffset>3375660</wp:posOffset>
          </wp:positionH>
          <wp:positionV relativeFrom="paragraph">
            <wp:posOffset>-10160</wp:posOffset>
          </wp:positionV>
          <wp:extent cx="2332355" cy="303530"/>
          <wp:effectExtent l="0" t="0" r="0" b="1270"/>
          <wp:wrapSquare wrapText="bothSides"/>
          <wp:docPr id="4146" name="Picture 4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28"/>
                  <a:stretch/>
                </pic:blipFill>
                <pic:spPr bwMode="auto">
                  <a:xfrm>
                    <a:off x="0" y="0"/>
                    <a:ext cx="233235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DDFEE6" w14:textId="77777777" w:rsidR="000738D5" w:rsidRDefault="000738D5" w:rsidP="003275F0">
    <w:pPr>
      <w:pStyle w:val="Header"/>
    </w:pPr>
  </w:p>
  <w:p w14:paraId="0188832B" w14:textId="77777777" w:rsidR="000738D5" w:rsidRPr="00A52E36" w:rsidRDefault="000738D5" w:rsidP="00A52E36">
    <w:pPr>
      <w:pBdr>
        <w:bottom w:val="single" w:sz="36" w:space="1" w:color="1F497D" w:themeColor="text2"/>
      </w:pBdr>
      <w:spacing w:line="192" w:lineRule="auto"/>
      <w:rPr>
        <w:b/>
        <w:bCs/>
        <w:szCs w:val="22"/>
      </w:rPr>
    </w:pPr>
    <w:r>
      <w:rPr>
        <w:rFonts w:hint="cs"/>
        <w:b/>
        <w:bCs/>
        <w:noProof/>
        <w:szCs w:val="22"/>
        <w:rtl/>
        <w:lang w:bidi="ar-SA"/>
      </w:rPr>
      <w:drawing>
        <wp:anchor distT="0" distB="0" distL="114300" distR="114300" simplePos="0" relativeHeight="251685376" behindDoc="0" locked="0" layoutInCell="1" allowOverlap="1" wp14:anchorId="7111C621" wp14:editId="51EADB9F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4147" name="Picture 41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42048"/>
    <w:multiLevelType w:val="hybridMultilevel"/>
    <w:tmpl w:val="54AE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84D4C"/>
    <w:multiLevelType w:val="hybridMultilevel"/>
    <w:tmpl w:val="B28E845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1E29D66">
      <w:start w:val="1"/>
      <w:numFmt w:val="bullet"/>
      <w:pStyle w:val="a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C142F18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8A4AAA0">
      <w:start w:val="405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278EB4E6">
      <w:start w:val="405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7210596A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04C5E48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65443DBA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6D46A938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B2E5A05"/>
    <w:multiLevelType w:val="hybridMultilevel"/>
    <w:tmpl w:val="083E990C"/>
    <w:lvl w:ilvl="0" w:tplc="3488CE76">
      <w:start w:val="1"/>
      <w:numFmt w:val="decimal"/>
      <w:pStyle w:val="Heading2"/>
      <w:suff w:val="space"/>
      <w:lvlText w:val="%1."/>
      <w:lvlJc w:val="left"/>
      <w:pPr>
        <w:ind w:left="11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9" w:hanging="360"/>
      </w:pPr>
    </w:lvl>
    <w:lvl w:ilvl="2" w:tplc="0409001B" w:tentative="1">
      <w:start w:val="1"/>
      <w:numFmt w:val="lowerRoman"/>
      <w:lvlText w:val="%3."/>
      <w:lvlJc w:val="right"/>
      <w:pPr>
        <w:ind w:left="2609" w:hanging="180"/>
      </w:pPr>
    </w:lvl>
    <w:lvl w:ilvl="3" w:tplc="0409000F" w:tentative="1">
      <w:start w:val="1"/>
      <w:numFmt w:val="decimal"/>
      <w:lvlText w:val="%4."/>
      <w:lvlJc w:val="left"/>
      <w:pPr>
        <w:ind w:left="3329" w:hanging="360"/>
      </w:pPr>
    </w:lvl>
    <w:lvl w:ilvl="4" w:tplc="04090019" w:tentative="1">
      <w:start w:val="1"/>
      <w:numFmt w:val="lowerLetter"/>
      <w:lvlText w:val="%5."/>
      <w:lvlJc w:val="left"/>
      <w:pPr>
        <w:ind w:left="4049" w:hanging="360"/>
      </w:pPr>
    </w:lvl>
    <w:lvl w:ilvl="5" w:tplc="0409001B" w:tentative="1">
      <w:start w:val="1"/>
      <w:numFmt w:val="lowerRoman"/>
      <w:lvlText w:val="%6."/>
      <w:lvlJc w:val="right"/>
      <w:pPr>
        <w:ind w:left="4769" w:hanging="180"/>
      </w:pPr>
    </w:lvl>
    <w:lvl w:ilvl="6" w:tplc="0409000F" w:tentative="1">
      <w:start w:val="1"/>
      <w:numFmt w:val="decimal"/>
      <w:lvlText w:val="%7."/>
      <w:lvlJc w:val="left"/>
      <w:pPr>
        <w:ind w:left="5489" w:hanging="360"/>
      </w:pPr>
    </w:lvl>
    <w:lvl w:ilvl="7" w:tplc="04090019" w:tentative="1">
      <w:start w:val="1"/>
      <w:numFmt w:val="lowerLetter"/>
      <w:lvlText w:val="%8."/>
      <w:lvlJc w:val="left"/>
      <w:pPr>
        <w:ind w:left="6209" w:hanging="360"/>
      </w:pPr>
    </w:lvl>
    <w:lvl w:ilvl="8" w:tplc="040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3">
    <w:nsid w:val="2320400E"/>
    <w:multiLevelType w:val="hybridMultilevel"/>
    <w:tmpl w:val="1B8E9B0C"/>
    <w:lvl w:ilvl="0" w:tplc="A5A0767E">
      <w:start w:val="1"/>
      <w:numFmt w:val="decimal"/>
      <w:pStyle w:val="NoSpacing"/>
      <w:suff w:val="space"/>
      <w:lvlText w:val="%1."/>
      <w:lvlJc w:val="left"/>
      <w:pPr>
        <w:ind w:left="720" w:hanging="360"/>
      </w:pPr>
      <w:rPr>
        <w:rFonts w:cs="B Nazanin" w:hint="cs"/>
        <w:b w:val="0"/>
        <w:bCs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BD5B36"/>
    <w:multiLevelType w:val="hybridMultilevel"/>
    <w:tmpl w:val="2C3663F6"/>
    <w:lvl w:ilvl="0" w:tplc="202EF7D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3C4DF5"/>
    <w:multiLevelType w:val="multilevel"/>
    <w:tmpl w:val="1D6E743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cs="B Titr" w:hint="default"/>
        <w:color w:val="1F497D" w:themeColor="text2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66855B60"/>
    <w:multiLevelType w:val="hybridMultilevel"/>
    <w:tmpl w:val="068440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670C5F"/>
    <w:multiLevelType w:val="hybridMultilevel"/>
    <w:tmpl w:val="AD062EF8"/>
    <w:lvl w:ilvl="0" w:tplc="6688F688">
      <w:start w:val="1"/>
      <w:numFmt w:val="bullet"/>
      <w:pStyle w:val="Heading4"/>
      <w:lvlText w:val=""/>
      <w:lvlJc w:val="left"/>
      <w:pPr>
        <w:ind w:left="2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3"/>
    <w:lvlOverride w:ilvl="0">
      <w:startOverride w:val="1"/>
    </w:lvlOverride>
  </w:num>
  <w:num w:numId="6">
    <w:abstractNumId w:val="6"/>
  </w:num>
  <w:num w:numId="7">
    <w:abstractNumId w:val="4"/>
  </w:num>
  <w:num w:numId="8">
    <w:abstractNumId w:val="5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  <w:lvlOverride w:ilvl="0">
      <w:startOverride w:val="1"/>
    </w:lvlOverride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0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embedTrueTypeFonts/>
  <w:saveSubsetFonts/>
  <w:hideSpellingErrors/>
  <w:hideGrammaticalErrors/>
  <w:attachedTemplate r:id="rId1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F3"/>
    <w:rsid w:val="00001812"/>
    <w:rsid w:val="00002E0F"/>
    <w:rsid w:val="00004F34"/>
    <w:rsid w:val="00005182"/>
    <w:rsid w:val="000061BA"/>
    <w:rsid w:val="00006F44"/>
    <w:rsid w:val="00011B22"/>
    <w:rsid w:val="00012513"/>
    <w:rsid w:val="00012A98"/>
    <w:rsid w:val="00012F1A"/>
    <w:rsid w:val="000133E0"/>
    <w:rsid w:val="000153A2"/>
    <w:rsid w:val="00015CEB"/>
    <w:rsid w:val="000166E0"/>
    <w:rsid w:val="00016E95"/>
    <w:rsid w:val="0001729A"/>
    <w:rsid w:val="0001736F"/>
    <w:rsid w:val="00021D3E"/>
    <w:rsid w:val="00022670"/>
    <w:rsid w:val="000234F6"/>
    <w:rsid w:val="00027135"/>
    <w:rsid w:val="00030348"/>
    <w:rsid w:val="00030623"/>
    <w:rsid w:val="00031C4C"/>
    <w:rsid w:val="00033BA1"/>
    <w:rsid w:val="000343CD"/>
    <w:rsid w:val="00040663"/>
    <w:rsid w:val="000407A5"/>
    <w:rsid w:val="00041DA3"/>
    <w:rsid w:val="00043BD6"/>
    <w:rsid w:val="000442E2"/>
    <w:rsid w:val="00044EAB"/>
    <w:rsid w:val="000459B3"/>
    <w:rsid w:val="00045D68"/>
    <w:rsid w:val="00045F02"/>
    <w:rsid w:val="000463A7"/>
    <w:rsid w:val="0004716A"/>
    <w:rsid w:val="00051584"/>
    <w:rsid w:val="00052A8B"/>
    <w:rsid w:val="00052DED"/>
    <w:rsid w:val="00053129"/>
    <w:rsid w:val="000547BD"/>
    <w:rsid w:val="00054850"/>
    <w:rsid w:val="00056DB0"/>
    <w:rsid w:val="000575E3"/>
    <w:rsid w:val="00057A89"/>
    <w:rsid w:val="00062EDB"/>
    <w:rsid w:val="00063B39"/>
    <w:rsid w:val="00063D52"/>
    <w:rsid w:val="00063DA5"/>
    <w:rsid w:val="000643E3"/>
    <w:rsid w:val="00065374"/>
    <w:rsid w:val="00065906"/>
    <w:rsid w:val="00065E8B"/>
    <w:rsid w:val="00066468"/>
    <w:rsid w:val="000667E3"/>
    <w:rsid w:val="00066B75"/>
    <w:rsid w:val="00067826"/>
    <w:rsid w:val="0007045E"/>
    <w:rsid w:val="00070602"/>
    <w:rsid w:val="00071BDD"/>
    <w:rsid w:val="00073328"/>
    <w:rsid w:val="000738D5"/>
    <w:rsid w:val="0007562F"/>
    <w:rsid w:val="00077649"/>
    <w:rsid w:val="000806A0"/>
    <w:rsid w:val="000837CB"/>
    <w:rsid w:val="0008461F"/>
    <w:rsid w:val="00084710"/>
    <w:rsid w:val="000847FD"/>
    <w:rsid w:val="000869EC"/>
    <w:rsid w:val="00086DCD"/>
    <w:rsid w:val="0009050F"/>
    <w:rsid w:val="000912CC"/>
    <w:rsid w:val="000915EF"/>
    <w:rsid w:val="00092737"/>
    <w:rsid w:val="00093956"/>
    <w:rsid w:val="00094275"/>
    <w:rsid w:val="000948EB"/>
    <w:rsid w:val="00095166"/>
    <w:rsid w:val="0009537B"/>
    <w:rsid w:val="000956C2"/>
    <w:rsid w:val="00095BB0"/>
    <w:rsid w:val="00096405"/>
    <w:rsid w:val="000964D4"/>
    <w:rsid w:val="000A1AE4"/>
    <w:rsid w:val="000A2237"/>
    <w:rsid w:val="000A2E32"/>
    <w:rsid w:val="000A6D47"/>
    <w:rsid w:val="000A7973"/>
    <w:rsid w:val="000B01F2"/>
    <w:rsid w:val="000B1D7E"/>
    <w:rsid w:val="000B24B6"/>
    <w:rsid w:val="000B329B"/>
    <w:rsid w:val="000B3C7E"/>
    <w:rsid w:val="000B490E"/>
    <w:rsid w:val="000B5957"/>
    <w:rsid w:val="000B6F20"/>
    <w:rsid w:val="000B7C9C"/>
    <w:rsid w:val="000C0492"/>
    <w:rsid w:val="000C2904"/>
    <w:rsid w:val="000C4617"/>
    <w:rsid w:val="000C760F"/>
    <w:rsid w:val="000D214D"/>
    <w:rsid w:val="000D2B7E"/>
    <w:rsid w:val="000D5693"/>
    <w:rsid w:val="000E0294"/>
    <w:rsid w:val="000E13D8"/>
    <w:rsid w:val="000E1532"/>
    <w:rsid w:val="000E2452"/>
    <w:rsid w:val="000E6375"/>
    <w:rsid w:val="000E687D"/>
    <w:rsid w:val="000F23AC"/>
    <w:rsid w:val="000F269C"/>
    <w:rsid w:val="000F48CA"/>
    <w:rsid w:val="00101087"/>
    <w:rsid w:val="00101185"/>
    <w:rsid w:val="00101F12"/>
    <w:rsid w:val="00103871"/>
    <w:rsid w:val="001038F3"/>
    <w:rsid w:val="001044D3"/>
    <w:rsid w:val="00105E14"/>
    <w:rsid w:val="00106C34"/>
    <w:rsid w:val="00112015"/>
    <w:rsid w:val="001121A9"/>
    <w:rsid w:val="00113DFC"/>
    <w:rsid w:val="001208AE"/>
    <w:rsid w:val="001215C8"/>
    <w:rsid w:val="001221B1"/>
    <w:rsid w:val="00122E56"/>
    <w:rsid w:val="00125A1B"/>
    <w:rsid w:val="00125B6E"/>
    <w:rsid w:val="00127C44"/>
    <w:rsid w:val="00127ECA"/>
    <w:rsid w:val="001305E1"/>
    <w:rsid w:val="0013115C"/>
    <w:rsid w:val="001311C9"/>
    <w:rsid w:val="0013182C"/>
    <w:rsid w:val="00132254"/>
    <w:rsid w:val="00132F95"/>
    <w:rsid w:val="0013408B"/>
    <w:rsid w:val="00135E0A"/>
    <w:rsid w:val="00137F19"/>
    <w:rsid w:val="00141015"/>
    <w:rsid w:val="00141884"/>
    <w:rsid w:val="00142CCC"/>
    <w:rsid w:val="00143489"/>
    <w:rsid w:val="00145746"/>
    <w:rsid w:val="0014781F"/>
    <w:rsid w:val="0015068B"/>
    <w:rsid w:val="001512AE"/>
    <w:rsid w:val="001523DE"/>
    <w:rsid w:val="00152F6E"/>
    <w:rsid w:val="001534E0"/>
    <w:rsid w:val="0015439F"/>
    <w:rsid w:val="001608BF"/>
    <w:rsid w:val="00160BDD"/>
    <w:rsid w:val="00161E50"/>
    <w:rsid w:val="00166409"/>
    <w:rsid w:val="00166DA6"/>
    <w:rsid w:val="001673FB"/>
    <w:rsid w:val="0016788B"/>
    <w:rsid w:val="00167C86"/>
    <w:rsid w:val="001708C2"/>
    <w:rsid w:val="00171F18"/>
    <w:rsid w:val="001732EA"/>
    <w:rsid w:val="00173668"/>
    <w:rsid w:val="0017454E"/>
    <w:rsid w:val="00176926"/>
    <w:rsid w:val="00176BD8"/>
    <w:rsid w:val="00181E45"/>
    <w:rsid w:val="00184021"/>
    <w:rsid w:val="00185942"/>
    <w:rsid w:val="00185A93"/>
    <w:rsid w:val="00186FF7"/>
    <w:rsid w:val="00186FFA"/>
    <w:rsid w:val="001919AE"/>
    <w:rsid w:val="001A0F19"/>
    <w:rsid w:val="001A1171"/>
    <w:rsid w:val="001A150D"/>
    <w:rsid w:val="001A1B73"/>
    <w:rsid w:val="001A308D"/>
    <w:rsid w:val="001A32B8"/>
    <w:rsid w:val="001A3D28"/>
    <w:rsid w:val="001A4A7F"/>
    <w:rsid w:val="001A72AC"/>
    <w:rsid w:val="001A7500"/>
    <w:rsid w:val="001B1CE2"/>
    <w:rsid w:val="001B23F9"/>
    <w:rsid w:val="001B2CA3"/>
    <w:rsid w:val="001B507C"/>
    <w:rsid w:val="001B79DB"/>
    <w:rsid w:val="001B7F24"/>
    <w:rsid w:val="001C03AD"/>
    <w:rsid w:val="001C1B6A"/>
    <w:rsid w:val="001C1DD3"/>
    <w:rsid w:val="001C1FEF"/>
    <w:rsid w:val="001C25E3"/>
    <w:rsid w:val="001C2B0C"/>
    <w:rsid w:val="001C4547"/>
    <w:rsid w:val="001C49D8"/>
    <w:rsid w:val="001C5EA3"/>
    <w:rsid w:val="001D110C"/>
    <w:rsid w:val="001D224A"/>
    <w:rsid w:val="001D236F"/>
    <w:rsid w:val="001D3522"/>
    <w:rsid w:val="001D48B2"/>
    <w:rsid w:val="001D7A48"/>
    <w:rsid w:val="001E0A39"/>
    <w:rsid w:val="001E1581"/>
    <w:rsid w:val="001E1686"/>
    <w:rsid w:val="001E55FA"/>
    <w:rsid w:val="001E6C17"/>
    <w:rsid w:val="001E71FC"/>
    <w:rsid w:val="001E7406"/>
    <w:rsid w:val="001E78DF"/>
    <w:rsid w:val="001F02A8"/>
    <w:rsid w:val="001F0794"/>
    <w:rsid w:val="001F09DF"/>
    <w:rsid w:val="001F32E5"/>
    <w:rsid w:val="001F374B"/>
    <w:rsid w:val="001F5DB0"/>
    <w:rsid w:val="001F6772"/>
    <w:rsid w:val="001F6C7C"/>
    <w:rsid w:val="001F6CED"/>
    <w:rsid w:val="00201CA0"/>
    <w:rsid w:val="00202F3F"/>
    <w:rsid w:val="00203958"/>
    <w:rsid w:val="002043B9"/>
    <w:rsid w:val="002060F0"/>
    <w:rsid w:val="00206FE4"/>
    <w:rsid w:val="00211047"/>
    <w:rsid w:val="00217A44"/>
    <w:rsid w:val="00220EA1"/>
    <w:rsid w:val="0022188F"/>
    <w:rsid w:val="00222F67"/>
    <w:rsid w:val="002236A8"/>
    <w:rsid w:val="00224453"/>
    <w:rsid w:val="0022497A"/>
    <w:rsid w:val="002256FA"/>
    <w:rsid w:val="00226FA5"/>
    <w:rsid w:val="00233ACD"/>
    <w:rsid w:val="00234032"/>
    <w:rsid w:val="0023433D"/>
    <w:rsid w:val="00234777"/>
    <w:rsid w:val="002353C5"/>
    <w:rsid w:val="00235B6C"/>
    <w:rsid w:val="00235F37"/>
    <w:rsid w:val="002405AC"/>
    <w:rsid w:val="00241A99"/>
    <w:rsid w:val="002423A6"/>
    <w:rsid w:val="002427FE"/>
    <w:rsid w:val="00245C7B"/>
    <w:rsid w:val="00246897"/>
    <w:rsid w:val="002475CD"/>
    <w:rsid w:val="00250628"/>
    <w:rsid w:val="00251013"/>
    <w:rsid w:val="0025160A"/>
    <w:rsid w:val="002519DB"/>
    <w:rsid w:val="002520B1"/>
    <w:rsid w:val="00252485"/>
    <w:rsid w:val="002526C5"/>
    <w:rsid w:val="00252D81"/>
    <w:rsid w:val="00256DA2"/>
    <w:rsid w:val="00256ED6"/>
    <w:rsid w:val="002570A6"/>
    <w:rsid w:val="002575B5"/>
    <w:rsid w:val="00262C58"/>
    <w:rsid w:val="00263798"/>
    <w:rsid w:val="002672EA"/>
    <w:rsid w:val="0026765F"/>
    <w:rsid w:val="0027069E"/>
    <w:rsid w:val="0027087B"/>
    <w:rsid w:val="00273B98"/>
    <w:rsid w:val="00273D75"/>
    <w:rsid w:val="00274411"/>
    <w:rsid w:val="00274519"/>
    <w:rsid w:val="00274A98"/>
    <w:rsid w:val="00276A4D"/>
    <w:rsid w:val="00276C74"/>
    <w:rsid w:val="0027746B"/>
    <w:rsid w:val="00277815"/>
    <w:rsid w:val="002778CC"/>
    <w:rsid w:val="00280C0C"/>
    <w:rsid w:val="00280C66"/>
    <w:rsid w:val="0028210A"/>
    <w:rsid w:val="002832BE"/>
    <w:rsid w:val="0028424E"/>
    <w:rsid w:val="0028717C"/>
    <w:rsid w:val="00287FCE"/>
    <w:rsid w:val="002924AF"/>
    <w:rsid w:val="00292C54"/>
    <w:rsid w:val="0029316E"/>
    <w:rsid w:val="0029483E"/>
    <w:rsid w:val="002959F2"/>
    <w:rsid w:val="00295EAA"/>
    <w:rsid w:val="00296597"/>
    <w:rsid w:val="002A04B5"/>
    <w:rsid w:val="002A0D90"/>
    <w:rsid w:val="002A2712"/>
    <w:rsid w:val="002A2861"/>
    <w:rsid w:val="002A3818"/>
    <w:rsid w:val="002A6516"/>
    <w:rsid w:val="002A6DD0"/>
    <w:rsid w:val="002A7180"/>
    <w:rsid w:val="002B300B"/>
    <w:rsid w:val="002B571A"/>
    <w:rsid w:val="002B5D3E"/>
    <w:rsid w:val="002B656D"/>
    <w:rsid w:val="002B66A8"/>
    <w:rsid w:val="002B76BF"/>
    <w:rsid w:val="002B7B63"/>
    <w:rsid w:val="002B7EC1"/>
    <w:rsid w:val="002C07C5"/>
    <w:rsid w:val="002C1195"/>
    <w:rsid w:val="002C2490"/>
    <w:rsid w:val="002C3A7F"/>
    <w:rsid w:val="002C51CD"/>
    <w:rsid w:val="002C52E0"/>
    <w:rsid w:val="002C5386"/>
    <w:rsid w:val="002C612F"/>
    <w:rsid w:val="002D041A"/>
    <w:rsid w:val="002D1351"/>
    <w:rsid w:val="002D20C8"/>
    <w:rsid w:val="002D4920"/>
    <w:rsid w:val="002D4AAE"/>
    <w:rsid w:val="002D6EE2"/>
    <w:rsid w:val="002D77CF"/>
    <w:rsid w:val="002D7881"/>
    <w:rsid w:val="002D7A46"/>
    <w:rsid w:val="002E0982"/>
    <w:rsid w:val="002E2E51"/>
    <w:rsid w:val="002E4AA3"/>
    <w:rsid w:val="002E4B9D"/>
    <w:rsid w:val="002E501A"/>
    <w:rsid w:val="002E56FC"/>
    <w:rsid w:val="002E7507"/>
    <w:rsid w:val="002F1868"/>
    <w:rsid w:val="002F30B4"/>
    <w:rsid w:val="002F33B7"/>
    <w:rsid w:val="002F36FA"/>
    <w:rsid w:val="002F441E"/>
    <w:rsid w:val="002F7000"/>
    <w:rsid w:val="003022EB"/>
    <w:rsid w:val="00305A19"/>
    <w:rsid w:val="003131C0"/>
    <w:rsid w:val="0031486D"/>
    <w:rsid w:val="00315568"/>
    <w:rsid w:val="00317974"/>
    <w:rsid w:val="00317D8A"/>
    <w:rsid w:val="00321008"/>
    <w:rsid w:val="003244BC"/>
    <w:rsid w:val="00324918"/>
    <w:rsid w:val="003275F0"/>
    <w:rsid w:val="00333365"/>
    <w:rsid w:val="00333433"/>
    <w:rsid w:val="003353D1"/>
    <w:rsid w:val="003353DA"/>
    <w:rsid w:val="00335951"/>
    <w:rsid w:val="003360A9"/>
    <w:rsid w:val="00340645"/>
    <w:rsid w:val="00342573"/>
    <w:rsid w:val="0034434B"/>
    <w:rsid w:val="003447F2"/>
    <w:rsid w:val="00344B84"/>
    <w:rsid w:val="00344BFC"/>
    <w:rsid w:val="00344D4A"/>
    <w:rsid w:val="003457B6"/>
    <w:rsid w:val="0034742E"/>
    <w:rsid w:val="003475CD"/>
    <w:rsid w:val="00350401"/>
    <w:rsid w:val="00351712"/>
    <w:rsid w:val="00351B96"/>
    <w:rsid w:val="00357924"/>
    <w:rsid w:val="00357B94"/>
    <w:rsid w:val="00360691"/>
    <w:rsid w:val="00360A0F"/>
    <w:rsid w:val="003642A5"/>
    <w:rsid w:val="0036575A"/>
    <w:rsid w:val="003666E6"/>
    <w:rsid w:val="003700FA"/>
    <w:rsid w:val="003724F4"/>
    <w:rsid w:val="00372CB8"/>
    <w:rsid w:val="00372FD7"/>
    <w:rsid w:val="0037575E"/>
    <w:rsid w:val="00375A00"/>
    <w:rsid w:val="00375D49"/>
    <w:rsid w:val="0037703E"/>
    <w:rsid w:val="0037730A"/>
    <w:rsid w:val="0038053F"/>
    <w:rsid w:val="00381521"/>
    <w:rsid w:val="0038287C"/>
    <w:rsid w:val="0038390C"/>
    <w:rsid w:val="00383D4B"/>
    <w:rsid w:val="00383FF0"/>
    <w:rsid w:val="00384E82"/>
    <w:rsid w:val="0038516D"/>
    <w:rsid w:val="003874AC"/>
    <w:rsid w:val="003900AB"/>
    <w:rsid w:val="003910E2"/>
    <w:rsid w:val="00391C86"/>
    <w:rsid w:val="00391F82"/>
    <w:rsid w:val="00392666"/>
    <w:rsid w:val="00393609"/>
    <w:rsid w:val="00393664"/>
    <w:rsid w:val="00394689"/>
    <w:rsid w:val="003A02D6"/>
    <w:rsid w:val="003A3DB7"/>
    <w:rsid w:val="003A47C1"/>
    <w:rsid w:val="003A5A5B"/>
    <w:rsid w:val="003A5B12"/>
    <w:rsid w:val="003A5FF6"/>
    <w:rsid w:val="003A6029"/>
    <w:rsid w:val="003A66C8"/>
    <w:rsid w:val="003A7A17"/>
    <w:rsid w:val="003B2B90"/>
    <w:rsid w:val="003B2C75"/>
    <w:rsid w:val="003B4416"/>
    <w:rsid w:val="003B46E6"/>
    <w:rsid w:val="003B5961"/>
    <w:rsid w:val="003B65E1"/>
    <w:rsid w:val="003C14D0"/>
    <w:rsid w:val="003C205E"/>
    <w:rsid w:val="003C345E"/>
    <w:rsid w:val="003C3C30"/>
    <w:rsid w:val="003C6EA5"/>
    <w:rsid w:val="003C7640"/>
    <w:rsid w:val="003D0E65"/>
    <w:rsid w:val="003D144B"/>
    <w:rsid w:val="003D1D41"/>
    <w:rsid w:val="003D31CA"/>
    <w:rsid w:val="003D4896"/>
    <w:rsid w:val="003D6C02"/>
    <w:rsid w:val="003D6C97"/>
    <w:rsid w:val="003D6E69"/>
    <w:rsid w:val="003D7F88"/>
    <w:rsid w:val="003E2A02"/>
    <w:rsid w:val="003E34C2"/>
    <w:rsid w:val="003E358A"/>
    <w:rsid w:val="003E60ED"/>
    <w:rsid w:val="003E67B2"/>
    <w:rsid w:val="003E7984"/>
    <w:rsid w:val="003F0F24"/>
    <w:rsid w:val="003F3D55"/>
    <w:rsid w:val="003F46CD"/>
    <w:rsid w:val="003F4CBE"/>
    <w:rsid w:val="003F5593"/>
    <w:rsid w:val="003F697C"/>
    <w:rsid w:val="003F7496"/>
    <w:rsid w:val="0040067D"/>
    <w:rsid w:val="0040112E"/>
    <w:rsid w:val="004012DE"/>
    <w:rsid w:val="00404C08"/>
    <w:rsid w:val="00405501"/>
    <w:rsid w:val="00406449"/>
    <w:rsid w:val="004067AE"/>
    <w:rsid w:val="00406BB5"/>
    <w:rsid w:val="00410000"/>
    <w:rsid w:val="00410F9A"/>
    <w:rsid w:val="00413485"/>
    <w:rsid w:val="00413648"/>
    <w:rsid w:val="00416A8C"/>
    <w:rsid w:val="00417269"/>
    <w:rsid w:val="004226C6"/>
    <w:rsid w:val="00423823"/>
    <w:rsid w:val="00423B5B"/>
    <w:rsid w:val="00424FDA"/>
    <w:rsid w:val="004250DE"/>
    <w:rsid w:val="00427364"/>
    <w:rsid w:val="004327EB"/>
    <w:rsid w:val="00433668"/>
    <w:rsid w:val="00433918"/>
    <w:rsid w:val="004344F2"/>
    <w:rsid w:val="004373AF"/>
    <w:rsid w:val="004423FA"/>
    <w:rsid w:val="00442BF3"/>
    <w:rsid w:val="0044408A"/>
    <w:rsid w:val="00444101"/>
    <w:rsid w:val="0044454F"/>
    <w:rsid w:val="00444FF7"/>
    <w:rsid w:val="00446D43"/>
    <w:rsid w:val="0044754F"/>
    <w:rsid w:val="00447AD9"/>
    <w:rsid w:val="0045084B"/>
    <w:rsid w:val="00453576"/>
    <w:rsid w:val="004544B8"/>
    <w:rsid w:val="004547CE"/>
    <w:rsid w:val="00454D84"/>
    <w:rsid w:val="00454F52"/>
    <w:rsid w:val="0045576E"/>
    <w:rsid w:val="00460A85"/>
    <w:rsid w:val="0046208A"/>
    <w:rsid w:val="0046507E"/>
    <w:rsid w:val="00466246"/>
    <w:rsid w:val="004673ED"/>
    <w:rsid w:val="00470187"/>
    <w:rsid w:val="0047149E"/>
    <w:rsid w:val="00472485"/>
    <w:rsid w:val="004732DA"/>
    <w:rsid w:val="00477312"/>
    <w:rsid w:val="004776A6"/>
    <w:rsid w:val="00477EB7"/>
    <w:rsid w:val="00480094"/>
    <w:rsid w:val="00480540"/>
    <w:rsid w:val="004820C0"/>
    <w:rsid w:val="00482577"/>
    <w:rsid w:val="00483163"/>
    <w:rsid w:val="00483F5C"/>
    <w:rsid w:val="004859BA"/>
    <w:rsid w:val="00486B74"/>
    <w:rsid w:val="00487C2D"/>
    <w:rsid w:val="00490159"/>
    <w:rsid w:val="00493E5F"/>
    <w:rsid w:val="00495EE7"/>
    <w:rsid w:val="00497BF8"/>
    <w:rsid w:val="00497D7E"/>
    <w:rsid w:val="004A19AA"/>
    <w:rsid w:val="004A19F8"/>
    <w:rsid w:val="004A1A55"/>
    <w:rsid w:val="004A2808"/>
    <w:rsid w:val="004A3C72"/>
    <w:rsid w:val="004A494B"/>
    <w:rsid w:val="004A6F81"/>
    <w:rsid w:val="004B0234"/>
    <w:rsid w:val="004B232B"/>
    <w:rsid w:val="004B3FF3"/>
    <w:rsid w:val="004B4AFF"/>
    <w:rsid w:val="004B5714"/>
    <w:rsid w:val="004C12AF"/>
    <w:rsid w:val="004C2DFD"/>
    <w:rsid w:val="004C4598"/>
    <w:rsid w:val="004C4BDD"/>
    <w:rsid w:val="004C5BC6"/>
    <w:rsid w:val="004C65EB"/>
    <w:rsid w:val="004C673D"/>
    <w:rsid w:val="004C773F"/>
    <w:rsid w:val="004C7BA4"/>
    <w:rsid w:val="004D3F1F"/>
    <w:rsid w:val="004D56F5"/>
    <w:rsid w:val="004D6D2A"/>
    <w:rsid w:val="004D6F97"/>
    <w:rsid w:val="004E3451"/>
    <w:rsid w:val="004E35FA"/>
    <w:rsid w:val="004E5813"/>
    <w:rsid w:val="004F0C43"/>
    <w:rsid w:val="004F27D5"/>
    <w:rsid w:val="00503247"/>
    <w:rsid w:val="0050412B"/>
    <w:rsid w:val="005063CD"/>
    <w:rsid w:val="00510E05"/>
    <w:rsid w:val="00512E3B"/>
    <w:rsid w:val="00513F30"/>
    <w:rsid w:val="00514589"/>
    <w:rsid w:val="0051463D"/>
    <w:rsid w:val="00514E1F"/>
    <w:rsid w:val="00515421"/>
    <w:rsid w:val="0051671B"/>
    <w:rsid w:val="00516FB6"/>
    <w:rsid w:val="0051797E"/>
    <w:rsid w:val="00517DB6"/>
    <w:rsid w:val="005200ED"/>
    <w:rsid w:val="0052038C"/>
    <w:rsid w:val="00520AB1"/>
    <w:rsid w:val="00520E09"/>
    <w:rsid w:val="005211D2"/>
    <w:rsid w:val="00521D16"/>
    <w:rsid w:val="00521E14"/>
    <w:rsid w:val="00524018"/>
    <w:rsid w:val="00524D23"/>
    <w:rsid w:val="00524E1E"/>
    <w:rsid w:val="005310A6"/>
    <w:rsid w:val="00531161"/>
    <w:rsid w:val="0053423B"/>
    <w:rsid w:val="00535084"/>
    <w:rsid w:val="00536A06"/>
    <w:rsid w:val="00540DCC"/>
    <w:rsid w:val="00541DF0"/>
    <w:rsid w:val="005428E8"/>
    <w:rsid w:val="005468D7"/>
    <w:rsid w:val="00546A9C"/>
    <w:rsid w:val="0054711B"/>
    <w:rsid w:val="00547CB5"/>
    <w:rsid w:val="005553CC"/>
    <w:rsid w:val="005556C1"/>
    <w:rsid w:val="00555834"/>
    <w:rsid w:val="00557311"/>
    <w:rsid w:val="00557796"/>
    <w:rsid w:val="00565A1D"/>
    <w:rsid w:val="00565E52"/>
    <w:rsid w:val="00567FF6"/>
    <w:rsid w:val="00570815"/>
    <w:rsid w:val="00570AD5"/>
    <w:rsid w:val="00571748"/>
    <w:rsid w:val="00572E61"/>
    <w:rsid w:val="00573751"/>
    <w:rsid w:val="005749AF"/>
    <w:rsid w:val="00574F86"/>
    <w:rsid w:val="005758DF"/>
    <w:rsid w:val="00577F8D"/>
    <w:rsid w:val="00581B84"/>
    <w:rsid w:val="00583B6F"/>
    <w:rsid w:val="00584273"/>
    <w:rsid w:val="00586575"/>
    <w:rsid w:val="00586982"/>
    <w:rsid w:val="00586EED"/>
    <w:rsid w:val="00591964"/>
    <w:rsid w:val="00592743"/>
    <w:rsid w:val="00592A95"/>
    <w:rsid w:val="005938A9"/>
    <w:rsid w:val="00594D1E"/>
    <w:rsid w:val="005951EB"/>
    <w:rsid w:val="00597616"/>
    <w:rsid w:val="005978A5"/>
    <w:rsid w:val="005A1CFC"/>
    <w:rsid w:val="005A3682"/>
    <w:rsid w:val="005A4661"/>
    <w:rsid w:val="005A7FD4"/>
    <w:rsid w:val="005B070B"/>
    <w:rsid w:val="005B0B18"/>
    <w:rsid w:val="005B1CC5"/>
    <w:rsid w:val="005B2D6D"/>
    <w:rsid w:val="005B61A0"/>
    <w:rsid w:val="005B6F84"/>
    <w:rsid w:val="005B7E83"/>
    <w:rsid w:val="005C104C"/>
    <w:rsid w:val="005C1636"/>
    <w:rsid w:val="005C1FAD"/>
    <w:rsid w:val="005C3796"/>
    <w:rsid w:val="005C4D44"/>
    <w:rsid w:val="005C79F4"/>
    <w:rsid w:val="005D3998"/>
    <w:rsid w:val="005D6B5D"/>
    <w:rsid w:val="005D6E9F"/>
    <w:rsid w:val="005E010D"/>
    <w:rsid w:val="005E108C"/>
    <w:rsid w:val="005E2D7A"/>
    <w:rsid w:val="005E4E54"/>
    <w:rsid w:val="005E5D75"/>
    <w:rsid w:val="005F1438"/>
    <w:rsid w:val="005F2257"/>
    <w:rsid w:val="005F246F"/>
    <w:rsid w:val="005F299D"/>
    <w:rsid w:val="005F3CA8"/>
    <w:rsid w:val="005F5FAB"/>
    <w:rsid w:val="005F6E6A"/>
    <w:rsid w:val="005F74A0"/>
    <w:rsid w:val="006006B0"/>
    <w:rsid w:val="00603234"/>
    <w:rsid w:val="00604F7A"/>
    <w:rsid w:val="00605414"/>
    <w:rsid w:val="006064BE"/>
    <w:rsid w:val="006105BF"/>
    <w:rsid w:val="006120D2"/>
    <w:rsid w:val="006143C9"/>
    <w:rsid w:val="00615A86"/>
    <w:rsid w:val="00615E56"/>
    <w:rsid w:val="006171E8"/>
    <w:rsid w:val="006172DB"/>
    <w:rsid w:val="0062167C"/>
    <w:rsid w:val="006221B3"/>
    <w:rsid w:val="00622547"/>
    <w:rsid w:val="0062481B"/>
    <w:rsid w:val="00627511"/>
    <w:rsid w:val="00630D18"/>
    <w:rsid w:val="00632395"/>
    <w:rsid w:val="00632944"/>
    <w:rsid w:val="00632FF8"/>
    <w:rsid w:val="006356AC"/>
    <w:rsid w:val="00635A88"/>
    <w:rsid w:val="00636FB0"/>
    <w:rsid w:val="006378DE"/>
    <w:rsid w:val="00637C0A"/>
    <w:rsid w:val="00640A2F"/>
    <w:rsid w:val="00640A87"/>
    <w:rsid w:val="00640C39"/>
    <w:rsid w:val="00644085"/>
    <w:rsid w:val="006442F2"/>
    <w:rsid w:val="0064680A"/>
    <w:rsid w:val="00650024"/>
    <w:rsid w:val="00651E59"/>
    <w:rsid w:val="00652C40"/>
    <w:rsid w:val="00655083"/>
    <w:rsid w:val="00655757"/>
    <w:rsid w:val="00655E63"/>
    <w:rsid w:val="00656A5E"/>
    <w:rsid w:val="0066000D"/>
    <w:rsid w:val="0066154E"/>
    <w:rsid w:val="00661596"/>
    <w:rsid w:val="00661E88"/>
    <w:rsid w:val="00662BD0"/>
    <w:rsid w:val="006647B1"/>
    <w:rsid w:val="00666C7F"/>
    <w:rsid w:val="006673A6"/>
    <w:rsid w:val="006673B5"/>
    <w:rsid w:val="00667933"/>
    <w:rsid w:val="006710AF"/>
    <w:rsid w:val="00672FAB"/>
    <w:rsid w:val="00674F5D"/>
    <w:rsid w:val="00675167"/>
    <w:rsid w:val="0067579B"/>
    <w:rsid w:val="00676D7E"/>
    <w:rsid w:val="006772AC"/>
    <w:rsid w:val="0067795D"/>
    <w:rsid w:val="00677E50"/>
    <w:rsid w:val="006805FD"/>
    <w:rsid w:val="0068141B"/>
    <w:rsid w:val="0068278B"/>
    <w:rsid w:val="00683066"/>
    <w:rsid w:val="006837FD"/>
    <w:rsid w:val="00684CAA"/>
    <w:rsid w:val="00685DB5"/>
    <w:rsid w:val="0068694E"/>
    <w:rsid w:val="00686C45"/>
    <w:rsid w:val="00686FFB"/>
    <w:rsid w:val="00687943"/>
    <w:rsid w:val="00687FB1"/>
    <w:rsid w:val="006910C9"/>
    <w:rsid w:val="00691888"/>
    <w:rsid w:val="006926B0"/>
    <w:rsid w:val="00695AD7"/>
    <w:rsid w:val="006973BA"/>
    <w:rsid w:val="006977D3"/>
    <w:rsid w:val="006A25B5"/>
    <w:rsid w:val="006A2884"/>
    <w:rsid w:val="006A302E"/>
    <w:rsid w:val="006A36D2"/>
    <w:rsid w:val="006A3D58"/>
    <w:rsid w:val="006A42A6"/>
    <w:rsid w:val="006A4601"/>
    <w:rsid w:val="006A5708"/>
    <w:rsid w:val="006A602D"/>
    <w:rsid w:val="006A68E3"/>
    <w:rsid w:val="006A74F1"/>
    <w:rsid w:val="006B00D4"/>
    <w:rsid w:val="006B2EF3"/>
    <w:rsid w:val="006B321D"/>
    <w:rsid w:val="006B4848"/>
    <w:rsid w:val="006B5926"/>
    <w:rsid w:val="006B6365"/>
    <w:rsid w:val="006B7713"/>
    <w:rsid w:val="006C1256"/>
    <w:rsid w:val="006C14AE"/>
    <w:rsid w:val="006C404A"/>
    <w:rsid w:val="006C4086"/>
    <w:rsid w:val="006C45ED"/>
    <w:rsid w:val="006C61B2"/>
    <w:rsid w:val="006C6F01"/>
    <w:rsid w:val="006C7D0E"/>
    <w:rsid w:val="006C7EE3"/>
    <w:rsid w:val="006D2279"/>
    <w:rsid w:val="006D22A3"/>
    <w:rsid w:val="006D22C2"/>
    <w:rsid w:val="006D25C1"/>
    <w:rsid w:val="006D281B"/>
    <w:rsid w:val="006D3DBF"/>
    <w:rsid w:val="006D41FA"/>
    <w:rsid w:val="006D5910"/>
    <w:rsid w:val="006D5F87"/>
    <w:rsid w:val="006D637A"/>
    <w:rsid w:val="006E1577"/>
    <w:rsid w:val="006E30E8"/>
    <w:rsid w:val="006E3C4C"/>
    <w:rsid w:val="006E58A3"/>
    <w:rsid w:val="006E5EF4"/>
    <w:rsid w:val="006E7026"/>
    <w:rsid w:val="006E7491"/>
    <w:rsid w:val="006F0535"/>
    <w:rsid w:val="006F0B6F"/>
    <w:rsid w:val="006F13B1"/>
    <w:rsid w:val="006F2B79"/>
    <w:rsid w:val="006F3811"/>
    <w:rsid w:val="006F561D"/>
    <w:rsid w:val="006F759B"/>
    <w:rsid w:val="007012CC"/>
    <w:rsid w:val="00702DA8"/>
    <w:rsid w:val="007047FA"/>
    <w:rsid w:val="007049EE"/>
    <w:rsid w:val="007052A3"/>
    <w:rsid w:val="00705C45"/>
    <w:rsid w:val="007060A9"/>
    <w:rsid w:val="00706F98"/>
    <w:rsid w:val="00711E60"/>
    <w:rsid w:val="00712FB4"/>
    <w:rsid w:val="00713503"/>
    <w:rsid w:val="00715D20"/>
    <w:rsid w:val="00716931"/>
    <w:rsid w:val="00717D68"/>
    <w:rsid w:val="00720E54"/>
    <w:rsid w:val="00723359"/>
    <w:rsid w:val="007233B2"/>
    <w:rsid w:val="007238FB"/>
    <w:rsid w:val="00724C3A"/>
    <w:rsid w:val="00725142"/>
    <w:rsid w:val="00726239"/>
    <w:rsid w:val="007270FD"/>
    <w:rsid w:val="007306DF"/>
    <w:rsid w:val="00730C64"/>
    <w:rsid w:val="007311A9"/>
    <w:rsid w:val="0073137F"/>
    <w:rsid w:val="007313EA"/>
    <w:rsid w:val="00731630"/>
    <w:rsid w:val="00732248"/>
    <w:rsid w:val="007362A6"/>
    <w:rsid w:val="0073753B"/>
    <w:rsid w:val="00737E25"/>
    <w:rsid w:val="0074089F"/>
    <w:rsid w:val="00741E14"/>
    <w:rsid w:val="00742DE1"/>
    <w:rsid w:val="00750D53"/>
    <w:rsid w:val="00752003"/>
    <w:rsid w:val="00754AC2"/>
    <w:rsid w:val="00754FAC"/>
    <w:rsid w:val="00756438"/>
    <w:rsid w:val="00757502"/>
    <w:rsid w:val="0076017F"/>
    <w:rsid w:val="00761020"/>
    <w:rsid w:val="007615B6"/>
    <w:rsid w:val="00761CB8"/>
    <w:rsid w:val="007638C8"/>
    <w:rsid w:val="00764CC0"/>
    <w:rsid w:val="00766890"/>
    <w:rsid w:val="00767D15"/>
    <w:rsid w:val="00767EBD"/>
    <w:rsid w:val="007702A2"/>
    <w:rsid w:val="00770C58"/>
    <w:rsid w:val="00772FDD"/>
    <w:rsid w:val="00775155"/>
    <w:rsid w:val="007761DF"/>
    <w:rsid w:val="00780D20"/>
    <w:rsid w:val="0078101E"/>
    <w:rsid w:val="00786335"/>
    <w:rsid w:val="00787EA8"/>
    <w:rsid w:val="00790C7A"/>
    <w:rsid w:val="0079644D"/>
    <w:rsid w:val="00796584"/>
    <w:rsid w:val="00797898"/>
    <w:rsid w:val="00797A1B"/>
    <w:rsid w:val="007A01A5"/>
    <w:rsid w:val="007A04E5"/>
    <w:rsid w:val="007A2841"/>
    <w:rsid w:val="007A2C93"/>
    <w:rsid w:val="007A31A6"/>
    <w:rsid w:val="007A5AD7"/>
    <w:rsid w:val="007B01E9"/>
    <w:rsid w:val="007B022E"/>
    <w:rsid w:val="007B06F0"/>
    <w:rsid w:val="007B1261"/>
    <w:rsid w:val="007B36A8"/>
    <w:rsid w:val="007B77EB"/>
    <w:rsid w:val="007B78FB"/>
    <w:rsid w:val="007B7F38"/>
    <w:rsid w:val="007C19BF"/>
    <w:rsid w:val="007C4DA4"/>
    <w:rsid w:val="007C5681"/>
    <w:rsid w:val="007C67E0"/>
    <w:rsid w:val="007C74CE"/>
    <w:rsid w:val="007C773B"/>
    <w:rsid w:val="007D0721"/>
    <w:rsid w:val="007D0F06"/>
    <w:rsid w:val="007D31ED"/>
    <w:rsid w:val="007D530D"/>
    <w:rsid w:val="007D5748"/>
    <w:rsid w:val="007D7046"/>
    <w:rsid w:val="007E561A"/>
    <w:rsid w:val="007E5B11"/>
    <w:rsid w:val="007F209E"/>
    <w:rsid w:val="007F343C"/>
    <w:rsid w:val="007F4936"/>
    <w:rsid w:val="007F4EE7"/>
    <w:rsid w:val="00804070"/>
    <w:rsid w:val="00804B8B"/>
    <w:rsid w:val="008072D8"/>
    <w:rsid w:val="00807F50"/>
    <w:rsid w:val="00813292"/>
    <w:rsid w:val="00814E03"/>
    <w:rsid w:val="008164F3"/>
    <w:rsid w:val="00816EC7"/>
    <w:rsid w:val="008176AC"/>
    <w:rsid w:val="008201C9"/>
    <w:rsid w:val="008202DF"/>
    <w:rsid w:val="0082061A"/>
    <w:rsid w:val="00820D41"/>
    <w:rsid w:val="00820E6D"/>
    <w:rsid w:val="0082191E"/>
    <w:rsid w:val="00821A25"/>
    <w:rsid w:val="00821AE2"/>
    <w:rsid w:val="00821DDC"/>
    <w:rsid w:val="0082328E"/>
    <w:rsid w:val="00823CD4"/>
    <w:rsid w:val="00824328"/>
    <w:rsid w:val="00825366"/>
    <w:rsid w:val="00825FD5"/>
    <w:rsid w:val="00827818"/>
    <w:rsid w:val="00827B92"/>
    <w:rsid w:val="00827D60"/>
    <w:rsid w:val="00830474"/>
    <w:rsid w:val="00831C22"/>
    <w:rsid w:val="00834D27"/>
    <w:rsid w:val="00836E02"/>
    <w:rsid w:val="00837A86"/>
    <w:rsid w:val="00837B8A"/>
    <w:rsid w:val="0084201C"/>
    <w:rsid w:val="00842ABA"/>
    <w:rsid w:val="00843310"/>
    <w:rsid w:val="00844595"/>
    <w:rsid w:val="00844C80"/>
    <w:rsid w:val="00844D42"/>
    <w:rsid w:val="00845C53"/>
    <w:rsid w:val="00850CD8"/>
    <w:rsid w:val="00855F86"/>
    <w:rsid w:val="0085702D"/>
    <w:rsid w:val="00857429"/>
    <w:rsid w:val="00857595"/>
    <w:rsid w:val="00857A27"/>
    <w:rsid w:val="0086136D"/>
    <w:rsid w:val="008617D1"/>
    <w:rsid w:val="00864A24"/>
    <w:rsid w:val="00865042"/>
    <w:rsid w:val="00865FFF"/>
    <w:rsid w:val="00867D03"/>
    <w:rsid w:val="00872B8B"/>
    <w:rsid w:val="0087331E"/>
    <w:rsid w:val="0087345E"/>
    <w:rsid w:val="00873B7D"/>
    <w:rsid w:val="00873E91"/>
    <w:rsid w:val="00875ABD"/>
    <w:rsid w:val="0087788A"/>
    <w:rsid w:val="00880561"/>
    <w:rsid w:val="0088172D"/>
    <w:rsid w:val="00881A76"/>
    <w:rsid w:val="008820E4"/>
    <w:rsid w:val="008840A2"/>
    <w:rsid w:val="008848EE"/>
    <w:rsid w:val="00885544"/>
    <w:rsid w:val="00886DD1"/>
    <w:rsid w:val="00886F7A"/>
    <w:rsid w:val="00887E53"/>
    <w:rsid w:val="008900C5"/>
    <w:rsid w:val="00890BB2"/>
    <w:rsid w:val="00891773"/>
    <w:rsid w:val="00893618"/>
    <w:rsid w:val="008948CA"/>
    <w:rsid w:val="00895BA4"/>
    <w:rsid w:val="008A007F"/>
    <w:rsid w:val="008A1954"/>
    <w:rsid w:val="008A1BDA"/>
    <w:rsid w:val="008A2347"/>
    <w:rsid w:val="008A2829"/>
    <w:rsid w:val="008A3240"/>
    <w:rsid w:val="008A595C"/>
    <w:rsid w:val="008A5A51"/>
    <w:rsid w:val="008A7356"/>
    <w:rsid w:val="008A79E3"/>
    <w:rsid w:val="008B0837"/>
    <w:rsid w:val="008B0DD4"/>
    <w:rsid w:val="008B0EEF"/>
    <w:rsid w:val="008B0EFB"/>
    <w:rsid w:val="008B1633"/>
    <w:rsid w:val="008B17DD"/>
    <w:rsid w:val="008B1D71"/>
    <w:rsid w:val="008B3396"/>
    <w:rsid w:val="008B493F"/>
    <w:rsid w:val="008C0A2E"/>
    <w:rsid w:val="008C0D61"/>
    <w:rsid w:val="008C2C12"/>
    <w:rsid w:val="008C4907"/>
    <w:rsid w:val="008C67A8"/>
    <w:rsid w:val="008D076B"/>
    <w:rsid w:val="008D0D0F"/>
    <w:rsid w:val="008D165B"/>
    <w:rsid w:val="008D2190"/>
    <w:rsid w:val="008D2853"/>
    <w:rsid w:val="008D3901"/>
    <w:rsid w:val="008D3E65"/>
    <w:rsid w:val="008D42B0"/>
    <w:rsid w:val="008D6038"/>
    <w:rsid w:val="008D7493"/>
    <w:rsid w:val="008E0357"/>
    <w:rsid w:val="008E207E"/>
    <w:rsid w:val="008E2771"/>
    <w:rsid w:val="008E2937"/>
    <w:rsid w:val="008E3C79"/>
    <w:rsid w:val="008E3DDB"/>
    <w:rsid w:val="008E44F0"/>
    <w:rsid w:val="008E49C0"/>
    <w:rsid w:val="008E5E8C"/>
    <w:rsid w:val="008E65FA"/>
    <w:rsid w:val="008E76FF"/>
    <w:rsid w:val="008F14BF"/>
    <w:rsid w:val="008F37EC"/>
    <w:rsid w:val="008F412E"/>
    <w:rsid w:val="008F486C"/>
    <w:rsid w:val="008F51E1"/>
    <w:rsid w:val="008F7E68"/>
    <w:rsid w:val="0090377D"/>
    <w:rsid w:val="009046A1"/>
    <w:rsid w:val="009049AF"/>
    <w:rsid w:val="009067F7"/>
    <w:rsid w:val="00907DFD"/>
    <w:rsid w:val="00913C72"/>
    <w:rsid w:val="00915548"/>
    <w:rsid w:val="00915E15"/>
    <w:rsid w:val="00915F56"/>
    <w:rsid w:val="00916474"/>
    <w:rsid w:val="0091677A"/>
    <w:rsid w:val="00917D9A"/>
    <w:rsid w:val="0092213D"/>
    <w:rsid w:val="00922926"/>
    <w:rsid w:val="0092311A"/>
    <w:rsid w:val="00924936"/>
    <w:rsid w:val="00927B71"/>
    <w:rsid w:val="0093018D"/>
    <w:rsid w:val="00930E17"/>
    <w:rsid w:val="00930F83"/>
    <w:rsid w:val="0093178B"/>
    <w:rsid w:val="0093589E"/>
    <w:rsid w:val="00940B1A"/>
    <w:rsid w:val="00941CC4"/>
    <w:rsid w:val="00941FAA"/>
    <w:rsid w:val="00944C42"/>
    <w:rsid w:val="00946A1A"/>
    <w:rsid w:val="00947F91"/>
    <w:rsid w:val="0095144B"/>
    <w:rsid w:val="00952063"/>
    <w:rsid w:val="00953943"/>
    <w:rsid w:val="009550A8"/>
    <w:rsid w:val="0095517C"/>
    <w:rsid w:val="00955607"/>
    <w:rsid w:val="0095724D"/>
    <w:rsid w:val="009575D6"/>
    <w:rsid w:val="00960300"/>
    <w:rsid w:val="00960DA9"/>
    <w:rsid w:val="009618BE"/>
    <w:rsid w:val="009619B4"/>
    <w:rsid w:val="0096242E"/>
    <w:rsid w:val="0096250D"/>
    <w:rsid w:val="00962FF4"/>
    <w:rsid w:val="009704AB"/>
    <w:rsid w:val="009724FE"/>
    <w:rsid w:val="00976D5F"/>
    <w:rsid w:val="0098186F"/>
    <w:rsid w:val="00982B5A"/>
    <w:rsid w:val="00983B6C"/>
    <w:rsid w:val="00983E1D"/>
    <w:rsid w:val="009851E6"/>
    <w:rsid w:val="00987404"/>
    <w:rsid w:val="0098741C"/>
    <w:rsid w:val="00987953"/>
    <w:rsid w:val="0099110E"/>
    <w:rsid w:val="00991DF4"/>
    <w:rsid w:val="00994796"/>
    <w:rsid w:val="00994AAE"/>
    <w:rsid w:val="00996318"/>
    <w:rsid w:val="00997CA2"/>
    <w:rsid w:val="009A1C9E"/>
    <w:rsid w:val="009A203C"/>
    <w:rsid w:val="009A34B7"/>
    <w:rsid w:val="009A3A50"/>
    <w:rsid w:val="009A4D01"/>
    <w:rsid w:val="009A6CF7"/>
    <w:rsid w:val="009B0CA9"/>
    <w:rsid w:val="009B2548"/>
    <w:rsid w:val="009B6856"/>
    <w:rsid w:val="009B7C16"/>
    <w:rsid w:val="009C1380"/>
    <w:rsid w:val="009C3A11"/>
    <w:rsid w:val="009C43F1"/>
    <w:rsid w:val="009C4411"/>
    <w:rsid w:val="009C4FE2"/>
    <w:rsid w:val="009C6412"/>
    <w:rsid w:val="009C730E"/>
    <w:rsid w:val="009D0472"/>
    <w:rsid w:val="009D0991"/>
    <w:rsid w:val="009D1E13"/>
    <w:rsid w:val="009D1F89"/>
    <w:rsid w:val="009D3414"/>
    <w:rsid w:val="009D4670"/>
    <w:rsid w:val="009D500A"/>
    <w:rsid w:val="009D5251"/>
    <w:rsid w:val="009D5750"/>
    <w:rsid w:val="009D6B9A"/>
    <w:rsid w:val="009D77FE"/>
    <w:rsid w:val="009E0633"/>
    <w:rsid w:val="009E176A"/>
    <w:rsid w:val="009E37E4"/>
    <w:rsid w:val="009E39A7"/>
    <w:rsid w:val="009E46E9"/>
    <w:rsid w:val="009E54C7"/>
    <w:rsid w:val="009E58FE"/>
    <w:rsid w:val="009E78CD"/>
    <w:rsid w:val="009F225A"/>
    <w:rsid w:val="009F4980"/>
    <w:rsid w:val="009F4C2E"/>
    <w:rsid w:val="009F5670"/>
    <w:rsid w:val="009F6E59"/>
    <w:rsid w:val="009F7EA1"/>
    <w:rsid w:val="00A0040C"/>
    <w:rsid w:val="00A00E73"/>
    <w:rsid w:val="00A00F2E"/>
    <w:rsid w:val="00A02415"/>
    <w:rsid w:val="00A02DA0"/>
    <w:rsid w:val="00A067D4"/>
    <w:rsid w:val="00A06F0A"/>
    <w:rsid w:val="00A07D62"/>
    <w:rsid w:val="00A10EF4"/>
    <w:rsid w:val="00A112C9"/>
    <w:rsid w:val="00A115FD"/>
    <w:rsid w:val="00A11F0D"/>
    <w:rsid w:val="00A12710"/>
    <w:rsid w:val="00A12E2A"/>
    <w:rsid w:val="00A13515"/>
    <w:rsid w:val="00A13967"/>
    <w:rsid w:val="00A15AEC"/>
    <w:rsid w:val="00A205FA"/>
    <w:rsid w:val="00A24061"/>
    <w:rsid w:val="00A2583E"/>
    <w:rsid w:val="00A27845"/>
    <w:rsid w:val="00A3160A"/>
    <w:rsid w:val="00A336CB"/>
    <w:rsid w:val="00A341DC"/>
    <w:rsid w:val="00A3755E"/>
    <w:rsid w:val="00A40DF4"/>
    <w:rsid w:val="00A42BC9"/>
    <w:rsid w:val="00A44970"/>
    <w:rsid w:val="00A46ABB"/>
    <w:rsid w:val="00A505B2"/>
    <w:rsid w:val="00A511DE"/>
    <w:rsid w:val="00A52102"/>
    <w:rsid w:val="00A5218C"/>
    <w:rsid w:val="00A5256C"/>
    <w:rsid w:val="00A52E36"/>
    <w:rsid w:val="00A53DD6"/>
    <w:rsid w:val="00A53E48"/>
    <w:rsid w:val="00A54A3B"/>
    <w:rsid w:val="00A56BF6"/>
    <w:rsid w:val="00A57D8E"/>
    <w:rsid w:val="00A6021B"/>
    <w:rsid w:val="00A62AC8"/>
    <w:rsid w:val="00A62B37"/>
    <w:rsid w:val="00A632C5"/>
    <w:rsid w:val="00A637B5"/>
    <w:rsid w:val="00A63A27"/>
    <w:rsid w:val="00A656CA"/>
    <w:rsid w:val="00A671E9"/>
    <w:rsid w:val="00A70971"/>
    <w:rsid w:val="00A71286"/>
    <w:rsid w:val="00A73AE2"/>
    <w:rsid w:val="00A73CC2"/>
    <w:rsid w:val="00A75194"/>
    <w:rsid w:val="00A768C1"/>
    <w:rsid w:val="00A77150"/>
    <w:rsid w:val="00A77784"/>
    <w:rsid w:val="00A81576"/>
    <w:rsid w:val="00A81614"/>
    <w:rsid w:val="00A82F35"/>
    <w:rsid w:val="00A84A4A"/>
    <w:rsid w:val="00A85501"/>
    <w:rsid w:val="00A85863"/>
    <w:rsid w:val="00A87840"/>
    <w:rsid w:val="00A91C01"/>
    <w:rsid w:val="00A95C75"/>
    <w:rsid w:val="00A96CC8"/>
    <w:rsid w:val="00A97C70"/>
    <w:rsid w:val="00AA142E"/>
    <w:rsid w:val="00AA1E1E"/>
    <w:rsid w:val="00AA3F71"/>
    <w:rsid w:val="00AA497C"/>
    <w:rsid w:val="00AA5F61"/>
    <w:rsid w:val="00AA6CC9"/>
    <w:rsid w:val="00AA7ACB"/>
    <w:rsid w:val="00AB2000"/>
    <w:rsid w:val="00AB3697"/>
    <w:rsid w:val="00AB46E2"/>
    <w:rsid w:val="00AB4987"/>
    <w:rsid w:val="00AB6544"/>
    <w:rsid w:val="00AC02C2"/>
    <w:rsid w:val="00AC220E"/>
    <w:rsid w:val="00AC2405"/>
    <w:rsid w:val="00AC4C59"/>
    <w:rsid w:val="00AC5D0F"/>
    <w:rsid w:val="00AC65DC"/>
    <w:rsid w:val="00AD0992"/>
    <w:rsid w:val="00AD1574"/>
    <w:rsid w:val="00AD2A94"/>
    <w:rsid w:val="00AD2B7E"/>
    <w:rsid w:val="00AD461B"/>
    <w:rsid w:val="00AD47E5"/>
    <w:rsid w:val="00AD61B7"/>
    <w:rsid w:val="00AD6215"/>
    <w:rsid w:val="00AD76FE"/>
    <w:rsid w:val="00AE0E5A"/>
    <w:rsid w:val="00AE146B"/>
    <w:rsid w:val="00AE2A1D"/>
    <w:rsid w:val="00AF05DF"/>
    <w:rsid w:val="00AF3B32"/>
    <w:rsid w:val="00AF3DB7"/>
    <w:rsid w:val="00AF4BEE"/>
    <w:rsid w:val="00AF5C56"/>
    <w:rsid w:val="00AF63B3"/>
    <w:rsid w:val="00AF657A"/>
    <w:rsid w:val="00AF74B3"/>
    <w:rsid w:val="00AF76D5"/>
    <w:rsid w:val="00B0217F"/>
    <w:rsid w:val="00B027B6"/>
    <w:rsid w:val="00B03C88"/>
    <w:rsid w:val="00B04B19"/>
    <w:rsid w:val="00B0693C"/>
    <w:rsid w:val="00B12BA9"/>
    <w:rsid w:val="00B15195"/>
    <w:rsid w:val="00B15503"/>
    <w:rsid w:val="00B16264"/>
    <w:rsid w:val="00B166E5"/>
    <w:rsid w:val="00B167CF"/>
    <w:rsid w:val="00B1728D"/>
    <w:rsid w:val="00B200BF"/>
    <w:rsid w:val="00B201A7"/>
    <w:rsid w:val="00B232DF"/>
    <w:rsid w:val="00B24829"/>
    <w:rsid w:val="00B26C01"/>
    <w:rsid w:val="00B27D11"/>
    <w:rsid w:val="00B30B27"/>
    <w:rsid w:val="00B32F3C"/>
    <w:rsid w:val="00B32F5D"/>
    <w:rsid w:val="00B33137"/>
    <w:rsid w:val="00B33C92"/>
    <w:rsid w:val="00B33D23"/>
    <w:rsid w:val="00B33EC6"/>
    <w:rsid w:val="00B3432B"/>
    <w:rsid w:val="00B36F7B"/>
    <w:rsid w:val="00B40A00"/>
    <w:rsid w:val="00B416C0"/>
    <w:rsid w:val="00B4383A"/>
    <w:rsid w:val="00B44B51"/>
    <w:rsid w:val="00B44C08"/>
    <w:rsid w:val="00B4508A"/>
    <w:rsid w:val="00B453FD"/>
    <w:rsid w:val="00B45907"/>
    <w:rsid w:val="00B504DE"/>
    <w:rsid w:val="00B50D93"/>
    <w:rsid w:val="00B52731"/>
    <w:rsid w:val="00B52B23"/>
    <w:rsid w:val="00B536B8"/>
    <w:rsid w:val="00B53F31"/>
    <w:rsid w:val="00B560A5"/>
    <w:rsid w:val="00B56D59"/>
    <w:rsid w:val="00B57DD5"/>
    <w:rsid w:val="00B621A3"/>
    <w:rsid w:val="00B62563"/>
    <w:rsid w:val="00B62910"/>
    <w:rsid w:val="00B62B94"/>
    <w:rsid w:val="00B63F6C"/>
    <w:rsid w:val="00B64237"/>
    <w:rsid w:val="00B64557"/>
    <w:rsid w:val="00B70722"/>
    <w:rsid w:val="00B71996"/>
    <w:rsid w:val="00B7297A"/>
    <w:rsid w:val="00B72FFB"/>
    <w:rsid w:val="00B73320"/>
    <w:rsid w:val="00B76150"/>
    <w:rsid w:val="00B76B63"/>
    <w:rsid w:val="00B76FA6"/>
    <w:rsid w:val="00B80061"/>
    <w:rsid w:val="00B8016F"/>
    <w:rsid w:val="00B815DD"/>
    <w:rsid w:val="00B82357"/>
    <w:rsid w:val="00B8280F"/>
    <w:rsid w:val="00B82ACD"/>
    <w:rsid w:val="00B83291"/>
    <w:rsid w:val="00B83677"/>
    <w:rsid w:val="00B83B55"/>
    <w:rsid w:val="00B904A7"/>
    <w:rsid w:val="00B91A13"/>
    <w:rsid w:val="00B9217E"/>
    <w:rsid w:val="00B92B92"/>
    <w:rsid w:val="00B96ECD"/>
    <w:rsid w:val="00BA1E92"/>
    <w:rsid w:val="00BA210A"/>
    <w:rsid w:val="00BA4ED8"/>
    <w:rsid w:val="00BA5248"/>
    <w:rsid w:val="00BB4CC1"/>
    <w:rsid w:val="00BC10E7"/>
    <w:rsid w:val="00BC110A"/>
    <w:rsid w:val="00BC13DD"/>
    <w:rsid w:val="00BC1E1B"/>
    <w:rsid w:val="00BC41BE"/>
    <w:rsid w:val="00BC451E"/>
    <w:rsid w:val="00BC4D83"/>
    <w:rsid w:val="00BC51FC"/>
    <w:rsid w:val="00BC57EB"/>
    <w:rsid w:val="00BD00CA"/>
    <w:rsid w:val="00BD09F1"/>
    <w:rsid w:val="00BD0A4B"/>
    <w:rsid w:val="00BD15D7"/>
    <w:rsid w:val="00BD18FE"/>
    <w:rsid w:val="00BD3809"/>
    <w:rsid w:val="00BD3960"/>
    <w:rsid w:val="00BD59A4"/>
    <w:rsid w:val="00BD5AC4"/>
    <w:rsid w:val="00BD5E2F"/>
    <w:rsid w:val="00BD6082"/>
    <w:rsid w:val="00BD6B50"/>
    <w:rsid w:val="00BD6B87"/>
    <w:rsid w:val="00BE0C57"/>
    <w:rsid w:val="00BE4B1C"/>
    <w:rsid w:val="00BE59F5"/>
    <w:rsid w:val="00BE5EB5"/>
    <w:rsid w:val="00BE7E2B"/>
    <w:rsid w:val="00BF0A9A"/>
    <w:rsid w:val="00BF3C7F"/>
    <w:rsid w:val="00BF7F6E"/>
    <w:rsid w:val="00C01001"/>
    <w:rsid w:val="00C03837"/>
    <w:rsid w:val="00C04140"/>
    <w:rsid w:val="00C0456B"/>
    <w:rsid w:val="00C0558D"/>
    <w:rsid w:val="00C056C1"/>
    <w:rsid w:val="00C1070A"/>
    <w:rsid w:val="00C11714"/>
    <w:rsid w:val="00C123FF"/>
    <w:rsid w:val="00C129AA"/>
    <w:rsid w:val="00C12E18"/>
    <w:rsid w:val="00C135DA"/>
    <w:rsid w:val="00C1366E"/>
    <w:rsid w:val="00C136B8"/>
    <w:rsid w:val="00C136DE"/>
    <w:rsid w:val="00C16C8B"/>
    <w:rsid w:val="00C17134"/>
    <w:rsid w:val="00C1775C"/>
    <w:rsid w:val="00C179F0"/>
    <w:rsid w:val="00C207EA"/>
    <w:rsid w:val="00C21706"/>
    <w:rsid w:val="00C21829"/>
    <w:rsid w:val="00C234D0"/>
    <w:rsid w:val="00C2444F"/>
    <w:rsid w:val="00C244C1"/>
    <w:rsid w:val="00C25C28"/>
    <w:rsid w:val="00C27212"/>
    <w:rsid w:val="00C272BD"/>
    <w:rsid w:val="00C27348"/>
    <w:rsid w:val="00C27D30"/>
    <w:rsid w:val="00C31CB7"/>
    <w:rsid w:val="00C337A1"/>
    <w:rsid w:val="00C3488C"/>
    <w:rsid w:val="00C35DF0"/>
    <w:rsid w:val="00C41089"/>
    <w:rsid w:val="00C42387"/>
    <w:rsid w:val="00C42694"/>
    <w:rsid w:val="00C44414"/>
    <w:rsid w:val="00C502B2"/>
    <w:rsid w:val="00C515C3"/>
    <w:rsid w:val="00C5205F"/>
    <w:rsid w:val="00C52426"/>
    <w:rsid w:val="00C5333B"/>
    <w:rsid w:val="00C5357A"/>
    <w:rsid w:val="00C54E08"/>
    <w:rsid w:val="00C55D19"/>
    <w:rsid w:val="00C56F11"/>
    <w:rsid w:val="00C60128"/>
    <w:rsid w:val="00C610AA"/>
    <w:rsid w:val="00C63CD6"/>
    <w:rsid w:val="00C64A29"/>
    <w:rsid w:val="00C65CF9"/>
    <w:rsid w:val="00C667DD"/>
    <w:rsid w:val="00C66860"/>
    <w:rsid w:val="00C66985"/>
    <w:rsid w:val="00C7056F"/>
    <w:rsid w:val="00C73F72"/>
    <w:rsid w:val="00C7430D"/>
    <w:rsid w:val="00C74E63"/>
    <w:rsid w:val="00C7506A"/>
    <w:rsid w:val="00C752E6"/>
    <w:rsid w:val="00C7732E"/>
    <w:rsid w:val="00C77FD8"/>
    <w:rsid w:val="00C814C6"/>
    <w:rsid w:val="00C82FF3"/>
    <w:rsid w:val="00C83971"/>
    <w:rsid w:val="00C85C21"/>
    <w:rsid w:val="00C85CB7"/>
    <w:rsid w:val="00C87212"/>
    <w:rsid w:val="00C90187"/>
    <w:rsid w:val="00C938F4"/>
    <w:rsid w:val="00C93F74"/>
    <w:rsid w:val="00C96B83"/>
    <w:rsid w:val="00C976D7"/>
    <w:rsid w:val="00CA0229"/>
    <w:rsid w:val="00CA08A7"/>
    <w:rsid w:val="00CA0A0C"/>
    <w:rsid w:val="00CA33E0"/>
    <w:rsid w:val="00CA3D76"/>
    <w:rsid w:val="00CA416B"/>
    <w:rsid w:val="00CA464E"/>
    <w:rsid w:val="00CA4B45"/>
    <w:rsid w:val="00CA5210"/>
    <w:rsid w:val="00CA5AF0"/>
    <w:rsid w:val="00CA6EB6"/>
    <w:rsid w:val="00CA7067"/>
    <w:rsid w:val="00CA79A3"/>
    <w:rsid w:val="00CB1A33"/>
    <w:rsid w:val="00CB256B"/>
    <w:rsid w:val="00CB2B64"/>
    <w:rsid w:val="00CB4EB4"/>
    <w:rsid w:val="00CB6F0A"/>
    <w:rsid w:val="00CB7824"/>
    <w:rsid w:val="00CB7CA4"/>
    <w:rsid w:val="00CC107C"/>
    <w:rsid w:val="00CC1A55"/>
    <w:rsid w:val="00CC2632"/>
    <w:rsid w:val="00CC4E55"/>
    <w:rsid w:val="00CC601B"/>
    <w:rsid w:val="00CC6332"/>
    <w:rsid w:val="00CC744B"/>
    <w:rsid w:val="00CC7702"/>
    <w:rsid w:val="00CD04B6"/>
    <w:rsid w:val="00CD079C"/>
    <w:rsid w:val="00CD0C46"/>
    <w:rsid w:val="00CD0C89"/>
    <w:rsid w:val="00CD1770"/>
    <w:rsid w:val="00CD240D"/>
    <w:rsid w:val="00CD377D"/>
    <w:rsid w:val="00CD426D"/>
    <w:rsid w:val="00CD4C75"/>
    <w:rsid w:val="00CD6042"/>
    <w:rsid w:val="00CD7573"/>
    <w:rsid w:val="00CE077A"/>
    <w:rsid w:val="00CE115F"/>
    <w:rsid w:val="00CE2566"/>
    <w:rsid w:val="00CE279F"/>
    <w:rsid w:val="00CE33C3"/>
    <w:rsid w:val="00CE349D"/>
    <w:rsid w:val="00CE3580"/>
    <w:rsid w:val="00CE6E6B"/>
    <w:rsid w:val="00CF2580"/>
    <w:rsid w:val="00CF2789"/>
    <w:rsid w:val="00CF37CD"/>
    <w:rsid w:val="00CF3AF7"/>
    <w:rsid w:val="00CF6EFE"/>
    <w:rsid w:val="00CF7ED5"/>
    <w:rsid w:val="00D00CA6"/>
    <w:rsid w:val="00D01682"/>
    <w:rsid w:val="00D02EE3"/>
    <w:rsid w:val="00D04A8D"/>
    <w:rsid w:val="00D05D2B"/>
    <w:rsid w:val="00D07A87"/>
    <w:rsid w:val="00D07ABC"/>
    <w:rsid w:val="00D10016"/>
    <w:rsid w:val="00D10437"/>
    <w:rsid w:val="00D11427"/>
    <w:rsid w:val="00D13CC0"/>
    <w:rsid w:val="00D15F82"/>
    <w:rsid w:val="00D200CB"/>
    <w:rsid w:val="00D20573"/>
    <w:rsid w:val="00D21042"/>
    <w:rsid w:val="00D227BD"/>
    <w:rsid w:val="00D22D19"/>
    <w:rsid w:val="00D236C9"/>
    <w:rsid w:val="00D23F0B"/>
    <w:rsid w:val="00D26B05"/>
    <w:rsid w:val="00D276DB"/>
    <w:rsid w:val="00D27DB4"/>
    <w:rsid w:val="00D36216"/>
    <w:rsid w:val="00D40E2F"/>
    <w:rsid w:val="00D41A02"/>
    <w:rsid w:val="00D43C70"/>
    <w:rsid w:val="00D44075"/>
    <w:rsid w:val="00D447E6"/>
    <w:rsid w:val="00D46518"/>
    <w:rsid w:val="00D479FD"/>
    <w:rsid w:val="00D51337"/>
    <w:rsid w:val="00D51733"/>
    <w:rsid w:val="00D52203"/>
    <w:rsid w:val="00D5296F"/>
    <w:rsid w:val="00D530A1"/>
    <w:rsid w:val="00D530B9"/>
    <w:rsid w:val="00D53CE0"/>
    <w:rsid w:val="00D54887"/>
    <w:rsid w:val="00D54903"/>
    <w:rsid w:val="00D567CF"/>
    <w:rsid w:val="00D56869"/>
    <w:rsid w:val="00D5686C"/>
    <w:rsid w:val="00D57B5C"/>
    <w:rsid w:val="00D61B62"/>
    <w:rsid w:val="00D6231D"/>
    <w:rsid w:val="00D62748"/>
    <w:rsid w:val="00D62FAA"/>
    <w:rsid w:val="00D63E3E"/>
    <w:rsid w:val="00D6446C"/>
    <w:rsid w:val="00D71DE1"/>
    <w:rsid w:val="00D72371"/>
    <w:rsid w:val="00D723BD"/>
    <w:rsid w:val="00D725C7"/>
    <w:rsid w:val="00D741FD"/>
    <w:rsid w:val="00D743AD"/>
    <w:rsid w:val="00D747F1"/>
    <w:rsid w:val="00D75EC2"/>
    <w:rsid w:val="00D77D13"/>
    <w:rsid w:val="00D80F8F"/>
    <w:rsid w:val="00D81BD5"/>
    <w:rsid w:val="00D82924"/>
    <w:rsid w:val="00D82AAD"/>
    <w:rsid w:val="00D8433C"/>
    <w:rsid w:val="00D87762"/>
    <w:rsid w:val="00D90482"/>
    <w:rsid w:val="00D90B69"/>
    <w:rsid w:val="00D90B8A"/>
    <w:rsid w:val="00D926F1"/>
    <w:rsid w:val="00D9464A"/>
    <w:rsid w:val="00D97B52"/>
    <w:rsid w:val="00DA0F2C"/>
    <w:rsid w:val="00DA2129"/>
    <w:rsid w:val="00DA2859"/>
    <w:rsid w:val="00DA3396"/>
    <w:rsid w:val="00DA343D"/>
    <w:rsid w:val="00DA483B"/>
    <w:rsid w:val="00DA48A7"/>
    <w:rsid w:val="00DA5E88"/>
    <w:rsid w:val="00DA5F17"/>
    <w:rsid w:val="00DB0A14"/>
    <w:rsid w:val="00DB0B70"/>
    <w:rsid w:val="00DB2E0D"/>
    <w:rsid w:val="00DB5615"/>
    <w:rsid w:val="00DB6682"/>
    <w:rsid w:val="00DB6E75"/>
    <w:rsid w:val="00DC1FB6"/>
    <w:rsid w:val="00DC32CF"/>
    <w:rsid w:val="00DC440B"/>
    <w:rsid w:val="00DC63EC"/>
    <w:rsid w:val="00DC66CD"/>
    <w:rsid w:val="00DC694B"/>
    <w:rsid w:val="00DC6DBA"/>
    <w:rsid w:val="00DC7641"/>
    <w:rsid w:val="00DC7B3C"/>
    <w:rsid w:val="00DC7B65"/>
    <w:rsid w:val="00DD036E"/>
    <w:rsid w:val="00DD049E"/>
    <w:rsid w:val="00DD0809"/>
    <w:rsid w:val="00DD17D1"/>
    <w:rsid w:val="00DD1CA0"/>
    <w:rsid w:val="00DD66CA"/>
    <w:rsid w:val="00DD74D0"/>
    <w:rsid w:val="00DE1FED"/>
    <w:rsid w:val="00DE5174"/>
    <w:rsid w:val="00DE6400"/>
    <w:rsid w:val="00DE6673"/>
    <w:rsid w:val="00DF2011"/>
    <w:rsid w:val="00DF270E"/>
    <w:rsid w:val="00DF3A0C"/>
    <w:rsid w:val="00DF4D16"/>
    <w:rsid w:val="00DF58D1"/>
    <w:rsid w:val="00DF68C9"/>
    <w:rsid w:val="00DF6BBB"/>
    <w:rsid w:val="00E0028C"/>
    <w:rsid w:val="00E00DDD"/>
    <w:rsid w:val="00E0466F"/>
    <w:rsid w:val="00E0661D"/>
    <w:rsid w:val="00E10DD3"/>
    <w:rsid w:val="00E10F8D"/>
    <w:rsid w:val="00E163AE"/>
    <w:rsid w:val="00E16B61"/>
    <w:rsid w:val="00E16BE2"/>
    <w:rsid w:val="00E16EF7"/>
    <w:rsid w:val="00E17FFD"/>
    <w:rsid w:val="00E20072"/>
    <w:rsid w:val="00E20340"/>
    <w:rsid w:val="00E20919"/>
    <w:rsid w:val="00E20A19"/>
    <w:rsid w:val="00E211F9"/>
    <w:rsid w:val="00E2128A"/>
    <w:rsid w:val="00E21404"/>
    <w:rsid w:val="00E21F39"/>
    <w:rsid w:val="00E23DED"/>
    <w:rsid w:val="00E23F1B"/>
    <w:rsid w:val="00E2404E"/>
    <w:rsid w:val="00E266A3"/>
    <w:rsid w:val="00E267C9"/>
    <w:rsid w:val="00E30E6F"/>
    <w:rsid w:val="00E3267E"/>
    <w:rsid w:val="00E32801"/>
    <w:rsid w:val="00E3414C"/>
    <w:rsid w:val="00E34661"/>
    <w:rsid w:val="00E3613D"/>
    <w:rsid w:val="00E36825"/>
    <w:rsid w:val="00E370F2"/>
    <w:rsid w:val="00E37B04"/>
    <w:rsid w:val="00E401A8"/>
    <w:rsid w:val="00E4099B"/>
    <w:rsid w:val="00E40C12"/>
    <w:rsid w:val="00E42FD8"/>
    <w:rsid w:val="00E45FA9"/>
    <w:rsid w:val="00E47486"/>
    <w:rsid w:val="00E474A2"/>
    <w:rsid w:val="00E47689"/>
    <w:rsid w:val="00E5301A"/>
    <w:rsid w:val="00E54676"/>
    <w:rsid w:val="00E54B90"/>
    <w:rsid w:val="00E5600B"/>
    <w:rsid w:val="00E609E4"/>
    <w:rsid w:val="00E60B26"/>
    <w:rsid w:val="00E6303A"/>
    <w:rsid w:val="00E64717"/>
    <w:rsid w:val="00E65387"/>
    <w:rsid w:val="00E723C5"/>
    <w:rsid w:val="00E7578C"/>
    <w:rsid w:val="00E75C33"/>
    <w:rsid w:val="00E76558"/>
    <w:rsid w:val="00E7704A"/>
    <w:rsid w:val="00E8000E"/>
    <w:rsid w:val="00E8085B"/>
    <w:rsid w:val="00E822C0"/>
    <w:rsid w:val="00E82D8E"/>
    <w:rsid w:val="00E8498E"/>
    <w:rsid w:val="00E85263"/>
    <w:rsid w:val="00E85D98"/>
    <w:rsid w:val="00E86A5D"/>
    <w:rsid w:val="00E91E23"/>
    <w:rsid w:val="00E923C3"/>
    <w:rsid w:val="00E9268F"/>
    <w:rsid w:val="00E93194"/>
    <w:rsid w:val="00E931EF"/>
    <w:rsid w:val="00E93FAD"/>
    <w:rsid w:val="00EA0B5A"/>
    <w:rsid w:val="00EA0BA2"/>
    <w:rsid w:val="00EA186E"/>
    <w:rsid w:val="00EA3CCA"/>
    <w:rsid w:val="00EA428F"/>
    <w:rsid w:val="00EA4406"/>
    <w:rsid w:val="00EB1013"/>
    <w:rsid w:val="00EB2D60"/>
    <w:rsid w:val="00EB515F"/>
    <w:rsid w:val="00EB7D3D"/>
    <w:rsid w:val="00EC0852"/>
    <w:rsid w:val="00EC0EB5"/>
    <w:rsid w:val="00EC2CC3"/>
    <w:rsid w:val="00EC3085"/>
    <w:rsid w:val="00EC3417"/>
    <w:rsid w:val="00EC3492"/>
    <w:rsid w:val="00EC4A86"/>
    <w:rsid w:val="00EC61CF"/>
    <w:rsid w:val="00EC6E89"/>
    <w:rsid w:val="00ED20A3"/>
    <w:rsid w:val="00ED2EAB"/>
    <w:rsid w:val="00ED58A7"/>
    <w:rsid w:val="00ED621F"/>
    <w:rsid w:val="00ED755D"/>
    <w:rsid w:val="00EE0248"/>
    <w:rsid w:val="00EE46CE"/>
    <w:rsid w:val="00EE4AA8"/>
    <w:rsid w:val="00EE5DF2"/>
    <w:rsid w:val="00EE736B"/>
    <w:rsid w:val="00EF08FF"/>
    <w:rsid w:val="00EF1E6C"/>
    <w:rsid w:val="00EF7E07"/>
    <w:rsid w:val="00F00089"/>
    <w:rsid w:val="00F016CA"/>
    <w:rsid w:val="00F02D13"/>
    <w:rsid w:val="00F05B41"/>
    <w:rsid w:val="00F05CDD"/>
    <w:rsid w:val="00F06DEF"/>
    <w:rsid w:val="00F12609"/>
    <w:rsid w:val="00F131ED"/>
    <w:rsid w:val="00F202F2"/>
    <w:rsid w:val="00F206FD"/>
    <w:rsid w:val="00F21E43"/>
    <w:rsid w:val="00F22322"/>
    <w:rsid w:val="00F23E91"/>
    <w:rsid w:val="00F274F6"/>
    <w:rsid w:val="00F30E1E"/>
    <w:rsid w:val="00F311DD"/>
    <w:rsid w:val="00F32065"/>
    <w:rsid w:val="00F32416"/>
    <w:rsid w:val="00F3312F"/>
    <w:rsid w:val="00F3324E"/>
    <w:rsid w:val="00F37F9C"/>
    <w:rsid w:val="00F428C6"/>
    <w:rsid w:val="00F432DD"/>
    <w:rsid w:val="00F443B1"/>
    <w:rsid w:val="00F444CD"/>
    <w:rsid w:val="00F45469"/>
    <w:rsid w:val="00F47248"/>
    <w:rsid w:val="00F516E7"/>
    <w:rsid w:val="00F53737"/>
    <w:rsid w:val="00F54421"/>
    <w:rsid w:val="00F57EFA"/>
    <w:rsid w:val="00F6000D"/>
    <w:rsid w:val="00F62144"/>
    <w:rsid w:val="00F62438"/>
    <w:rsid w:val="00F62984"/>
    <w:rsid w:val="00F6519C"/>
    <w:rsid w:val="00F7051B"/>
    <w:rsid w:val="00F70859"/>
    <w:rsid w:val="00F72B99"/>
    <w:rsid w:val="00F74B18"/>
    <w:rsid w:val="00F75531"/>
    <w:rsid w:val="00F774FE"/>
    <w:rsid w:val="00F81384"/>
    <w:rsid w:val="00F81C5C"/>
    <w:rsid w:val="00F82235"/>
    <w:rsid w:val="00F8273E"/>
    <w:rsid w:val="00F855DA"/>
    <w:rsid w:val="00F860C4"/>
    <w:rsid w:val="00F87073"/>
    <w:rsid w:val="00F87B0A"/>
    <w:rsid w:val="00F9073F"/>
    <w:rsid w:val="00F927E4"/>
    <w:rsid w:val="00F93714"/>
    <w:rsid w:val="00F94B0F"/>
    <w:rsid w:val="00F95E80"/>
    <w:rsid w:val="00F96C86"/>
    <w:rsid w:val="00FA1B39"/>
    <w:rsid w:val="00FA29B4"/>
    <w:rsid w:val="00FA2C2D"/>
    <w:rsid w:val="00FA2F56"/>
    <w:rsid w:val="00FA3492"/>
    <w:rsid w:val="00FA3577"/>
    <w:rsid w:val="00FA38D1"/>
    <w:rsid w:val="00FA3C97"/>
    <w:rsid w:val="00FA424C"/>
    <w:rsid w:val="00FA4A97"/>
    <w:rsid w:val="00FA5923"/>
    <w:rsid w:val="00FA6370"/>
    <w:rsid w:val="00FA6A6A"/>
    <w:rsid w:val="00FA7A77"/>
    <w:rsid w:val="00FB047B"/>
    <w:rsid w:val="00FB10AD"/>
    <w:rsid w:val="00FB37A3"/>
    <w:rsid w:val="00FB38F8"/>
    <w:rsid w:val="00FB5E61"/>
    <w:rsid w:val="00FB78ED"/>
    <w:rsid w:val="00FC0CF3"/>
    <w:rsid w:val="00FC1239"/>
    <w:rsid w:val="00FC1CF8"/>
    <w:rsid w:val="00FC2047"/>
    <w:rsid w:val="00FC2D92"/>
    <w:rsid w:val="00FC5B6B"/>
    <w:rsid w:val="00FC6DBD"/>
    <w:rsid w:val="00FC7269"/>
    <w:rsid w:val="00FD152B"/>
    <w:rsid w:val="00FD162C"/>
    <w:rsid w:val="00FD2A39"/>
    <w:rsid w:val="00FD34AA"/>
    <w:rsid w:val="00FD43D4"/>
    <w:rsid w:val="00FD7249"/>
    <w:rsid w:val="00FD74BD"/>
    <w:rsid w:val="00FD758B"/>
    <w:rsid w:val="00FE0E7C"/>
    <w:rsid w:val="00FE35CC"/>
    <w:rsid w:val="00FE38AF"/>
    <w:rsid w:val="00FE4359"/>
    <w:rsid w:val="00FE7081"/>
    <w:rsid w:val="00FE7403"/>
    <w:rsid w:val="00FF175F"/>
    <w:rsid w:val="00FF6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108BEF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55D"/>
    <w:pPr>
      <w:bidi/>
      <w:spacing w:line="240" w:lineRule="auto"/>
      <w:jc w:val="both"/>
    </w:pPr>
    <w:rPr>
      <w:rFonts w:asciiTheme="majorBidi" w:hAnsiTheme="majorBidi" w:cs="B Nazanin"/>
      <w:i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421"/>
    <w:pPr>
      <w:keepNext/>
      <w:keepLines/>
      <w:spacing w:after="0"/>
      <w:ind w:left="360" w:hanging="360"/>
      <w:outlineLvl w:val="0"/>
    </w:pPr>
    <w:rPr>
      <w:rFonts w:ascii="Arial Black" w:eastAsiaTheme="majorEastAsia" w:hAnsi="Arial Black" w:cs="B Titr"/>
      <w:i w:val="0"/>
      <w:color w:val="1F497D" w:themeColor="text2"/>
      <w:sz w:val="44"/>
      <w:szCs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242E"/>
    <w:pPr>
      <w:numPr>
        <w:numId w:val="4"/>
      </w:num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738D5"/>
    <w:pPr>
      <w:numPr>
        <w:ilvl w:val="2"/>
        <w:numId w:val="0"/>
      </w:numPr>
      <w:bidi w:val="0"/>
      <w:ind w:left="1666" w:hanging="360"/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54421"/>
    <w:pPr>
      <w:numPr>
        <w:ilvl w:val="0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4E3451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2349" w:right="70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54421"/>
    <w:rPr>
      <w:rFonts w:ascii="Arial Black" w:eastAsiaTheme="majorEastAsia" w:hAnsi="Arial Black" w:cs="B Titr"/>
      <w:color w:val="1F497D" w:themeColor="text2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link w:val="ListParagraphChar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242E"/>
    <w:rPr>
      <w:rFonts w:ascii="Arial Black" w:eastAsiaTheme="majorEastAsia" w:hAnsi="Arial Black" w:cs="B Titr"/>
      <w:color w:val="1F497D" w:themeColor="text2"/>
      <w:sz w:val="32"/>
      <w:szCs w:val="32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3D4896"/>
    <w:pPr>
      <w:numPr>
        <w:numId w:val="1"/>
      </w:num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D0A4B"/>
    <w:pPr>
      <w:tabs>
        <w:tab w:val="right" w:leader="dot" w:pos="9016"/>
      </w:tabs>
      <w:spacing w:after="0"/>
      <w:jc w:val="left"/>
    </w:pPr>
    <w:rPr>
      <w:rFonts w:ascii="Times New Roman" w:hAnsi="Times New Roman"/>
      <w:noProof/>
      <w:szCs w:val="22"/>
    </w:rPr>
  </w:style>
  <w:style w:type="paragraph" w:styleId="TOC2">
    <w:name w:val="toc 2"/>
    <w:basedOn w:val="TOC1"/>
    <w:next w:val="Normal"/>
    <w:autoRedefine/>
    <w:uiPriority w:val="39"/>
    <w:unhideWhenUsed/>
    <w:rsid w:val="004A2808"/>
    <w:pPr>
      <w:ind w:left="260"/>
    </w:p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738D5"/>
    <w:rPr>
      <w:rFonts w:ascii="Arial Black" w:eastAsiaTheme="majorEastAsia" w:hAnsi="Arial Black" w:cs="B Titr"/>
      <w:color w:val="1F497D" w:themeColor="text2"/>
      <w:sz w:val="24"/>
      <w:szCs w:val="24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F2580"/>
    <w:pPr>
      <w:spacing w:after="0"/>
      <w:ind w:left="7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F54421"/>
    <w:rPr>
      <w:rFonts w:ascii="Arial Black" w:eastAsiaTheme="majorEastAsia" w:hAnsi="Arial Black" w:cs="B Titr"/>
      <w:color w:val="1F497D" w:themeColor="text2"/>
      <w:sz w:val="24"/>
      <w:szCs w:val="24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  <w:style w:type="character" w:customStyle="1" w:styleId="Char">
    <w:name w:val="متن Char"/>
    <w:basedOn w:val="DefaultParagraphFont"/>
    <w:link w:val="a0"/>
    <w:locked/>
    <w:rsid w:val="00880561"/>
    <w:rPr>
      <w:rFonts w:cs="B Nazanin"/>
      <w:sz w:val="24"/>
      <w:szCs w:val="24"/>
    </w:rPr>
  </w:style>
  <w:style w:type="paragraph" w:customStyle="1" w:styleId="a0">
    <w:name w:val="متن"/>
    <w:basedOn w:val="Normal"/>
    <w:link w:val="Char"/>
    <w:qFormat/>
    <w:rsid w:val="00880561"/>
    <w:pPr>
      <w:autoSpaceDE w:val="0"/>
      <w:autoSpaceDN w:val="0"/>
      <w:adjustRightInd w:val="0"/>
      <w:spacing w:after="0"/>
      <w:ind w:left="282" w:right="851"/>
    </w:pPr>
    <w:rPr>
      <w:rFonts w:asciiTheme="minorHAnsi" w:hAnsiTheme="minorHAnsi"/>
      <w:i w:val="0"/>
      <w:sz w:val="24"/>
    </w:rPr>
  </w:style>
  <w:style w:type="character" w:customStyle="1" w:styleId="Char0">
    <w:name w:val="لاتین Char"/>
    <w:basedOn w:val="DefaultParagraphFont"/>
    <w:link w:val="a"/>
    <w:locked/>
    <w:rsid w:val="004820C0"/>
    <w:rPr>
      <w:rFonts w:asciiTheme="majorBidi" w:hAnsiTheme="majorBidi" w:cstheme="majorBidi"/>
      <w:sz w:val="24"/>
      <w:szCs w:val="24"/>
    </w:rPr>
  </w:style>
  <w:style w:type="paragraph" w:customStyle="1" w:styleId="a">
    <w:name w:val="لاتین"/>
    <w:basedOn w:val="Normal"/>
    <w:link w:val="Char0"/>
    <w:qFormat/>
    <w:rsid w:val="004820C0"/>
    <w:pPr>
      <w:numPr>
        <w:ilvl w:val="1"/>
        <w:numId w:val="2"/>
      </w:numPr>
      <w:tabs>
        <w:tab w:val="clear" w:pos="1080"/>
        <w:tab w:val="num" w:pos="1274"/>
      </w:tabs>
      <w:autoSpaceDE w:val="0"/>
      <w:autoSpaceDN w:val="0"/>
      <w:adjustRightInd w:val="0"/>
      <w:spacing w:after="0"/>
      <w:ind w:left="1558" w:hanging="357"/>
    </w:pPr>
    <w:rPr>
      <w:rFonts w:cstheme="majorBidi"/>
      <w:i w:val="0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26239"/>
    <w:rPr>
      <w:color w:val="800080" w:themeColor="followedHyperlink"/>
      <w:u w:val="single"/>
    </w:rPr>
  </w:style>
  <w:style w:type="table" w:customStyle="1" w:styleId="LightShading-Accent51">
    <w:name w:val="Light Shading - Accent 51"/>
    <w:basedOn w:val="TableNormal"/>
    <w:next w:val="LightShading-Accent5"/>
    <w:uiPriority w:val="60"/>
    <w:rsid w:val="00B53F31"/>
    <w:pPr>
      <w:spacing w:after="0" w:line="240" w:lineRule="auto"/>
    </w:pPr>
    <w:rPr>
      <w:color w:val="2F5496"/>
      <w:lang w:bidi="ar-SA"/>
    </w:rPr>
    <w:tblPr>
      <w:tblStyleRowBandSize w:val="1"/>
      <w:tblStyleColBandSize w:val="1"/>
      <w:tblInd w:w="0" w:type="dxa"/>
      <w:tblBorders>
        <w:top w:val="single" w:sz="8" w:space="0" w:color="4472C4"/>
        <w:bottom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53F3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idTable4-Accent1">
    <w:name w:val="Grid Table 4 Accent 1"/>
    <w:basedOn w:val="TableNormal"/>
    <w:uiPriority w:val="49"/>
    <w:rsid w:val="00B53F3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B536B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413648"/>
    <w:rPr>
      <w:rFonts w:asciiTheme="majorBidi" w:hAnsiTheme="majorBidi" w:cs="B Nazanin"/>
      <w:i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4322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0912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664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061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7248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4522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9351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4413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950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5194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7840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455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3492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155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564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60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127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044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37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38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550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296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90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455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522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672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67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355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622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431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279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22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6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205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606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9129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5045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1012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40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648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437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638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13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317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8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094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7085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261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361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528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230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552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802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795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070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6722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877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736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22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315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321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2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3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67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6633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320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9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6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6495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149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401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23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376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95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164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956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360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31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75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205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55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342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97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595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817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93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36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35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5082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4597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677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75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093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072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299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0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327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643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02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1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41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4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5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00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444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004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6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622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325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824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296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256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704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92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08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68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368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384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245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849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4FEE8-6E12-482D-9233-E172F54EA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438</TotalTime>
  <Pages>7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Tighbor</cp:lastModifiedBy>
  <cp:revision>92</cp:revision>
  <cp:lastPrinted>2025-09-29T09:59:00Z</cp:lastPrinted>
  <dcterms:created xsi:type="dcterms:W3CDTF">2019-08-24T03:24:00Z</dcterms:created>
  <dcterms:modified xsi:type="dcterms:W3CDTF">2025-09-29T10:00:00Z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