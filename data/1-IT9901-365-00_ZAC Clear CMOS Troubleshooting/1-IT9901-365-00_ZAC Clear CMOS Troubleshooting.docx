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609" w:rsidRDefault="003275F0" w:rsidP="006647B1">
      <w:pPr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6464" behindDoc="1" locked="0" layoutInCell="1" allowOverlap="1" wp14:anchorId="7A204292" wp14:editId="42A6DB7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393609">
      <w:pPr>
        <w:bidi w:val="0"/>
        <w:spacing w:line="276" w:lineRule="auto"/>
        <w:jc w:val="center"/>
      </w:pPr>
    </w:p>
    <w:p w:rsidR="009E58FE" w:rsidRDefault="009E58FE" w:rsidP="00FF6B50">
      <w:pPr>
        <w:rPr>
          <w:rtl/>
        </w:rPr>
      </w:pPr>
    </w:p>
    <w:p w:rsidR="00F016CA" w:rsidRDefault="00A13515" w:rsidP="00FF6B50">
      <w:pPr>
        <w:rPr>
          <w:rtl/>
        </w:rPr>
      </w:pPr>
      <w:r>
        <w:rPr>
          <w:rtl/>
        </w:rPr>
        <w:tab/>
      </w:r>
    </w:p>
    <w:p w:rsidR="00A13515" w:rsidRDefault="00A13515" w:rsidP="00A13515">
      <w:pPr>
        <w:rPr>
          <w:rtl/>
        </w:rPr>
      </w:pPr>
    </w:p>
    <w:p w:rsidR="00A13515" w:rsidRPr="00A13515" w:rsidRDefault="00AC65DC" w:rsidP="00A13515">
      <w:pPr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FEB81A3" wp14:editId="48D916F1">
                <wp:simplePos x="0" y="0"/>
                <wp:positionH relativeFrom="column">
                  <wp:posOffset>100838</wp:posOffset>
                </wp:positionH>
                <wp:positionV relativeFrom="paragraph">
                  <wp:posOffset>231775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3F97" w:rsidRPr="00DE1B01" w:rsidRDefault="004C001F" w:rsidP="00C01001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6"/>
                                <w:szCs w:val="40"/>
                                <w:rtl/>
                              </w:rPr>
                            </w:pPr>
                            <w:r w:rsidRPr="00DE1B01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28"/>
                                <w:szCs w:val="32"/>
                                <w:rtl/>
                              </w:rPr>
                              <w:t>دستورالعمل</w:t>
                            </w:r>
                          </w:p>
                          <w:p w:rsidR="00C623CD" w:rsidRDefault="00C623CD" w:rsidP="008E43B4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</w:pPr>
                            <w:r w:rsidRPr="00C623CD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رفع </w:t>
                            </w:r>
                            <w:r w:rsidR="008E43B4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اشکال </w:t>
                            </w:r>
                            <w:r w:rsidRPr="009E56A5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48"/>
                                <w:szCs w:val="52"/>
                              </w:rPr>
                              <w:t>Clear CMOS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:rsidR="00DE1B01" w:rsidRPr="0013295F" w:rsidRDefault="00C623CD" w:rsidP="00C623CD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i w:val="0"/>
                                <w:iCs/>
                                <w:color w:val="1F497D" w:themeColor="text2"/>
                                <w:sz w:val="48"/>
                                <w:szCs w:val="52"/>
                              </w:rPr>
                            </w:pPr>
                            <w:r w:rsidRPr="00C623CD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>دربرد زک</w:t>
                            </w:r>
                            <w:r w:rsidR="00DE1B01" w:rsidRPr="0013295F">
                              <w:rPr>
                                <w:rFonts w:ascii="Arial Black" w:hAnsi="Arial Black" w:cs="B Titr"/>
                                <w:i w:val="0"/>
                                <w:i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:rsidR="002E6069" w:rsidRPr="00D249DD" w:rsidRDefault="002E6069" w:rsidP="0013295F">
                            <w:pPr>
                              <w:spacing w:after="0" w:line="192" w:lineRule="auto"/>
                              <w:jc w:val="center"/>
                              <w:rPr>
                                <w:sz w:val="16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:rsidR="00453F97" w:rsidRPr="004C001F" w:rsidRDefault="002E6069" w:rsidP="00486B74">
                            <w:pPr>
                              <w:rPr>
                                <w:sz w:val="16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  <w:p w:rsidR="00453F97" w:rsidRPr="00DE1B01" w:rsidRDefault="00453F97" w:rsidP="00486B74">
                            <w:pPr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:rsidR="00453F97" w:rsidRPr="0013295F" w:rsidRDefault="00453F97" w:rsidP="00486B74">
                            <w:pPr>
                              <w:rPr>
                                <w:sz w:val="44"/>
                                <w:szCs w:val="48"/>
                                <w:rtl/>
                              </w:rPr>
                            </w:pPr>
                          </w:p>
                          <w:p w:rsidR="00D249DD" w:rsidRDefault="00D249DD" w:rsidP="00486B74"/>
                          <w:p w:rsidR="002E6069" w:rsidRPr="00DE1B01" w:rsidRDefault="002E6069" w:rsidP="00486B74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</w:p>
                          <w:p w:rsidR="00D249DD" w:rsidRPr="00723F68" w:rsidRDefault="00D249DD" w:rsidP="00486B74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D249DD" w:rsidRPr="00D249DD" w:rsidRDefault="00D249DD" w:rsidP="00486B74">
                            <w:pPr>
                              <w:rPr>
                                <w:sz w:val="14"/>
                                <w:szCs w:val="14"/>
                                <w:rtl/>
                              </w:rPr>
                            </w:pPr>
                          </w:p>
                          <w:p w:rsidR="00D249DD" w:rsidRDefault="00D249DD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453F97" w:rsidRDefault="00453F9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453F97" w:rsidRDefault="00453F97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453F97" w:rsidRPr="00D200CB" w:rsidRDefault="00453F97" w:rsidP="00C72514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D200CB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    شماره</w:t>
                            </w:r>
                            <w:r w:rsidRPr="00D200CB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نسخه: </w:t>
                            </w:r>
                            <w:r w:rsidR="00C72514" w:rsidRPr="00C72514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I</w:t>
                            </w:r>
                            <w:r w:rsidR="00C72514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1-I</w:t>
                            </w:r>
                            <w:r w:rsidR="00C72514" w:rsidRPr="00C72514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T9901-365-00</w:t>
                            </w:r>
                          </w:p>
                          <w:p w:rsidR="00453F97" w:rsidRPr="006A302E" w:rsidRDefault="0001366C" w:rsidP="009E56A5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453F97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D249DD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</w:t>
                            </w:r>
                            <w:r w:rsidR="00DE1B01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</w:t>
                            </w:r>
                            <w:r w:rsidR="00F151A8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فروردین</w:t>
                            </w:r>
                            <w:r w:rsidR="00C623CD"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C623CD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139</w:t>
                            </w:r>
                            <w:r w:rsidR="00F151A8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B81A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.95pt;margin-top:18.25pt;width:342.35pt;height:4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" filled="f" stroked="f" strokeweight=".5pt">
                <v:textbox>
                  <w:txbxContent>
                    <w:p w:rsidR="00453F97" w:rsidRPr="00DE1B01" w:rsidRDefault="004C001F" w:rsidP="00C01001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6"/>
                          <w:szCs w:val="40"/>
                          <w:rtl/>
                        </w:rPr>
                      </w:pPr>
                      <w:r w:rsidRPr="00DE1B01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28"/>
                          <w:szCs w:val="32"/>
                          <w:rtl/>
                        </w:rPr>
                        <w:t>دستورالعمل</w:t>
                      </w:r>
                    </w:p>
                    <w:p w:rsidR="00C623CD" w:rsidRDefault="00C623CD" w:rsidP="008E43B4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</w:pPr>
                      <w:r w:rsidRPr="00C623CD"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رفع </w:t>
                      </w:r>
                      <w:r w:rsidR="008E43B4"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اشکال </w:t>
                      </w:r>
                      <w:r w:rsidRPr="009E56A5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48"/>
                          <w:szCs w:val="52"/>
                        </w:rPr>
                        <w:t>Clear CMOS</w:t>
                      </w: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</w:t>
                      </w:r>
                    </w:p>
                    <w:p w:rsidR="00DE1B01" w:rsidRPr="0013295F" w:rsidRDefault="00C623CD" w:rsidP="00C623CD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i w:val="0"/>
                          <w:iCs/>
                          <w:color w:val="1F497D" w:themeColor="text2"/>
                          <w:sz w:val="48"/>
                          <w:szCs w:val="52"/>
                        </w:rPr>
                      </w:pPr>
                      <w:r w:rsidRPr="00C623CD"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>دربرد زک</w:t>
                      </w:r>
                      <w:r w:rsidR="00DE1B01" w:rsidRPr="0013295F">
                        <w:rPr>
                          <w:rFonts w:ascii="Arial Black" w:hAnsi="Arial Black" w:cs="B Titr"/>
                          <w:i w:val="0"/>
                          <w:i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</w:t>
                      </w:r>
                    </w:p>
                    <w:p w:rsidR="002E6069" w:rsidRPr="00D249DD" w:rsidRDefault="002E6069" w:rsidP="0013295F">
                      <w:pPr>
                        <w:spacing w:after="0" w:line="192" w:lineRule="auto"/>
                        <w:jc w:val="center"/>
                        <w:rPr>
                          <w:sz w:val="16"/>
                          <w:szCs w:val="18"/>
                          <w:rtl/>
                        </w:rPr>
                      </w:pP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</w:t>
                      </w:r>
                    </w:p>
                    <w:p w:rsidR="00453F97" w:rsidRPr="004C001F" w:rsidRDefault="002E6069" w:rsidP="00486B74">
                      <w:pPr>
                        <w:rPr>
                          <w:sz w:val="16"/>
                          <w:szCs w:val="18"/>
                          <w:rtl/>
                        </w:rPr>
                      </w:pP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</w:t>
                      </w:r>
                    </w:p>
                    <w:p w:rsidR="00453F97" w:rsidRPr="00DE1B01" w:rsidRDefault="00453F97" w:rsidP="00486B74">
                      <w:pPr>
                        <w:rPr>
                          <w:sz w:val="22"/>
                          <w:szCs w:val="22"/>
                          <w:rtl/>
                        </w:rPr>
                      </w:pPr>
                    </w:p>
                    <w:p w:rsidR="00453F97" w:rsidRPr="0013295F" w:rsidRDefault="00453F97" w:rsidP="00486B74">
                      <w:pPr>
                        <w:rPr>
                          <w:sz w:val="44"/>
                          <w:szCs w:val="48"/>
                          <w:rtl/>
                        </w:rPr>
                      </w:pPr>
                    </w:p>
                    <w:p w:rsidR="00D249DD" w:rsidRDefault="00D249DD" w:rsidP="00486B74"/>
                    <w:p w:rsidR="002E6069" w:rsidRPr="00DE1B01" w:rsidRDefault="002E6069" w:rsidP="00486B74">
                      <w:pPr>
                        <w:rPr>
                          <w:sz w:val="16"/>
                          <w:szCs w:val="16"/>
                          <w:rtl/>
                        </w:rPr>
                      </w:pPr>
                    </w:p>
                    <w:p w:rsidR="00D249DD" w:rsidRPr="00723F68" w:rsidRDefault="00D249DD" w:rsidP="00486B74">
                      <w:pPr>
                        <w:rPr>
                          <w:sz w:val="18"/>
                          <w:szCs w:val="18"/>
                          <w:rtl/>
                        </w:rPr>
                      </w:pPr>
                    </w:p>
                    <w:p w:rsidR="00D249DD" w:rsidRPr="00D249DD" w:rsidRDefault="00D249DD" w:rsidP="00486B74">
                      <w:pPr>
                        <w:rPr>
                          <w:sz w:val="14"/>
                          <w:szCs w:val="14"/>
                          <w:rtl/>
                        </w:rPr>
                      </w:pPr>
                    </w:p>
                    <w:p w:rsidR="00D249DD" w:rsidRDefault="00D249DD" w:rsidP="00486B74">
                      <w:pPr>
                        <w:rPr>
                          <w:rtl/>
                        </w:rPr>
                      </w:pPr>
                    </w:p>
                    <w:p w:rsidR="00453F97" w:rsidRDefault="00453F97" w:rsidP="00486B74">
                      <w:pPr>
                        <w:rPr>
                          <w:rtl/>
                        </w:rPr>
                      </w:pPr>
                    </w:p>
                    <w:p w:rsidR="00453F97" w:rsidRDefault="00453F97" w:rsidP="00486B74">
                      <w:pPr>
                        <w:rPr>
                          <w:rtl/>
                        </w:rPr>
                      </w:pPr>
                    </w:p>
                    <w:p w:rsidR="00453F97" w:rsidRPr="00D200CB" w:rsidRDefault="00453F97" w:rsidP="00C72514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</w:pPr>
                      <w:r w:rsidRPr="00D200CB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    شماره</w:t>
                      </w:r>
                      <w:r w:rsidRPr="00D200CB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نسخه: </w:t>
                      </w:r>
                      <w:r w:rsidR="00C72514" w:rsidRPr="00C72514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I</w:t>
                      </w:r>
                      <w:r w:rsidR="00C72514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1-I</w:t>
                      </w:r>
                      <w:r w:rsidR="00C72514" w:rsidRPr="00C72514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T9901-365-00</w:t>
                      </w:r>
                    </w:p>
                    <w:p w:rsidR="00453F97" w:rsidRPr="006A302E" w:rsidRDefault="0001366C" w:rsidP="009E56A5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453F97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D249DD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</w:t>
                      </w:r>
                      <w:r w:rsidR="00DE1B01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</w:t>
                      </w:r>
                      <w:r w:rsidR="00F151A8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فروردین</w:t>
                      </w:r>
                      <w:r w:rsidR="00C623CD"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C623CD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139</w:t>
                      </w:r>
                      <w:r w:rsidR="00F151A8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6E30E8" w:rsidRDefault="006E30E8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723F68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5FAEFFD" wp14:editId="36D5B027">
                <wp:simplePos x="0" y="0"/>
                <wp:positionH relativeFrom="column">
                  <wp:posOffset>647700</wp:posOffset>
                </wp:positionH>
                <wp:positionV relativeFrom="paragraph">
                  <wp:posOffset>89535</wp:posOffset>
                </wp:positionV>
                <wp:extent cx="32861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6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FF2CA" id="Straight Connector 2" o:spid="_x0000_s1026" style="position:absolute;left:0;text-align:lef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7.05pt" to="309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" strokecolor="#1f497d [3215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EB1013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78F1F02" wp14:editId="48A587C3">
                <wp:simplePos x="0" y="0"/>
                <wp:positionH relativeFrom="column">
                  <wp:posOffset>384175</wp:posOffset>
                </wp:positionH>
                <wp:positionV relativeFrom="paragraph">
                  <wp:posOffset>103619</wp:posOffset>
                </wp:positionV>
                <wp:extent cx="1212574" cy="0"/>
                <wp:effectExtent l="0" t="0" r="260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5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774402" id="Straight Connector 3" o:spid="_x0000_s1026" style="position:absolute;left:0;text-align:lef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25pt,8.15pt" to="125.7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0" w:name="_Toc375060166"/>
      <w:r>
        <w:rPr>
          <w:rFonts w:hint="cs"/>
          <w:noProof/>
          <w:rtl/>
          <w:lang w:bidi="ar-SA"/>
        </w:rPr>
        <w:drawing>
          <wp:inline distT="0" distB="0" distL="0" distR="0" wp14:anchorId="4B4E42DB" wp14:editId="1467A3D4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48" w:rsidRDefault="009B2548" w:rsidP="009B2548">
      <w:pPr>
        <w:spacing w:after="0"/>
        <w:jc w:val="center"/>
        <w:rPr>
          <w:rFonts w:cs="B Titr"/>
          <w:color w:val="1F497D" w:themeColor="text2"/>
          <w:sz w:val="24"/>
          <w:szCs w:val="24"/>
          <w:rtl/>
        </w:rPr>
      </w:pPr>
      <w:bookmarkStart w:id="1" w:name="_Toc375060167"/>
      <w:bookmarkStart w:id="2" w:name="_Toc389914350"/>
      <w:bookmarkStart w:id="3" w:name="_Toc390005334"/>
      <w:bookmarkStart w:id="4" w:name="_Toc390005448"/>
      <w:bookmarkStart w:id="5" w:name="_Toc390497237"/>
      <w:bookmarkStart w:id="6" w:name="_Toc390612525"/>
      <w:bookmarkStart w:id="7" w:name="_Toc390850568"/>
      <w:bookmarkStart w:id="8" w:name="_Toc391100197"/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:rsidR="00F05B41" w:rsidRDefault="00F05B41" w:rsidP="00B44C08">
      <w:pPr>
        <w:rPr>
          <w:rFonts w:cs="B Titr"/>
          <w:color w:val="1F497D" w:themeColor="text2"/>
          <w:sz w:val="24"/>
          <w:szCs w:val="24"/>
          <w:rtl/>
        </w:rPr>
      </w:pPr>
    </w:p>
    <w:p w:rsidR="00CE33C3" w:rsidRPr="004340EE" w:rsidRDefault="00A13515" w:rsidP="00F151A8">
      <w:pPr>
        <w:rPr>
          <w:rtl/>
        </w:rPr>
      </w:pPr>
      <w:r w:rsidRPr="004340EE">
        <w:rPr>
          <w:rFonts w:hint="cs"/>
          <w:rtl/>
        </w:rPr>
        <w:t>این</w:t>
      </w:r>
      <w:r w:rsidRPr="004340EE">
        <w:rPr>
          <w:rtl/>
        </w:rPr>
        <w:t xml:space="preserve"> </w:t>
      </w:r>
      <w:r w:rsidR="00FE7403" w:rsidRPr="004340EE">
        <w:rPr>
          <w:rFonts w:hint="cs"/>
          <w:rtl/>
        </w:rPr>
        <w:t>سند</w:t>
      </w:r>
      <w:r w:rsidRPr="004340EE">
        <w:rPr>
          <w:rtl/>
        </w:rPr>
        <w:t xml:space="preserve"> با عنوان </w:t>
      </w:r>
      <w:r w:rsidRPr="004340EE">
        <w:rPr>
          <w:rFonts w:hint="eastAsia"/>
          <w:rtl/>
        </w:rPr>
        <w:t>«</w:t>
      </w:r>
      <w:r w:rsidR="00C623CD">
        <w:rPr>
          <w:rtl/>
        </w:rPr>
        <w:t>دستورالعمل</w:t>
      </w:r>
      <w:r w:rsidR="00C623CD">
        <w:rPr>
          <w:rFonts w:hint="cs"/>
          <w:rtl/>
        </w:rPr>
        <w:t xml:space="preserve"> </w:t>
      </w:r>
      <w:r w:rsidR="00C623CD">
        <w:rPr>
          <w:rtl/>
        </w:rPr>
        <w:t xml:space="preserve">رفع </w:t>
      </w:r>
      <w:r w:rsidR="008E43B4">
        <w:rPr>
          <w:rFonts w:hint="cs"/>
          <w:rtl/>
        </w:rPr>
        <w:t>اشکال</w:t>
      </w:r>
      <w:r w:rsidR="00C623CD">
        <w:rPr>
          <w:rtl/>
        </w:rPr>
        <w:t xml:space="preserve"> </w:t>
      </w:r>
      <w:r w:rsidR="00C623CD">
        <w:t>Clear CMOS</w:t>
      </w:r>
      <w:r w:rsidR="00C623CD">
        <w:rPr>
          <w:rtl/>
        </w:rPr>
        <w:t xml:space="preserve"> </w:t>
      </w:r>
      <w:r w:rsidR="00C623CD">
        <w:rPr>
          <w:rFonts w:hint="cs"/>
          <w:rtl/>
        </w:rPr>
        <w:t xml:space="preserve"> </w:t>
      </w:r>
      <w:r w:rsidR="00C623CD">
        <w:rPr>
          <w:rtl/>
        </w:rPr>
        <w:t>دربرد زک</w:t>
      </w:r>
      <w:r w:rsidR="0013295F" w:rsidRPr="004340EE">
        <w:rPr>
          <w:rFonts w:hint="cs"/>
          <w:rtl/>
        </w:rPr>
        <w:t xml:space="preserve">» </w:t>
      </w:r>
      <w:r w:rsidR="009B2548" w:rsidRPr="004340EE">
        <w:rPr>
          <w:rtl/>
        </w:rPr>
        <w:t>در</w:t>
      </w:r>
      <w:r w:rsidR="00F151A8">
        <w:rPr>
          <w:rFonts w:hint="cs"/>
          <w:rtl/>
        </w:rPr>
        <w:t xml:space="preserve"> فروردین</w:t>
      </w:r>
      <w:r w:rsidR="00C623CD">
        <w:rPr>
          <w:rFonts w:hint="cs"/>
          <w:rtl/>
        </w:rPr>
        <w:t xml:space="preserve"> 9</w:t>
      </w:r>
      <w:r w:rsidR="00F151A8">
        <w:rPr>
          <w:rFonts w:hint="cs"/>
          <w:rtl/>
        </w:rPr>
        <w:t>9</w:t>
      </w:r>
      <w:r w:rsidR="00C623CD">
        <w:rPr>
          <w:rFonts w:hint="cs"/>
          <w:rtl/>
        </w:rPr>
        <w:t xml:space="preserve"> با همکاری واحد تعمیرات امور تولید و تعمیر و واحد پشتیبانی سطح 2 امور عملیات</w:t>
      </w:r>
      <w:r w:rsidR="00723F68">
        <w:rPr>
          <w:rFonts w:hint="cs"/>
          <w:rtl/>
        </w:rPr>
        <w:t xml:space="preserve"> شرکت</w:t>
      </w:r>
      <w:r w:rsidR="00EB1013" w:rsidRPr="004340EE">
        <w:rPr>
          <w:rtl/>
        </w:rPr>
        <w:t xml:space="preserve"> </w:t>
      </w:r>
      <w:r w:rsidR="00EB1013" w:rsidRPr="004340EE">
        <w:rPr>
          <w:rFonts w:hint="cs"/>
          <w:rtl/>
        </w:rPr>
        <w:t>توسعه</w:t>
      </w:r>
      <w:r w:rsidR="00EB1013" w:rsidRPr="004340EE">
        <w:rPr>
          <w:rtl/>
        </w:rPr>
        <w:t xml:space="preserve"> </w:t>
      </w:r>
      <w:r w:rsidR="00EB1013" w:rsidRPr="004340EE">
        <w:rPr>
          <w:rFonts w:hint="cs"/>
          <w:rtl/>
        </w:rPr>
        <w:t>خدمات</w:t>
      </w:r>
      <w:r w:rsidR="00EB1013" w:rsidRPr="004340EE">
        <w:rPr>
          <w:rtl/>
        </w:rPr>
        <w:t xml:space="preserve"> </w:t>
      </w:r>
      <w:r w:rsidR="00EB1013" w:rsidRPr="004340EE">
        <w:rPr>
          <w:rFonts w:hint="cs"/>
          <w:rtl/>
        </w:rPr>
        <w:t>الکترونیکی</w:t>
      </w:r>
      <w:r w:rsidR="00EB1013" w:rsidRPr="004340EE">
        <w:rPr>
          <w:rtl/>
        </w:rPr>
        <w:t xml:space="preserve"> </w:t>
      </w:r>
      <w:r w:rsidR="00EB1013" w:rsidRPr="004340EE">
        <w:rPr>
          <w:rFonts w:hint="cs"/>
          <w:rtl/>
        </w:rPr>
        <w:t>آدونیس</w:t>
      </w:r>
      <w:r w:rsidR="00EB1013" w:rsidRPr="004340EE">
        <w:rPr>
          <w:rtl/>
        </w:rPr>
        <w:t xml:space="preserve"> </w:t>
      </w:r>
      <w:r w:rsidR="00FE7403" w:rsidRPr="004340EE">
        <w:rPr>
          <w:rFonts w:hint="cs"/>
          <w:rtl/>
        </w:rPr>
        <w:t>تهیه</w:t>
      </w:r>
      <w:r w:rsidR="00FE7403" w:rsidRPr="004340EE">
        <w:rPr>
          <w:rtl/>
        </w:rPr>
        <w:t xml:space="preserve"> و </w:t>
      </w:r>
      <w:r w:rsidR="00DD0809" w:rsidRPr="004340EE">
        <w:rPr>
          <w:rtl/>
        </w:rPr>
        <w:t>تنظ</w:t>
      </w:r>
      <w:r w:rsidR="00DD0809" w:rsidRPr="004340EE">
        <w:rPr>
          <w:rFonts w:hint="cs"/>
          <w:rtl/>
        </w:rPr>
        <w:t>یم‌شده</w:t>
      </w:r>
      <w:r w:rsidR="00FE7403" w:rsidRPr="004340EE">
        <w:rPr>
          <w:rtl/>
        </w:rPr>
        <w:t xml:space="preserve"> است.</w:t>
      </w:r>
    </w:p>
    <w:p w:rsidR="00A13515" w:rsidRPr="00F72B99" w:rsidRDefault="00FE7403" w:rsidP="00C72514">
      <w:pPr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دستورالعمل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Pr="005F1438">
        <w:rPr>
          <w:rtl/>
        </w:rPr>
        <w:t xml:space="preserve"> واحد آموزش </w:t>
      </w:r>
      <w:r w:rsidR="00F05B41">
        <w:rPr>
          <w:rFonts w:hint="cs"/>
          <w:rtl/>
        </w:rPr>
        <w:t>امور فناوری اطلاعات،</w:t>
      </w:r>
      <w:r w:rsidRPr="005F1438">
        <w:rPr>
          <w:rtl/>
        </w:rPr>
        <w:t xml:space="preserve"> </w:t>
      </w:r>
      <w:r w:rsidR="00A13515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AC65DC" w:rsidRPr="005F1438">
        <w:rPr>
          <w:rFonts w:hint="cs"/>
          <w:rtl/>
        </w:rPr>
        <w:t>آرش</w:t>
      </w:r>
      <w:r w:rsidR="00AC65DC"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تیغ‌</w:t>
      </w:r>
      <w:r w:rsidR="00AC65DC" w:rsidRPr="005F1438">
        <w:rPr>
          <w:rFonts w:hint="cs"/>
          <w:rtl/>
        </w:rPr>
        <w:t>بر</w:t>
      </w:r>
      <w:r w:rsidR="00A13515" w:rsidRPr="005F1438">
        <w:rPr>
          <w:rtl/>
        </w:rPr>
        <w:t xml:space="preserve"> و</w:t>
      </w:r>
      <w:r w:rsidR="00A13515" w:rsidRPr="005F1438">
        <w:rPr>
          <w:rFonts w:hint="cs"/>
          <w:rtl/>
        </w:rPr>
        <w:t>یرایش</w:t>
      </w:r>
      <w:r w:rsidR="00E85263">
        <w:rPr>
          <w:rFonts w:hint="cs"/>
          <w:rtl/>
        </w:rPr>
        <w:t xml:space="preserve"> و</w:t>
      </w:r>
      <w:r w:rsidR="00F21E43">
        <w:rPr>
          <w:rFonts w:hint="cs"/>
          <w:rtl/>
        </w:rPr>
        <w:t xml:space="preserve"> با شماره نسخه</w:t>
      </w:r>
      <w:r w:rsidR="00F21E43">
        <w:rPr>
          <w:rFonts w:hint="cs"/>
          <w:rtl/>
          <w:cs/>
        </w:rPr>
        <w:t>‎ی</w:t>
      </w:r>
      <w:r w:rsidR="00F21E43">
        <w:rPr>
          <w:rtl/>
        </w:rPr>
        <w:br/>
      </w:r>
      <w:r w:rsidR="00C72514" w:rsidRPr="00C72514">
        <w:rPr>
          <w:color w:val="FFFFFF" w:themeColor="background1"/>
        </w:rPr>
        <w:t>-I</w:t>
      </w:r>
      <w:r w:rsidR="00C72514">
        <w:rPr>
          <w:color w:val="000000" w:themeColor="text1"/>
        </w:rPr>
        <w:t>1-I</w:t>
      </w:r>
      <w:r w:rsidR="00C72514" w:rsidRPr="00C72514">
        <w:rPr>
          <w:color w:val="000000" w:themeColor="text1"/>
        </w:rPr>
        <w:t>T9901-365-00</w:t>
      </w:r>
      <w:r w:rsidR="001F32E5" w:rsidRPr="00D200CB">
        <w:rPr>
          <w:rFonts w:hint="cs"/>
          <w:color w:val="000000" w:themeColor="text1"/>
          <w:rtl/>
        </w:rPr>
        <w:t xml:space="preserve">آماده </w:t>
      </w:r>
      <w:r w:rsidR="001F32E5" w:rsidRPr="00F72B99">
        <w:rPr>
          <w:rFonts w:hint="cs"/>
          <w:rtl/>
        </w:rPr>
        <w:t>انتشار گردید</w:t>
      </w:r>
      <w:r w:rsidR="00A13515" w:rsidRPr="00F72B99">
        <w:rPr>
          <w:rtl/>
        </w:rPr>
        <w:t>.</w:t>
      </w:r>
    </w:p>
    <w:p w:rsidR="00A13515" w:rsidRDefault="00A13515" w:rsidP="00F05B41">
      <w:pPr>
        <w:spacing w:after="0"/>
        <w:rPr>
          <w:rtl/>
        </w:rPr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 w:rsidR="009B2548">
        <w:rPr>
          <w:rFonts w:hint="cs"/>
          <w:rtl/>
        </w:rPr>
        <w:t>یرایش‌</w:t>
      </w:r>
      <w:r w:rsidR="00F05B41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87"/>
        <w:gridCol w:w="980"/>
        <w:gridCol w:w="3121"/>
        <w:gridCol w:w="2127"/>
        <w:gridCol w:w="1701"/>
      </w:tblGrid>
      <w:tr w:rsidR="001F32E5" w:rsidTr="001F32E5">
        <w:tc>
          <w:tcPr>
            <w:tcW w:w="1087" w:type="dxa"/>
            <w:shd w:val="clear" w:color="auto" w:fill="1F497D" w:themeFill="text2"/>
          </w:tcPr>
          <w:p w:rsidR="001F32E5" w:rsidRPr="001F32E5" w:rsidRDefault="001F32E5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1F32E5">
              <w:rPr>
                <w:color w:val="FFFFFF" w:themeColor="background1"/>
                <w:sz w:val="16"/>
                <w:szCs w:val="18"/>
                <w:rtl/>
              </w:rPr>
              <w:t xml:space="preserve"> </w:t>
            </w: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ویرایشگر</w:t>
            </w:r>
          </w:p>
        </w:tc>
        <w:tc>
          <w:tcPr>
            <w:tcW w:w="980" w:type="dxa"/>
            <w:shd w:val="clear" w:color="auto" w:fill="1F497D" w:themeFill="text2"/>
          </w:tcPr>
          <w:p w:rsidR="001F32E5" w:rsidRPr="001F32E5" w:rsidRDefault="001F32E5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تاریخ</w:t>
            </w:r>
          </w:p>
        </w:tc>
        <w:tc>
          <w:tcPr>
            <w:tcW w:w="3121" w:type="dxa"/>
            <w:shd w:val="clear" w:color="auto" w:fill="1F497D" w:themeFill="text2"/>
          </w:tcPr>
          <w:p w:rsidR="001F32E5" w:rsidRPr="001F32E5" w:rsidRDefault="001F32E5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1F32E5">
              <w:rPr>
                <w:b/>
                <w:bCs/>
                <w:color w:val="FFFFFF" w:themeColor="background1"/>
                <w:sz w:val="16"/>
                <w:szCs w:val="18"/>
                <w:rtl/>
              </w:rPr>
              <w:t xml:space="preserve"> / سمت تأ</w:t>
            </w: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ییدکننده</w:t>
            </w:r>
          </w:p>
        </w:tc>
        <w:tc>
          <w:tcPr>
            <w:tcW w:w="2127" w:type="dxa"/>
            <w:shd w:val="clear" w:color="auto" w:fill="1F497D" w:themeFill="text2"/>
          </w:tcPr>
          <w:p w:rsidR="001F32E5" w:rsidRPr="001F32E5" w:rsidRDefault="001F32E5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  <w:rtl/>
              </w:rPr>
            </w:pPr>
            <w:r w:rsidRPr="001F32E5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عنوان/عناوین ویرایش شده</w:t>
            </w:r>
          </w:p>
        </w:tc>
        <w:tc>
          <w:tcPr>
            <w:tcW w:w="1701" w:type="dxa"/>
            <w:shd w:val="clear" w:color="auto" w:fill="1F497D" w:themeFill="text2"/>
          </w:tcPr>
          <w:p w:rsidR="001F32E5" w:rsidRPr="001F32E5" w:rsidRDefault="001F32E5" w:rsidP="00D200CB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</w:rPr>
            </w:pPr>
            <w:r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شماره نسخه جدید</w:t>
            </w:r>
          </w:p>
        </w:tc>
      </w:tr>
      <w:tr w:rsidR="001F32E5" w:rsidTr="001F32E5">
        <w:trPr>
          <w:trHeight w:val="324"/>
        </w:trPr>
        <w:tc>
          <w:tcPr>
            <w:tcW w:w="1087" w:type="dxa"/>
            <w:vAlign w:val="center"/>
          </w:tcPr>
          <w:p w:rsidR="001F32E5" w:rsidRPr="001F32E5" w:rsidRDefault="001F32E5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  <w:vAlign w:val="center"/>
          </w:tcPr>
          <w:p w:rsidR="001F32E5" w:rsidRPr="009B2548" w:rsidRDefault="001F32E5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  <w:vAlign w:val="center"/>
          </w:tcPr>
          <w:p w:rsidR="001F32E5" w:rsidRPr="009B2548" w:rsidRDefault="001F32E5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127" w:type="dxa"/>
            <w:vAlign w:val="center"/>
          </w:tcPr>
          <w:p w:rsidR="001F32E5" w:rsidRPr="009B2548" w:rsidRDefault="001F32E5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701" w:type="dxa"/>
            <w:vAlign w:val="center"/>
          </w:tcPr>
          <w:p w:rsidR="001F32E5" w:rsidRPr="009B2548" w:rsidRDefault="001F32E5" w:rsidP="001F32E5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</w:tr>
      <w:tr w:rsidR="001F32E5" w:rsidTr="001F32E5">
        <w:tc>
          <w:tcPr>
            <w:tcW w:w="108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212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1F32E5" w:rsidTr="001F32E5">
        <w:tc>
          <w:tcPr>
            <w:tcW w:w="108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212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1F32E5" w:rsidTr="001F32E5">
        <w:tc>
          <w:tcPr>
            <w:tcW w:w="108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212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  <w:tr w:rsidR="001F32E5" w:rsidTr="001F32E5">
        <w:tc>
          <w:tcPr>
            <w:tcW w:w="108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980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312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2127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  <w:tc>
          <w:tcPr>
            <w:tcW w:w="1701" w:type="dxa"/>
          </w:tcPr>
          <w:p w:rsidR="001F32E5" w:rsidRPr="009B2548" w:rsidRDefault="001F32E5" w:rsidP="000915EF">
            <w:pPr>
              <w:spacing w:line="276" w:lineRule="auto"/>
              <w:jc w:val="left"/>
              <w:rPr>
                <w:sz w:val="18"/>
                <w:szCs w:val="18"/>
                <w:rtl/>
              </w:rPr>
            </w:pPr>
          </w:p>
        </w:tc>
      </w:tr>
    </w:tbl>
    <w:p w:rsidR="00490159" w:rsidRDefault="00490159" w:rsidP="00E266A3">
      <w:pPr>
        <w:rPr>
          <w:rtl/>
        </w:rPr>
        <w:sectPr w:rsidR="00490159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:rsidR="00393D1C" w:rsidRPr="00C623CD" w:rsidRDefault="00393D1C" w:rsidP="00586B86">
      <w:pPr>
        <w:jc w:val="center"/>
        <w:rPr>
          <w:sz w:val="2"/>
          <w:szCs w:val="2"/>
          <w:rtl/>
        </w:rPr>
      </w:pPr>
    </w:p>
    <w:p w:rsidR="00586B86" w:rsidRDefault="00586B86" w:rsidP="00C623CD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26C0867B" wp14:editId="42F3D4A8">
            <wp:extent cx="464928" cy="52717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D1C" w:rsidRDefault="00393D1C" w:rsidP="00C623CD">
      <w:pPr>
        <w:spacing w:after="0"/>
        <w:jc w:val="center"/>
        <w:rPr>
          <w:sz w:val="18"/>
          <w:szCs w:val="18"/>
          <w:rtl/>
        </w:rPr>
      </w:pPr>
    </w:p>
    <w:p w:rsidR="00C623CD" w:rsidRDefault="00C623CD" w:rsidP="00C623CD">
      <w:pPr>
        <w:spacing w:after="0"/>
        <w:jc w:val="center"/>
        <w:rPr>
          <w:sz w:val="18"/>
          <w:szCs w:val="18"/>
          <w:rtl/>
        </w:rPr>
      </w:pPr>
    </w:p>
    <w:p w:rsidR="00C623CD" w:rsidRPr="00C623CD" w:rsidRDefault="00C623CD" w:rsidP="00C623CD">
      <w:pPr>
        <w:spacing w:after="0"/>
        <w:jc w:val="center"/>
        <w:rPr>
          <w:sz w:val="18"/>
          <w:szCs w:val="18"/>
          <w:rtl/>
        </w:rPr>
      </w:pPr>
    </w:p>
    <w:p w:rsidR="00C623CD" w:rsidRDefault="00C623CD" w:rsidP="00960147">
      <w:pPr>
        <w:rPr>
          <w:rtl/>
        </w:rPr>
      </w:pPr>
      <w:r w:rsidRPr="00C623CD">
        <w:rPr>
          <w:rtl/>
        </w:rPr>
        <w:t>ا</w:t>
      </w:r>
      <w:r w:rsidRPr="00C623CD">
        <w:rPr>
          <w:rFonts w:hint="cs"/>
          <w:rtl/>
        </w:rPr>
        <w:t>ین</w:t>
      </w:r>
      <w:r w:rsidRPr="00C623CD">
        <w:rPr>
          <w:rtl/>
        </w:rPr>
        <w:t xml:space="preserve"> دستورالعمل </w:t>
      </w:r>
      <w:r w:rsidR="00960147">
        <w:rPr>
          <w:rtl/>
        </w:rPr>
        <w:t>به‌منظور</w:t>
      </w:r>
      <w:r>
        <w:rPr>
          <w:rFonts w:hint="cs"/>
          <w:rtl/>
        </w:rPr>
        <w:t xml:space="preserve"> ارائه‏ی راهکار جهت</w:t>
      </w:r>
      <w:r w:rsidRPr="00C623CD">
        <w:rPr>
          <w:rtl/>
        </w:rPr>
        <w:t xml:space="preserve"> رفع خطا</w:t>
      </w:r>
      <w:r w:rsidRPr="00C623CD">
        <w:rPr>
          <w:rFonts w:hint="cs"/>
          <w:rtl/>
        </w:rPr>
        <w:t>ی</w:t>
      </w:r>
      <w:r w:rsidRPr="00C623CD">
        <w:rPr>
          <w:rtl/>
        </w:rPr>
        <w:t xml:space="preserve"> عدم </w:t>
      </w:r>
      <w:r w:rsidRPr="00C623CD">
        <w:t>CL-CMOS</w:t>
      </w:r>
      <w:r w:rsidRPr="00C623CD">
        <w:rPr>
          <w:rtl/>
        </w:rPr>
        <w:t xml:space="preserve"> شدن برد  </w:t>
      </w:r>
      <w:r w:rsidRPr="00C623CD">
        <w:t>ZAC</w:t>
      </w:r>
      <w:r w:rsidRPr="00C623CD">
        <w:rPr>
          <w:rtl/>
        </w:rPr>
        <w:t xml:space="preserve"> </w:t>
      </w:r>
      <w:r>
        <w:rPr>
          <w:rFonts w:hint="cs"/>
          <w:rtl/>
        </w:rPr>
        <w:t xml:space="preserve">تهیه و </w:t>
      </w:r>
      <w:r w:rsidR="00960147">
        <w:rPr>
          <w:rtl/>
        </w:rPr>
        <w:t>تنظ</w:t>
      </w:r>
      <w:r w:rsidR="00960147">
        <w:rPr>
          <w:rFonts w:hint="cs"/>
          <w:rtl/>
        </w:rPr>
        <w:t>یم‌شده</w:t>
      </w:r>
      <w:r>
        <w:rPr>
          <w:rFonts w:hint="cs"/>
          <w:rtl/>
        </w:rPr>
        <w:t xml:space="preserve"> است.</w:t>
      </w:r>
    </w:p>
    <w:p w:rsidR="00723F68" w:rsidRDefault="00723F68" w:rsidP="009E56A5">
      <w:pPr>
        <w:rPr>
          <w:rtl/>
        </w:rPr>
      </w:pPr>
    </w:p>
    <w:p w:rsidR="00C623CD" w:rsidRDefault="00057ABB" w:rsidP="009E56A5">
      <w:pPr>
        <w:pStyle w:val="Heading2"/>
        <w:rPr>
          <w:rtl/>
        </w:rPr>
      </w:pPr>
      <w:r>
        <w:rPr>
          <w:rFonts w:hint="cs"/>
          <w:rtl/>
        </w:rPr>
        <w:t>عملیات</w:t>
      </w:r>
      <w:r w:rsidR="00C623CD" w:rsidRPr="00960147">
        <w:rPr>
          <w:rFonts w:hint="cs"/>
          <w:rtl/>
        </w:rPr>
        <w:t xml:space="preserve"> </w:t>
      </w:r>
      <w:r w:rsidR="00C623CD" w:rsidRPr="00960147">
        <w:t>CLR-CMOS</w:t>
      </w:r>
    </w:p>
    <w:p w:rsidR="00C623CD" w:rsidRPr="00960147" w:rsidRDefault="00960147" w:rsidP="009E56A5">
      <w:pPr>
        <w:spacing w:after="0"/>
      </w:pPr>
      <w:r>
        <w:rPr>
          <w:rtl/>
        </w:rPr>
        <w:t>در شرا</w:t>
      </w:r>
      <w:r>
        <w:rPr>
          <w:rFonts w:hint="cs"/>
          <w:rtl/>
        </w:rPr>
        <w:t>یط</w:t>
      </w:r>
      <w:r w:rsidR="003C1B46">
        <w:rPr>
          <w:rFonts w:hint="cs"/>
          <w:rtl/>
        </w:rPr>
        <w:t xml:space="preserve"> معمول، وضعیت</w:t>
      </w:r>
      <w:r w:rsidR="00C623CD" w:rsidRPr="00960147">
        <w:rPr>
          <w:rFonts w:hint="cs"/>
          <w:rtl/>
        </w:rPr>
        <w:t xml:space="preserve"> </w:t>
      </w:r>
      <w:r w:rsidR="003C1B46" w:rsidRPr="00960147">
        <w:rPr>
          <w:rFonts w:hint="cs"/>
          <w:rtl/>
        </w:rPr>
        <w:t>جامپر</w:t>
      </w:r>
      <w:r w:rsidR="00C623CD" w:rsidRPr="00960147">
        <w:rPr>
          <w:rFonts w:hint="cs"/>
          <w:rtl/>
        </w:rPr>
        <w:t xml:space="preserve">های برد </w:t>
      </w:r>
      <w:r w:rsidR="003C1B46" w:rsidRPr="00960147">
        <w:t>ZAC</w:t>
      </w:r>
      <w:r w:rsidR="00C623CD" w:rsidRPr="00960147">
        <w:rPr>
          <w:rFonts w:hint="cs"/>
          <w:rtl/>
        </w:rPr>
        <w:t xml:space="preserve"> </w:t>
      </w:r>
      <w:r w:rsidR="003C1B46">
        <w:rPr>
          <w:rFonts w:hint="cs"/>
          <w:rtl/>
        </w:rPr>
        <w:t xml:space="preserve">همانند تصویر </w:t>
      </w:r>
      <w:r w:rsidR="00C623CD" w:rsidRPr="00960147">
        <w:rPr>
          <w:rFonts w:hint="cs"/>
          <w:rtl/>
        </w:rPr>
        <w:t>زیر می</w:t>
      </w:r>
      <w:r w:rsidR="003C1B46">
        <w:rPr>
          <w:rFonts w:cs="Times New Roman"/>
          <w:iCs/>
          <w:szCs w:val="26"/>
          <w:cs/>
        </w:rPr>
        <w:t>‎</w:t>
      </w:r>
      <w:r w:rsidR="00C623CD" w:rsidRPr="00960147">
        <w:rPr>
          <w:rFonts w:hint="cs"/>
          <w:rtl/>
        </w:rPr>
        <w:t>باشد</w:t>
      </w:r>
      <w:r w:rsidR="003C1B46">
        <w:rPr>
          <w:rFonts w:hint="cs"/>
          <w:rtl/>
        </w:rPr>
        <w:t>:</w:t>
      </w:r>
    </w:p>
    <w:p w:rsidR="00C623CD" w:rsidRDefault="00C623CD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F31FECF" wp14:editId="5C091381">
            <wp:extent cx="3600000" cy="2700199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46" w:rsidRPr="00960147" w:rsidRDefault="00960147" w:rsidP="009E56A5">
      <w:pPr>
        <w:spacing w:after="0"/>
        <w:rPr>
          <w:rtl/>
        </w:rPr>
      </w:pPr>
      <w:r>
        <w:rPr>
          <w:rtl/>
        </w:rPr>
        <w:t>به‌منظور</w:t>
      </w:r>
      <w:r w:rsidR="003C1B46">
        <w:rPr>
          <w:rFonts w:hint="cs"/>
          <w:rtl/>
        </w:rPr>
        <w:t xml:space="preserve"> انجام عملیات </w:t>
      </w:r>
      <w:r w:rsidR="003C1B46" w:rsidRPr="003C6729">
        <w:t>CLR-CMOS</w:t>
      </w:r>
      <w:r w:rsidR="003C1B46">
        <w:rPr>
          <w:rFonts w:hint="cs"/>
          <w:rtl/>
        </w:rPr>
        <w:t xml:space="preserve"> مراحل زیر را انجام دهید:</w:t>
      </w:r>
    </w:p>
    <w:p w:rsidR="00C623CD" w:rsidRPr="009E56A5" w:rsidRDefault="00C623CD" w:rsidP="009E56A5">
      <w:pPr>
        <w:pStyle w:val="NoSpacing"/>
      </w:pPr>
      <w:r w:rsidRPr="009E56A5">
        <w:rPr>
          <w:rFonts w:hint="eastAsia"/>
          <w:rtl/>
        </w:rPr>
        <w:t>پ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ن</w:t>
      </w:r>
      <w:r w:rsidR="003C1B46">
        <w:rPr>
          <w:rFonts w:cs="Times New Roman"/>
          <w:iCs/>
          <w:szCs w:val="26"/>
          <w:cs/>
        </w:rPr>
        <w:t>‎</w:t>
      </w:r>
      <w:r w:rsidRPr="009E56A5">
        <w:rPr>
          <w:rFonts w:hint="eastAsia"/>
          <w:rtl/>
        </w:rPr>
        <w:t>ها</w:t>
      </w:r>
      <w:r w:rsidRPr="009E56A5">
        <w:rPr>
          <w:rFonts w:hint="cs"/>
          <w:rtl/>
        </w:rPr>
        <w:t>ی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مربوط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به</w:t>
      </w:r>
      <w:r w:rsidRPr="009E56A5">
        <w:rPr>
          <w:rtl/>
        </w:rPr>
        <w:t xml:space="preserve"> </w:t>
      </w:r>
      <w:r w:rsidRPr="009E56A5">
        <w:t>CL-CMOS</w:t>
      </w:r>
      <w:r w:rsidR="003C1B46">
        <w:rPr>
          <w:rFonts w:hint="cs"/>
          <w:rtl/>
        </w:rPr>
        <w:t xml:space="preserve"> </w:t>
      </w:r>
      <w:r w:rsidRPr="009E56A5">
        <w:rPr>
          <w:rFonts w:hint="eastAsia"/>
          <w:rtl/>
        </w:rPr>
        <w:t>را</w:t>
      </w:r>
      <w:r w:rsidRPr="009E56A5">
        <w:rPr>
          <w:rtl/>
        </w:rPr>
        <w:t xml:space="preserve"> </w:t>
      </w:r>
      <w:r w:rsidR="00F151A8">
        <w:rPr>
          <w:rFonts w:hint="cs"/>
          <w:rtl/>
        </w:rPr>
        <w:t xml:space="preserve">همانند شکل زیر </w:t>
      </w:r>
      <w:r w:rsidRPr="009E56A5">
        <w:rPr>
          <w:rFonts w:hint="eastAsia"/>
          <w:rtl/>
        </w:rPr>
        <w:t>جامپر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نما</w:t>
      </w:r>
      <w:r w:rsidRPr="009E56A5">
        <w:rPr>
          <w:rFonts w:hint="cs"/>
          <w:rtl/>
        </w:rPr>
        <w:t>یی</w:t>
      </w:r>
      <w:r w:rsidRPr="009E56A5">
        <w:rPr>
          <w:rFonts w:hint="eastAsia"/>
          <w:rtl/>
        </w:rPr>
        <w:t>د</w:t>
      </w:r>
      <w:r w:rsidR="003C1B46">
        <w:rPr>
          <w:rFonts w:hint="cs"/>
          <w:rtl/>
        </w:rPr>
        <w:t>:</w:t>
      </w:r>
    </w:p>
    <w:p w:rsidR="00C623CD" w:rsidRDefault="00C623CD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33E2091" wp14:editId="6174394F">
            <wp:extent cx="3600000" cy="2700199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D" w:rsidRDefault="003C1B46" w:rsidP="009E56A5">
      <w:pPr>
        <w:pStyle w:val="NoSpacing"/>
        <w:numPr>
          <w:ilvl w:val="0"/>
          <w:numId w:val="0"/>
        </w:numPr>
        <w:ind w:left="720"/>
        <w:rPr>
          <w:rtl/>
        </w:rPr>
      </w:pPr>
      <w:r>
        <w:rPr>
          <w:rFonts w:hint="cs"/>
          <w:rtl/>
        </w:rPr>
        <w:lastRenderedPageBreak/>
        <w:t xml:space="preserve">با انجام این کار، وضعیت نمایشگر برد </w:t>
      </w:r>
      <w:r>
        <w:t>ZAC</w:t>
      </w:r>
      <w:r>
        <w:rPr>
          <w:rFonts w:hint="cs"/>
          <w:rtl/>
        </w:rPr>
        <w:t xml:space="preserve"> همانند شکل زیر خواهد شد:</w:t>
      </w:r>
    </w:p>
    <w:p w:rsidR="00C623CD" w:rsidRDefault="00E65EEE" w:rsidP="009E56A5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596F28" wp14:editId="4C0A2214">
                <wp:simplePos x="0" y="0"/>
                <wp:positionH relativeFrom="column">
                  <wp:posOffset>2160626</wp:posOffset>
                </wp:positionH>
                <wp:positionV relativeFrom="paragraph">
                  <wp:posOffset>476907</wp:posOffset>
                </wp:positionV>
                <wp:extent cx="504825" cy="428625"/>
                <wp:effectExtent l="0" t="19050" r="47625" b="47625"/>
                <wp:wrapNone/>
                <wp:docPr id="4066" name="Right Arrow 4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286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E743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066" o:spid="_x0000_s1026" type="#_x0000_t13" style="position:absolute;left:0;text-align:left;margin-left:170.15pt;margin-top:37.55pt;width:39.75pt;height:33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" adj="12430" fillcolor="red" strokecolor="yellow" strokeweight="1.5pt"/>
            </w:pict>
          </mc:Fallback>
        </mc:AlternateContent>
      </w:r>
      <w:r w:rsidR="00C623CD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BCA3D38" wp14:editId="589B7305">
                <wp:simplePos x="0" y="0"/>
                <wp:positionH relativeFrom="column">
                  <wp:posOffset>2154048</wp:posOffset>
                </wp:positionH>
                <wp:positionV relativeFrom="paragraph">
                  <wp:posOffset>1282678</wp:posOffset>
                </wp:positionV>
                <wp:extent cx="504825" cy="428625"/>
                <wp:effectExtent l="0" t="19050" r="47625" b="47625"/>
                <wp:wrapNone/>
                <wp:docPr id="25" name="Righ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286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C9CA4" id="Right Arrow 25" o:spid="_x0000_s1026" type="#_x0000_t13" style="position:absolute;left:0;text-align:left;margin-left:169.6pt;margin-top:101pt;width:39.75pt;height:33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" adj="12430" fillcolor="red" strokecolor="yellow" strokeweight="1.5pt"/>
            </w:pict>
          </mc:Fallback>
        </mc:AlternateContent>
      </w:r>
      <w:r w:rsidR="00C623CD">
        <w:rPr>
          <w:noProof/>
          <w:lang w:bidi="ar-SA"/>
        </w:rPr>
        <w:drawing>
          <wp:inline distT="0" distB="0" distL="0" distR="0" wp14:anchorId="5E987350" wp14:editId="198C9E81">
            <wp:extent cx="1144800" cy="3600000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EE" w:rsidRDefault="00E65EEE" w:rsidP="009E56A5">
      <w:pPr>
        <w:pStyle w:val="NoSpacing"/>
        <w:rPr>
          <w:rtl/>
        </w:rPr>
      </w:pPr>
      <w:r>
        <w:rPr>
          <w:rFonts w:hint="cs"/>
          <w:rtl/>
        </w:rPr>
        <w:t xml:space="preserve">اگر این شرایط به مدت یک دقیقه برقرار باشد، عملیات </w:t>
      </w:r>
      <w:r w:rsidRPr="00E65EEE">
        <w:t xml:space="preserve"> </w:t>
      </w:r>
      <w:r w:rsidRPr="00A719B8">
        <w:t>CLR-CMOS</w:t>
      </w:r>
      <w:r w:rsidR="00960147">
        <w:rPr>
          <w:rtl/>
        </w:rPr>
        <w:t>به‌درست</w:t>
      </w:r>
      <w:r w:rsidR="00960147">
        <w:rPr>
          <w:rFonts w:hint="cs"/>
          <w:rtl/>
        </w:rPr>
        <w:t>ی</w:t>
      </w:r>
      <w:r w:rsidRPr="00A719B8">
        <w:rPr>
          <w:rFonts w:hint="cs"/>
          <w:rtl/>
        </w:rPr>
        <w:t xml:space="preserve"> </w:t>
      </w:r>
      <w:r w:rsidR="00960147">
        <w:rPr>
          <w:rtl/>
        </w:rPr>
        <w:t>انجام‌شده</w:t>
      </w:r>
      <w:r>
        <w:rPr>
          <w:rFonts w:hint="cs"/>
          <w:rtl/>
        </w:rPr>
        <w:t xml:space="preserve"> است. </w:t>
      </w:r>
      <w:r w:rsidRPr="00A719B8">
        <w:rPr>
          <w:rFonts w:hint="cs"/>
          <w:rtl/>
        </w:rPr>
        <w:t xml:space="preserve"> </w:t>
      </w:r>
    </w:p>
    <w:p w:rsidR="00E65EEE" w:rsidRPr="00960147" w:rsidRDefault="00F151A8" w:rsidP="009E56A5">
      <w:pPr>
        <w:pStyle w:val="NoSpacing"/>
        <w:numPr>
          <w:ilvl w:val="0"/>
          <w:numId w:val="0"/>
        </w:numPr>
        <w:ind w:left="662"/>
        <w:rPr>
          <w:rtl/>
        </w:rPr>
      </w:pPr>
      <w:r>
        <w:rPr>
          <w:rFonts w:hint="cs"/>
          <w:rtl/>
        </w:rPr>
        <w:t xml:space="preserve">اکنون </w:t>
      </w:r>
      <w:r w:rsidR="00E65EEE" w:rsidRPr="00A719B8">
        <w:rPr>
          <w:rFonts w:hint="cs"/>
          <w:rtl/>
        </w:rPr>
        <w:t>جامپر مربوط به پین</w:t>
      </w:r>
      <w:r w:rsidR="00E65EEE">
        <w:rPr>
          <w:rFonts w:cs="Times New Roman"/>
          <w:iCs/>
          <w:szCs w:val="26"/>
          <w:cs/>
        </w:rPr>
        <w:t>‎</w:t>
      </w:r>
      <w:r w:rsidR="00E65EEE" w:rsidRPr="00A719B8">
        <w:rPr>
          <w:rFonts w:hint="cs"/>
          <w:rtl/>
        </w:rPr>
        <w:t>های</w:t>
      </w:r>
      <w:r w:rsidR="00E65EEE">
        <w:rPr>
          <w:rFonts w:hint="cs"/>
          <w:rtl/>
        </w:rPr>
        <w:t xml:space="preserve"> </w:t>
      </w:r>
      <w:r w:rsidR="00E65EEE" w:rsidRPr="00A719B8">
        <w:t xml:space="preserve"> CL-CMOS</w:t>
      </w:r>
      <w:r w:rsidR="00E65EEE" w:rsidRPr="00A719B8">
        <w:rPr>
          <w:rFonts w:hint="cs"/>
          <w:rtl/>
        </w:rPr>
        <w:t>را خارج نمایید</w:t>
      </w:r>
      <w:r w:rsidR="00E65EEE">
        <w:rPr>
          <w:rFonts w:hint="cs"/>
          <w:rtl/>
        </w:rPr>
        <w:t>.</w:t>
      </w:r>
    </w:p>
    <w:p w:rsidR="00C623CD" w:rsidRDefault="00960147" w:rsidP="00B018AE">
      <w:pPr>
        <w:pStyle w:val="NoSpacing"/>
        <w:numPr>
          <w:ilvl w:val="0"/>
          <w:numId w:val="0"/>
        </w:numPr>
        <w:ind w:left="613"/>
        <w:rPr>
          <w:rtl/>
        </w:rPr>
      </w:pPr>
      <w:r>
        <w:rPr>
          <w:rtl/>
        </w:rPr>
        <w:t>درصورت</w:t>
      </w:r>
      <w:r>
        <w:rPr>
          <w:rFonts w:hint="cs"/>
          <w:rtl/>
        </w:rPr>
        <w:t>ی‌که</w:t>
      </w:r>
      <w:r w:rsidR="00C623CD" w:rsidRPr="009E56A5">
        <w:rPr>
          <w:rtl/>
        </w:rPr>
        <w:t xml:space="preserve"> </w:t>
      </w:r>
      <w:r>
        <w:rPr>
          <w:rtl/>
        </w:rPr>
        <w:t>باوجود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جامپر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مربوط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به</w:t>
      </w:r>
      <w:r w:rsidR="00C623CD" w:rsidRPr="009E56A5">
        <w:rPr>
          <w:rtl/>
        </w:rPr>
        <w:t xml:space="preserve"> </w:t>
      </w:r>
      <w:r w:rsidR="00C623CD" w:rsidRPr="009E56A5">
        <w:t>CL-CMOS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پ</w:t>
      </w:r>
      <w:r w:rsidR="00C623CD" w:rsidRPr="009E56A5">
        <w:rPr>
          <w:rFonts w:hint="cs"/>
          <w:rtl/>
        </w:rPr>
        <w:t>ی</w:t>
      </w:r>
      <w:r w:rsidR="00C623CD" w:rsidRPr="009E56A5">
        <w:rPr>
          <w:rFonts w:hint="eastAsia"/>
          <w:rtl/>
        </w:rPr>
        <w:t>غام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بالا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تغ</w:t>
      </w:r>
      <w:r w:rsidR="00C623CD" w:rsidRPr="009E56A5">
        <w:rPr>
          <w:rFonts w:hint="cs"/>
          <w:rtl/>
        </w:rPr>
        <w:t>یی</w:t>
      </w:r>
      <w:r w:rsidR="00C623CD" w:rsidRPr="009E56A5">
        <w:rPr>
          <w:rFonts w:hint="eastAsia"/>
          <w:rtl/>
        </w:rPr>
        <w:t>ر</w:t>
      </w:r>
      <w:r w:rsidR="00C623CD" w:rsidRPr="009E56A5">
        <w:rPr>
          <w:rtl/>
        </w:rPr>
        <w:t xml:space="preserve"> </w:t>
      </w:r>
      <w:r>
        <w:rPr>
          <w:rFonts w:hint="cs"/>
          <w:rtl/>
        </w:rPr>
        <w:t>نماید،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عمل</w:t>
      </w:r>
      <w:r w:rsidR="00C623CD" w:rsidRPr="009E56A5">
        <w:rPr>
          <w:rFonts w:hint="cs"/>
          <w:rtl/>
        </w:rPr>
        <w:t>ی</w:t>
      </w:r>
      <w:r w:rsidR="00C623CD" w:rsidRPr="009E56A5">
        <w:rPr>
          <w:rFonts w:hint="eastAsia"/>
          <w:rtl/>
        </w:rPr>
        <w:t>ات</w:t>
      </w:r>
      <w:r w:rsidR="00C623CD" w:rsidRPr="009E56A5">
        <w:rPr>
          <w:rtl/>
        </w:rPr>
        <w:t xml:space="preserve"> </w:t>
      </w:r>
      <w:r w:rsidR="00C623CD" w:rsidRPr="009E56A5">
        <w:t>CL-CMOS</w:t>
      </w:r>
      <w:r w:rsidR="00C623CD" w:rsidRPr="009E56A5">
        <w:rPr>
          <w:rtl/>
        </w:rPr>
        <w:t xml:space="preserve"> </w:t>
      </w:r>
      <w:r>
        <w:rPr>
          <w:rtl/>
        </w:rPr>
        <w:t>به‌درست</w:t>
      </w:r>
      <w:r>
        <w:rPr>
          <w:rFonts w:hint="cs"/>
          <w:rtl/>
        </w:rPr>
        <w:t>ی</w:t>
      </w:r>
      <w:r w:rsidR="00C623CD" w:rsidRPr="009E56A5">
        <w:rPr>
          <w:rtl/>
        </w:rPr>
        <w:t xml:space="preserve"> </w:t>
      </w:r>
      <w:r w:rsidR="008E43B4">
        <w:rPr>
          <w:rtl/>
        </w:rPr>
        <w:t>انجام‌نشده</w:t>
      </w:r>
      <w:r>
        <w:rPr>
          <w:rFonts w:hint="cs"/>
          <w:rtl/>
        </w:rPr>
        <w:t xml:space="preserve"> </w:t>
      </w:r>
      <w:r w:rsidR="00E65EEE">
        <w:rPr>
          <w:rFonts w:hint="cs"/>
          <w:rtl/>
        </w:rPr>
        <w:t xml:space="preserve">است؛ </w:t>
      </w:r>
      <w:r w:rsidR="00C623CD" w:rsidRPr="009E56A5">
        <w:rPr>
          <w:rFonts w:hint="eastAsia"/>
          <w:rtl/>
        </w:rPr>
        <w:t>جهت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رفع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ا</w:t>
      </w:r>
      <w:r w:rsidR="00C623CD" w:rsidRPr="009E56A5">
        <w:rPr>
          <w:rFonts w:hint="cs"/>
          <w:rtl/>
        </w:rPr>
        <w:t>ی</w:t>
      </w:r>
      <w:r w:rsidR="00C623CD" w:rsidRPr="009E56A5">
        <w:rPr>
          <w:rFonts w:hint="eastAsia"/>
          <w:rtl/>
        </w:rPr>
        <w:t>ن</w:t>
      </w:r>
      <w:r w:rsidR="00C623CD" w:rsidRPr="009E56A5">
        <w:rPr>
          <w:rtl/>
        </w:rPr>
        <w:t xml:space="preserve"> </w:t>
      </w:r>
      <w:r w:rsidR="00E65EEE">
        <w:rPr>
          <w:rFonts w:hint="cs"/>
          <w:rtl/>
        </w:rPr>
        <w:t>اشکال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به</w:t>
      </w:r>
      <w:r w:rsidR="00C623CD" w:rsidRPr="009E56A5">
        <w:rPr>
          <w:rtl/>
        </w:rPr>
        <w:t xml:space="preserve"> </w:t>
      </w:r>
      <w:r w:rsidR="00C623CD" w:rsidRPr="009E56A5">
        <w:rPr>
          <w:rFonts w:hint="eastAsia"/>
          <w:rtl/>
        </w:rPr>
        <w:t>قسمت</w:t>
      </w:r>
      <w:r w:rsidR="00C623CD" w:rsidRPr="009E56A5">
        <w:rPr>
          <w:rtl/>
        </w:rPr>
        <w:t xml:space="preserve"> </w:t>
      </w:r>
      <w:r w:rsidR="00E65EEE">
        <w:rPr>
          <w:rFonts w:hint="cs"/>
          <w:rtl/>
        </w:rPr>
        <w:t>«</w:t>
      </w:r>
      <w:r w:rsidR="00C623CD" w:rsidRPr="009E56A5">
        <w:rPr>
          <w:rFonts w:hint="eastAsia"/>
          <w:rtl/>
        </w:rPr>
        <w:t>رفع</w:t>
      </w:r>
      <w:r w:rsidR="00E65EEE">
        <w:rPr>
          <w:rFonts w:hint="cs"/>
          <w:rtl/>
        </w:rPr>
        <w:t xml:space="preserve"> اشکال</w:t>
      </w:r>
      <w:r w:rsidR="00B018AE">
        <w:t xml:space="preserve"> </w:t>
      </w:r>
      <w:bookmarkStart w:id="9" w:name="_GoBack"/>
      <w:bookmarkEnd w:id="9"/>
      <w:r w:rsidR="00C623CD" w:rsidRPr="009E56A5">
        <w:rPr>
          <w:rFonts w:hint="eastAsia"/>
          <w:rtl/>
        </w:rPr>
        <w:t>عدم</w:t>
      </w:r>
      <w:r w:rsidR="00E65EEE">
        <w:rPr>
          <w:rFonts w:hint="cs"/>
          <w:rtl/>
        </w:rPr>
        <w:t xml:space="preserve"> انجام</w:t>
      </w:r>
      <w:r w:rsidR="00E65EEE">
        <w:rPr>
          <w:rtl/>
        </w:rPr>
        <w:br/>
      </w:r>
      <w:r w:rsidR="00C623CD" w:rsidRPr="009E56A5">
        <w:t>CL-CMOS</w:t>
      </w:r>
      <w:r w:rsidR="00E65EEE">
        <w:rPr>
          <w:rFonts w:hint="cs"/>
          <w:rtl/>
        </w:rPr>
        <w:t xml:space="preserve"> </w:t>
      </w:r>
      <w:r w:rsidR="00C623CD" w:rsidRPr="009E56A5">
        <w:rPr>
          <w:rFonts w:hint="eastAsia"/>
          <w:rtl/>
        </w:rPr>
        <w:t>مراجعه</w:t>
      </w:r>
      <w:r w:rsidR="00C623CD" w:rsidRPr="009E56A5">
        <w:rPr>
          <w:rtl/>
        </w:rPr>
        <w:t xml:space="preserve"> </w:t>
      </w:r>
      <w:r w:rsidR="00E65EEE">
        <w:rPr>
          <w:rFonts w:hint="cs"/>
          <w:rtl/>
        </w:rPr>
        <w:t>کنید:</w:t>
      </w:r>
    </w:p>
    <w:p w:rsidR="00C623CD" w:rsidRDefault="00C623CD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5104ABC" wp14:editId="1D0FE43E">
            <wp:extent cx="2701387" cy="3600000"/>
            <wp:effectExtent l="0" t="0" r="381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CD" w:rsidRDefault="00C623CD" w:rsidP="009E56A5">
      <w:pPr>
        <w:pStyle w:val="Heading2"/>
        <w:rPr>
          <w:rtl/>
        </w:rPr>
      </w:pPr>
      <w:r w:rsidRPr="00C623CD">
        <w:rPr>
          <w:rFonts w:hint="cs"/>
          <w:rtl/>
        </w:rPr>
        <w:lastRenderedPageBreak/>
        <w:t xml:space="preserve">رفع </w:t>
      </w:r>
      <w:r w:rsidR="00E65EEE">
        <w:rPr>
          <w:rFonts w:hint="cs"/>
          <w:rtl/>
        </w:rPr>
        <w:t>اشکال</w:t>
      </w:r>
      <w:r w:rsidRPr="00C623CD">
        <w:rPr>
          <w:rFonts w:hint="cs"/>
          <w:rtl/>
        </w:rPr>
        <w:t xml:space="preserve"> عدم</w:t>
      </w:r>
      <w:r w:rsidR="00E65EEE">
        <w:rPr>
          <w:rFonts w:hint="cs"/>
          <w:rtl/>
        </w:rPr>
        <w:t xml:space="preserve"> انجام</w:t>
      </w:r>
      <w:r w:rsidRPr="00C623CD">
        <w:rPr>
          <w:rFonts w:hint="cs"/>
          <w:rtl/>
        </w:rPr>
        <w:t xml:space="preserve"> </w:t>
      </w:r>
      <w:r w:rsidRPr="00C623CD">
        <w:t>CL-CMOS</w:t>
      </w:r>
    </w:p>
    <w:p w:rsidR="00E65EEE" w:rsidRDefault="00C623CD" w:rsidP="009E56A5">
      <w:pPr>
        <w:pStyle w:val="NoSpacing"/>
        <w:numPr>
          <w:ilvl w:val="0"/>
          <w:numId w:val="62"/>
        </w:numPr>
        <w:ind w:left="599" w:hanging="239"/>
      </w:pPr>
      <w:r w:rsidRPr="00C623CD">
        <w:rPr>
          <w:rtl/>
        </w:rPr>
        <w:t>تغذ</w:t>
      </w:r>
      <w:r w:rsidRPr="00C623CD">
        <w:rPr>
          <w:rFonts w:hint="cs"/>
          <w:rtl/>
        </w:rPr>
        <w:t>یه</w:t>
      </w:r>
      <w:r w:rsidRPr="00C623CD">
        <w:rPr>
          <w:rtl/>
        </w:rPr>
        <w:t xml:space="preserve"> برد </w:t>
      </w:r>
      <w:r w:rsidRPr="00C623CD">
        <w:t>ZAC</w:t>
      </w:r>
      <w:r w:rsidR="00E65EEE">
        <w:rPr>
          <w:rFonts w:hint="cs"/>
          <w:rtl/>
        </w:rPr>
        <w:t xml:space="preserve"> </w:t>
      </w:r>
      <w:r w:rsidRPr="00C623CD">
        <w:rPr>
          <w:rtl/>
        </w:rPr>
        <w:t>را جدا کن</w:t>
      </w:r>
      <w:r w:rsidRPr="00C623CD">
        <w:rPr>
          <w:rFonts w:hint="cs"/>
          <w:rtl/>
        </w:rPr>
        <w:t>ید</w:t>
      </w:r>
      <w:r w:rsidR="00E65EEE">
        <w:rPr>
          <w:rFonts w:hint="cs"/>
          <w:rtl/>
        </w:rPr>
        <w:t>.</w:t>
      </w:r>
    </w:p>
    <w:p w:rsidR="00C623CD" w:rsidRDefault="00C623CD" w:rsidP="009E56A5">
      <w:pPr>
        <w:pStyle w:val="NoSpacing"/>
        <w:numPr>
          <w:ilvl w:val="0"/>
          <w:numId w:val="62"/>
        </w:numPr>
        <w:ind w:left="599" w:hanging="239"/>
        <w:rPr>
          <w:rtl/>
        </w:rPr>
      </w:pPr>
      <w:r w:rsidRPr="00C623CD">
        <w:rPr>
          <w:rtl/>
        </w:rPr>
        <w:t xml:space="preserve">جامپر </w:t>
      </w:r>
      <w:r w:rsidRPr="00C623CD">
        <w:t>BATTERIE</w:t>
      </w:r>
      <w:r w:rsidR="00E65EEE">
        <w:rPr>
          <w:rFonts w:hint="cs"/>
          <w:rtl/>
        </w:rPr>
        <w:t xml:space="preserve"> </w:t>
      </w:r>
      <w:r w:rsidRPr="00C623CD">
        <w:rPr>
          <w:rtl/>
        </w:rPr>
        <w:t xml:space="preserve">را </w:t>
      </w:r>
      <w:r w:rsidR="00E65EEE">
        <w:rPr>
          <w:rFonts w:hint="cs"/>
          <w:rtl/>
        </w:rPr>
        <w:t>بردارید</w:t>
      </w:r>
      <w:r w:rsidRPr="00C623CD">
        <w:rPr>
          <w:rtl/>
        </w:rPr>
        <w:t xml:space="preserve"> و</w:t>
      </w:r>
      <w:r w:rsidR="00E65EEE">
        <w:rPr>
          <w:rFonts w:hint="cs"/>
          <w:rtl/>
        </w:rPr>
        <w:t xml:space="preserve"> بعد از</w:t>
      </w:r>
      <w:r w:rsidRPr="00C623CD">
        <w:rPr>
          <w:rtl/>
        </w:rPr>
        <w:t xml:space="preserve"> 30</w:t>
      </w:r>
      <w:r w:rsidR="00E65EEE">
        <w:rPr>
          <w:rFonts w:hint="cs"/>
          <w:rtl/>
        </w:rPr>
        <w:t xml:space="preserve"> </w:t>
      </w:r>
      <w:r w:rsidRPr="00C623CD">
        <w:rPr>
          <w:rtl/>
        </w:rPr>
        <w:t>ثان</w:t>
      </w:r>
      <w:r w:rsidRPr="00C623CD">
        <w:rPr>
          <w:rFonts w:hint="cs"/>
          <w:rtl/>
        </w:rPr>
        <w:t>یه</w:t>
      </w:r>
      <w:r w:rsidRPr="00C623CD">
        <w:rPr>
          <w:rtl/>
        </w:rPr>
        <w:t xml:space="preserve"> </w:t>
      </w:r>
      <w:r w:rsidR="00E65EEE">
        <w:rPr>
          <w:rFonts w:hint="cs"/>
          <w:rtl/>
        </w:rPr>
        <w:t>آن را در جایش قرار دهید:</w:t>
      </w:r>
    </w:p>
    <w:p w:rsidR="003C1B46" w:rsidRPr="00960147" w:rsidRDefault="003C1B46" w:rsidP="009E56A5">
      <w:pPr>
        <w:jc w:val="center"/>
      </w:pPr>
      <w:r>
        <w:rPr>
          <w:noProof/>
          <w:lang w:bidi="ar-SA"/>
        </w:rPr>
        <w:drawing>
          <wp:inline distT="0" distB="0" distL="0" distR="0" wp14:anchorId="05B3DF1E" wp14:editId="6083250A">
            <wp:extent cx="2880000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5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46" w:rsidRDefault="003C1B46" w:rsidP="009E56A5">
      <w:pPr>
        <w:pStyle w:val="NoSpacing"/>
        <w:numPr>
          <w:ilvl w:val="0"/>
          <w:numId w:val="62"/>
        </w:numPr>
        <w:ind w:left="599" w:hanging="239"/>
        <w:rPr>
          <w:rtl/>
        </w:rPr>
      </w:pPr>
      <w:r w:rsidRPr="009E56A5">
        <w:rPr>
          <w:rFonts w:hint="eastAsia"/>
          <w:rtl/>
        </w:rPr>
        <w:t>تغذ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ه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برد</w:t>
      </w:r>
      <w:r w:rsidRPr="009E56A5">
        <w:rPr>
          <w:rtl/>
        </w:rPr>
        <w:t xml:space="preserve"> </w:t>
      </w:r>
      <w:r w:rsidRPr="009E56A5">
        <w:t xml:space="preserve"> </w:t>
      </w:r>
      <w:r w:rsidR="00E50D34" w:rsidRPr="00960147">
        <w:t>ZAC</w:t>
      </w:r>
      <w:r w:rsidRPr="009E56A5">
        <w:rPr>
          <w:rFonts w:hint="eastAsia"/>
          <w:rtl/>
        </w:rPr>
        <w:t>را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وصل</w:t>
      </w:r>
      <w:r w:rsidRPr="009E56A5">
        <w:rPr>
          <w:rtl/>
        </w:rPr>
        <w:t xml:space="preserve"> </w:t>
      </w:r>
      <w:r w:rsidR="00E50D34">
        <w:rPr>
          <w:rFonts w:hint="cs"/>
          <w:rtl/>
        </w:rPr>
        <w:t xml:space="preserve">کنید و </w:t>
      </w:r>
      <w:r w:rsidRPr="009E56A5">
        <w:rPr>
          <w:rFonts w:hint="eastAsia"/>
          <w:rtl/>
        </w:rPr>
        <w:t>منتظر</w:t>
      </w:r>
      <w:r w:rsidRPr="009E56A5">
        <w:rPr>
          <w:rtl/>
        </w:rPr>
        <w:t xml:space="preserve"> </w:t>
      </w:r>
      <w:r w:rsidR="00E50D34">
        <w:rPr>
          <w:rFonts w:hint="cs"/>
          <w:rtl/>
        </w:rPr>
        <w:t>بمانید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تا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پ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غام</w:t>
      </w:r>
      <w:r w:rsidRPr="009E56A5">
        <w:rPr>
          <w:rtl/>
        </w:rPr>
        <w:t xml:space="preserve"> 1</w:t>
      </w:r>
      <w:r w:rsidR="00E50D34">
        <w:rPr>
          <w:rFonts w:cs="Times New Roman"/>
          <w:iCs/>
          <w:szCs w:val="26"/>
          <w:cs/>
        </w:rPr>
        <w:t>‎</w:t>
      </w:r>
      <w:r w:rsidR="00E50D34">
        <w:rPr>
          <w:rFonts w:hint="cs"/>
          <w:rtl/>
        </w:rPr>
        <w:t>.1 همانند تصویر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ز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ر</w:t>
      </w:r>
      <w:r w:rsidRPr="009E56A5">
        <w:rPr>
          <w:rtl/>
        </w:rPr>
        <w:t xml:space="preserve"> </w:t>
      </w:r>
      <w:r w:rsidR="00E50D34">
        <w:rPr>
          <w:rFonts w:hint="cs"/>
          <w:rtl/>
        </w:rPr>
        <w:t>به نمایش درآید:</w:t>
      </w:r>
    </w:p>
    <w:p w:rsidR="003C1B46" w:rsidRDefault="003C1B46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2230D1BE" wp14:editId="45EB2916">
            <wp:extent cx="2880000" cy="199108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8172"/>
                    <a:stretch/>
                  </pic:blipFill>
                  <pic:spPr bwMode="auto">
                    <a:xfrm>
                      <a:off x="0" y="0"/>
                      <a:ext cx="2880000" cy="199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D34" w:rsidRDefault="003C1B46" w:rsidP="009E56A5">
      <w:pPr>
        <w:pStyle w:val="NoSpacing"/>
        <w:numPr>
          <w:ilvl w:val="0"/>
          <w:numId w:val="62"/>
        </w:numPr>
        <w:ind w:left="599" w:hanging="239"/>
      </w:pPr>
      <w:r w:rsidRPr="009E56A5">
        <w:rPr>
          <w:rFonts w:hint="eastAsia"/>
          <w:rtl/>
        </w:rPr>
        <w:t>اپل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کش</w:t>
      </w:r>
      <w:r w:rsidR="008E43B4">
        <w:rPr>
          <w:rFonts w:hint="cs"/>
          <w:rtl/>
        </w:rPr>
        <w:t>ی</w:t>
      </w:r>
      <w:r w:rsidRPr="009E56A5">
        <w:rPr>
          <w:rFonts w:hint="eastAsia"/>
          <w:rtl/>
        </w:rPr>
        <w:t>ن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بانک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را</w:t>
      </w:r>
      <w:r w:rsidRPr="009E56A5">
        <w:rPr>
          <w:rtl/>
        </w:rPr>
        <w:t xml:space="preserve"> </w:t>
      </w:r>
      <w:r w:rsidR="00E50D34" w:rsidRPr="00960147">
        <w:t xml:space="preserve">Stop </w:t>
      </w:r>
      <w:r w:rsidRPr="009E56A5">
        <w:rPr>
          <w:rtl/>
        </w:rPr>
        <w:t xml:space="preserve"> </w:t>
      </w:r>
      <w:r w:rsidR="00E50D34">
        <w:rPr>
          <w:rFonts w:hint="cs"/>
          <w:rtl/>
        </w:rPr>
        <w:t>کنید.</w:t>
      </w:r>
    </w:p>
    <w:p w:rsidR="003C1B46" w:rsidRPr="009E56A5" w:rsidRDefault="003C1B46" w:rsidP="009E56A5">
      <w:pPr>
        <w:pStyle w:val="NoSpacing"/>
        <w:numPr>
          <w:ilvl w:val="0"/>
          <w:numId w:val="62"/>
        </w:numPr>
        <w:ind w:left="599" w:hanging="239"/>
      </w:pPr>
      <w:r w:rsidRPr="009E56A5">
        <w:rPr>
          <w:rFonts w:hint="eastAsia"/>
          <w:rtl/>
        </w:rPr>
        <w:t>فا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ل</w:t>
      </w:r>
      <w:r w:rsidRPr="009E56A5">
        <w:rPr>
          <w:rtl/>
        </w:rPr>
        <w:t xml:space="preserve"> </w:t>
      </w:r>
      <w:r w:rsidRPr="009E56A5">
        <w:t>CDM Clear C-MOS.exe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را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اجرا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کن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د</w:t>
      </w:r>
      <w:r w:rsidRPr="009E56A5">
        <w:rPr>
          <w:rtl/>
        </w:rPr>
        <w:t>.</w:t>
      </w:r>
      <w:r w:rsidR="00E50D34">
        <w:rPr>
          <w:rFonts w:hint="cs"/>
          <w:rtl/>
        </w:rPr>
        <w:t xml:space="preserve"> </w:t>
      </w:r>
      <w:r w:rsidR="00E50D34" w:rsidRPr="009E56A5">
        <w:rPr>
          <w:spacing w:val="-12"/>
          <w:rtl/>
        </w:rPr>
        <w:t>(</w:t>
      </w:r>
      <w:r w:rsidR="00AB1045" w:rsidRPr="009E56A5">
        <w:rPr>
          <w:rFonts w:hint="eastAsia"/>
          <w:spacing w:val="-12"/>
          <w:rtl/>
        </w:rPr>
        <w:t>ا</w:t>
      </w:r>
      <w:r w:rsidR="00AB1045" w:rsidRPr="009E56A5">
        <w:rPr>
          <w:rFonts w:hint="cs"/>
          <w:spacing w:val="-12"/>
          <w:rtl/>
        </w:rPr>
        <w:t>ی</w:t>
      </w:r>
      <w:r w:rsidR="00AB1045" w:rsidRPr="009E56A5">
        <w:rPr>
          <w:rFonts w:hint="eastAsia"/>
          <w:spacing w:val="-12"/>
          <w:rtl/>
        </w:rPr>
        <w:t>ن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فا</w:t>
      </w:r>
      <w:r w:rsidR="00AB1045" w:rsidRPr="009E56A5">
        <w:rPr>
          <w:rFonts w:hint="cs"/>
          <w:spacing w:val="-12"/>
          <w:rtl/>
        </w:rPr>
        <w:t>ی</w:t>
      </w:r>
      <w:r w:rsidR="00AB1045" w:rsidRPr="009E56A5">
        <w:rPr>
          <w:rFonts w:hint="eastAsia"/>
          <w:spacing w:val="-12"/>
          <w:rtl/>
        </w:rPr>
        <w:t>ل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به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همراه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ا</w:t>
      </w:r>
      <w:r w:rsidR="00AB1045" w:rsidRPr="009E56A5">
        <w:rPr>
          <w:rFonts w:hint="cs"/>
          <w:spacing w:val="-12"/>
          <w:rtl/>
        </w:rPr>
        <w:t>ی</w:t>
      </w:r>
      <w:r w:rsidR="00AB1045" w:rsidRPr="009E56A5">
        <w:rPr>
          <w:rFonts w:hint="eastAsia"/>
          <w:spacing w:val="-12"/>
          <w:rtl/>
        </w:rPr>
        <w:t>ن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دستورالعمل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ارسال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خواهد</w:t>
      </w:r>
      <w:r w:rsidR="00AB1045" w:rsidRPr="009E56A5">
        <w:rPr>
          <w:spacing w:val="-12"/>
          <w:rtl/>
        </w:rPr>
        <w:t xml:space="preserve"> </w:t>
      </w:r>
      <w:r w:rsidR="00AB1045" w:rsidRPr="009E56A5">
        <w:rPr>
          <w:rFonts w:hint="eastAsia"/>
          <w:spacing w:val="-12"/>
          <w:rtl/>
        </w:rPr>
        <w:t>شد</w:t>
      </w:r>
      <w:r w:rsidR="00AB1045">
        <w:rPr>
          <w:rFonts w:hint="cs"/>
          <w:spacing w:val="-12"/>
          <w:rtl/>
        </w:rPr>
        <w:t>.</w:t>
      </w:r>
      <w:r w:rsidR="00AB1045" w:rsidRPr="009E56A5">
        <w:rPr>
          <w:spacing w:val="-12"/>
          <w:rtl/>
        </w:rPr>
        <w:t>)</w:t>
      </w:r>
    </w:p>
    <w:p w:rsidR="003C1B46" w:rsidRPr="009E56A5" w:rsidRDefault="00E50D34" w:rsidP="009E56A5">
      <w:pPr>
        <w:pStyle w:val="NoSpacing"/>
        <w:numPr>
          <w:ilvl w:val="0"/>
          <w:numId w:val="62"/>
        </w:numPr>
        <w:ind w:left="599" w:hanging="239"/>
        <w:rPr>
          <w:rtl/>
        </w:rPr>
      </w:pPr>
      <w:r>
        <w:rPr>
          <w:rFonts w:hint="cs"/>
          <w:rtl/>
        </w:rPr>
        <w:t xml:space="preserve">در صورت نمایش </w:t>
      </w:r>
      <w:r w:rsidR="003C1B46" w:rsidRPr="009E56A5">
        <w:rPr>
          <w:rFonts w:hint="eastAsia"/>
          <w:rtl/>
        </w:rPr>
        <w:t>پ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غام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ز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ر</w:t>
      </w:r>
      <w:r>
        <w:rPr>
          <w:rFonts w:hint="cs"/>
          <w:rtl/>
        </w:rPr>
        <w:t xml:space="preserve">، </w:t>
      </w:r>
      <w:r w:rsidR="003C1B46" w:rsidRPr="009E56A5">
        <w:rPr>
          <w:rFonts w:hint="eastAsia"/>
          <w:rtl/>
        </w:rPr>
        <w:t>گز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نه</w:t>
      </w:r>
      <w:r>
        <w:rPr>
          <w:rFonts w:cs="Times New Roman"/>
          <w:iCs/>
          <w:szCs w:val="26"/>
          <w:cs/>
        </w:rPr>
        <w:t>‎</w:t>
      </w:r>
      <w:r w:rsidR="003C1B46" w:rsidRPr="009E56A5">
        <w:rPr>
          <w:rFonts w:hint="cs"/>
          <w:rtl/>
        </w:rPr>
        <w:t>ی</w:t>
      </w:r>
      <w:r w:rsidR="003C1B46" w:rsidRPr="009E56A5">
        <w:rPr>
          <w:rtl/>
        </w:rPr>
        <w:t xml:space="preserve"> </w:t>
      </w:r>
      <w:r w:rsidR="003C1B46" w:rsidRPr="009E56A5">
        <w:t>Y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را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انتخاب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کن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د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تا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خودپرداز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ر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ست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شود</w:t>
      </w:r>
      <w:r>
        <w:rPr>
          <w:rFonts w:hint="cs"/>
          <w:rtl/>
        </w:rPr>
        <w:t>:</w:t>
      </w:r>
    </w:p>
    <w:p w:rsidR="003C1B46" w:rsidRDefault="003C1B46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993FA45" wp14:editId="6CF51BA1">
            <wp:extent cx="4298315" cy="2184034"/>
            <wp:effectExtent l="0" t="0" r="698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7.jp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" t="299" r="-1" b="586"/>
                    <a:stretch/>
                  </pic:blipFill>
                  <pic:spPr bwMode="auto">
                    <a:xfrm>
                      <a:off x="0" y="0"/>
                      <a:ext cx="4300258" cy="2185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D34" w:rsidRDefault="00AB1045" w:rsidP="009E56A5">
      <w:pPr>
        <w:pStyle w:val="Note"/>
        <w:rPr>
          <w:rtl/>
        </w:rPr>
      </w:pPr>
      <w:r w:rsidRPr="009E56A5">
        <w:rPr>
          <w:rFonts w:hint="eastAsia"/>
          <w:u w:val="single"/>
          <w:rtl/>
        </w:rPr>
        <w:t>نکته</w:t>
      </w:r>
      <w:r w:rsidRPr="009E56A5">
        <w:rPr>
          <w:u w:val="single"/>
          <w:rtl/>
        </w:rPr>
        <w:t xml:space="preserve"> </w:t>
      </w:r>
      <w:r w:rsidRPr="009E56A5">
        <w:rPr>
          <w:rFonts w:hint="eastAsia"/>
          <w:u w:val="single"/>
          <w:rtl/>
        </w:rPr>
        <w:t>مهم</w:t>
      </w:r>
      <w:r w:rsidRPr="009E56A5">
        <w:rPr>
          <w:u w:val="single"/>
          <w:rtl/>
        </w:rPr>
        <w:t>:</w:t>
      </w:r>
      <w:r>
        <w:rPr>
          <w:rFonts w:hint="cs"/>
          <w:rtl/>
        </w:rPr>
        <w:t xml:space="preserve"> </w:t>
      </w:r>
      <w:r w:rsidR="00E50D34" w:rsidRPr="003C6729">
        <w:rPr>
          <w:rFonts w:hint="cs"/>
          <w:rtl/>
        </w:rPr>
        <w:t>در این حالت تغذیه و کابل دیتا</w:t>
      </w:r>
      <w:r w:rsidR="00E50D34">
        <w:rPr>
          <w:rFonts w:hint="cs"/>
          <w:rtl/>
        </w:rPr>
        <w:t xml:space="preserve"> حتماً باید</w:t>
      </w:r>
      <w:r w:rsidR="00E50D34" w:rsidRPr="003C6729">
        <w:rPr>
          <w:rFonts w:hint="cs"/>
          <w:rtl/>
        </w:rPr>
        <w:t xml:space="preserve"> به برد </w:t>
      </w:r>
      <w:r w:rsidR="00E50D34" w:rsidRPr="003C6729">
        <w:t>Zac</w:t>
      </w:r>
      <w:r w:rsidR="00E50D34" w:rsidRPr="003C6729">
        <w:rPr>
          <w:rFonts w:hint="cs"/>
          <w:rtl/>
        </w:rPr>
        <w:t xml:space="preserve"> متصل شده باشد</w:t>
      </w:r>
      <w:r w:rsidR="00E50D34">
        <w:rPr>
          <w:rFonts w:hint="cs"/>
          <w:rtl/>
        </w:rPr>
        <w:t>.</w:t>
      </w:r>
    </w:p>
    <w:p w:rsidR="003C1B46" w:rsidRDefault="00E50D34" w:rsidP="009E56A5">
      <w:pPr>
        <w:pStyle w:val="NoSpacing"/>
        <w:numPr>
          <w:ilvl w:val="0"/>
          <w:numId w:val="0"/>
        </w:numPr>
        <w:ind w:left="599"/>
        <w:rPr>
          <w:rtl/>
        </w:rPr>
      </w:pPr>
      <w:r w:rsidRPr="00960147">
        <w:rPr>
          <w:rFonts w:hint="cs"/>
          <w:rtl/>
        </w:rPr>
        <w:lastRenderedPageBreak/>
        <w:t>در صورت</w:t>
      </w:r>
      <w:r>
        <w:rPr>
          <w:rFonts w:hint="cs"/>
          <w:rtl/>
        </w:rPr>
        <w:t xml:space="preserve"> </w:t>
      </w:r>
      <w:r w:rsidR="003C1B46" w:rsidRPr="009E56A5">
        <w:rPr>
          <w:rFonts w:hint="eastAsia"/>
          <w:rtl/>
        </w:rPr>
        <w:t>نما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ش</w:t>
      </w:r>
      <w:r w:rsidR="003C1B46" w:rsidRPr="009E56A5">
        <w:rPr>
          <w:rtl/>
        </w:rPr>
        <w:t xml:space="preserve"> </w:t>
      </w:r>
      <w:r>
        <w:rPr>
          <w:rFonts w:hint="cs"/>
          <w:rtl/>
        </w:rPr>
        <w:t>پیغام زیر،</w:t>
      </w:r>
      <w:r w:rsidR="003C1B46" w:rsidRPr="009E56A5">
        <w:rPr>
          <w:rtl/>
        </w:rPr>
        <w:t xml:space="preserve"> </w:t>
      </w:r>
      <w:r w:rsidR="003C1B46" w:rsidRPr="009E56A5">
        <w:rPr>
          <w:rFonts w:hint="eastAsia"/>
          <w:rtl/>
        </w:rPr>
        <w:t>عمل</w:t>
      </w:r>
      <w:r w:rsidR="003C1B46" w:rsidRPr="009E56A5">
        <w:rPr>
          <w:rFonts w:hint="cs"/>
          <w:rtl/>
        </w:rPr>
        <w:t>ی</w:t>
      </w:r>
      <w:r w:rsidR="003C1B46" w:rsidRPr="009E56A5">
        <w:rPr>
          <w:rFonts w:hint="eastAsia"/>
          <w:rtl/>
        </w:rPr>
        <w:t>ات</w:t>
      </w:r>
      <w:r w:rsidR="003C1B46" w:rsidRPr="009E56A5">
        <w:rPr>
          <w:rtl/>
        </w:rPr>
        <w:t xml:space="preserve"> </w:t>
      </w:r>
      <w:r w:rsidR="003C1B46" w:rsidRPr="009E56A5">
        <w:t>CL-CMOS</w:t>
      </w:r>
      <w:r>
        <w:rPr>
          <w:rFonts w:hint="cs"/>
          <w:rtl/>
        </w:rPr>
        <w:t xml:space="preserve"> </w:t>
      </w:r>
      <w:r w:rsidR="00960147">
        <w:rPr>
          <w:rtl/>
        </w:rPr>
        <w:t>به‌درست</w:t>
      </w:r>
      <w:r w:rsidR="00960147">
        <w:rPr>
          <w:rFonts w:hint="cs"/>
          <w:rtl/>
        </w:rPr>
        <w:t>ی</w:t>
      </w:r>
      <w:r w:rsidR="003C1B46" w:rsidRPr="009E56A5">
        <w:rPr>
          <w:rtl/>
        </w:rPr>
        <w:t xml:space="preserve"> </w:t>
      </w:r>
      <w:r w:rsidR="00960147">
        <w:rPr>
          <w:rtl/>
        </w:rPr>
        <w:t>انجام‌شده</w:t>
      </w:r>
      <w:r w:rsidR="009E6F26">
        <w:rPr>
          <w:rFonts w:hint="cs"/>
          <w:rtl/>
        </w:rPr>
        <w:t xml:space="preserve"> است</w:t>
      </w:r>
      <w:r w:rsidR="00057ABB" w:rsidRPr="00F151A8">
        <w:rPr>
          <w:rtl/>
        </w:rPr>
        <w:t>:</w:t>
      </w:r>
    </w:p>
    <w:p w:rsidR="003C1B46" w:rsidRDefault="003C1B46" w:rsidP="009E56A5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231E547" wp14:editId="1F359CF4">
            <wp:extent cx="4320000" cy="2192067"/>
            <wp:effectExtent l="0" t="0" r="4445" b="0"/>
            <wp:docPr id="4065" name="Picture 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" name="image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9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46" w:rsidRPr="009E56A5" w:rsidRDefault="003C1B46" w:rsidP="009E56A5">
      <w:pPr>
        <w:pStyle w:val="NoSpacing"/>
        <w:numPr>
          <w:ilvl w:val="0"/>
          <w:numId w:val="62"/>
        </w:numPr>
        <w:rPr>
          <w:rtl/>
        </w:rPr>
      </w:pPr>
      <w:r w:rsidRPr="009E56A5">
        <w:rPr>
          <w:rFonts w:hint="eastAsia"/>
          <w:rtl/>
        </w:rPr>
        <w:t>عمل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ات</w:t>
      </w:r>
      <w:r w:rsidRPr="009E56A5">
        <w:rPr>
          <w:rtl/>
        </w:rPr>
        <w:t xml:space="preserve"> </w:t>
      </w:r>
      <w:r w:rsidRPr="009E56A5">
        <w:t>CL-CMOS</w:t>
      </w:r>
      <w:r w:rsidR="00057ABB">
        <w:rPr>
          <w:rFonts w:hint="cs"/>
          <w:rtl/>
        </w:rPr>
        <w:t xml:space="preserve"> </w:t>
      </w:r>
      <w:r w:rsidRPr="009E56A5">
        <w:rPr>
          <w:rFonts w:hint="eastAsia"/>
          <w:rtl/>
        </w:rPr>
        <w:t>را</w:t>
      </w:r>
      <w:r w:rsidRPr="009E56A5">
        <w:rPr>
          <w:rtl/>
        </w:rPr>
        <w:t xml:space="preserve"> </w:t>
      </w:r>
      <w:r w:rsidR="00057ABB">
        <w:rPr>
          <w:rFonts w:hint="cs"/>
          <w:rtl/>
        </w:rPr>
        <w:t xml:space="preserve">با </w:t>
      </w:r>
      <w:r w:rsidR="00960147">
        <w:rPr>
          <w:rtl/>
        </w:rPr>
        <w:t>مراجعه</w:t>
      </w:r>
      <w:r w:rsidR="00057ABB">
        <w:rPr>
          <w:rFonts w:hint="cs"/>
          <w:rtl/>
        </w:rPr>
        <w:t xml:space="preserve"> به قسمت «</w:t>
      </w:r>
      <w:r w:rsidR="00057ABB" w:rsidRPr="00057ABB">
        <w:rPr>
          <w:rtl/>
        </w:rPr>
        <w:t>عمل</w:t>
      </w:r>
      <w:r w:rsidR="00057ABB" w:rsidRPr="00057ABB">
        <w:rPr>
          <w:rFonts w:hint="cs"/>
          <w:rtl/>
        </w:rPr>
        <w:t>یات</w:t>
      </w:r>
      <w:r w:rsidR="00057ABB" w:rsidRPr="00057ABB">
        <w:rPr>
          <w:rtl/>
        </w:rPr>
        <w:t xml:space="preserve"> </w:t>
      </w:r>
      <w:r w:rsidR="00057ABB" w:rsidRPr="00057ABB">
        <w:t>CLR-CMOS</w:t>
      </w:r>
      <w:r w:rsidR="00057ABB">
        <w:rPr>
          <w:rFonts w:hint="cs"/>
          <w:rtl/>
        </w:rPr>
        <w:t>» انجام دهید و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از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صحت</w:t>
      </w:r>
      <w:r w:rsidR="00057ABB">
        <w:rPr>
          <w:rFonts w:hint="cs"/>
          <w:rtl/>
        </w:rPr>
        <w:t xml:space="preserve"> اجرای آن </w:t>
      </w:r>
      <w:r w:rsidRPr="009E56A5">
        <w:rPr>
          <w:rFonts w:hint="eastAsia"/>
          <w:rtl/>
        </w:rPr>
        <w:t>اطم</w:t>
      </w:r>
      <w:r w:rsidRPr="009E56A5">
        <w:rPr>
          <w:rFonts w:hint="cs"/>
          <w:rtl/>
        </w:rPr>
        <w:t>ی</w:t>
      </w:r>
      <w:r w:rsidRPr="009E56A5">
        <w:rPr>
          <w:rFonts w:hint="eastAsia"/>
          <w:rtl/>
        </w:rPr>
        <w:t>نان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حاصل</w:t>
      </w:r>
      <w:r w:rsidRPr="009E56A5">
        <w:rPr>
          <w:rtl/>
        </w:rPr>
        <w:t xml:space="preserve"> </w:t>
      </w:r>
      <w:r w:rsidRPr="009E56A5">
        <w:rPr>
          <w:rFonts w:hint="eastAsia"/>
          <w:rtl/>
        </w:rPr>
        <w:t>نما</w:t>
      </w:r>
      <w:r w:rsidRPr="009E56A5">
        <w:rPr>
          <w:rFonts w:hint="cs"/>
          <w:rtl/>
        </w:rPr>
        <w:t>یی</w:t>
      </w:r>
      <w:r w:rsidRPr="009E56A5">
        <w:rPr>
          <w:rFonts w:hint="eastAsia"/>
          <w:rtl/>
        </w:rPr>
        <w:t>د</w:t>
      </w:r>
      <w:r w:rsidRPr="009E56A5">
        <w:rPr>
          <w:rtl/>
        </w:rPr>
        <w:t>.</w:t>
      </w:r>
    </w:p>
    <w:p w:rsidR="003C1B46" w:rsidRPr="009E56A5" w:rsidRDefault="003C1B46" w:rsidP="009E56A5">
      <w:pPr>
        <w:jc w:val="center"/>
      </w:pPr>
    </w:p>
    <w:p w:rsidR="003C1B46" w:rsidRPr="009E56A5" w:rsidRDefault="003C1B46" w:rsidP="009E56A5">
      <w:pPr>
        <w:jc w:val="center"/>
        <w:rPr>
          <w:rtl/>
        </w:rPr>
      </w:pPr>
    </w:p>
    <w:p w:rsidR="00CD5C82" w:rsidRPr="00CD5C82" w:rsidRDefault="00CD5C82" w:rsidP="00CD5C82">
      <w:pPr>
        <w:pStyle w:val="ListParagraph"/>
      </w:pPr>
    </w:p>
    <w:p w:rsidR="00872FD4" w:rsidRPr="00723F68" w:rsidRDefault="00872FD4" w:rsidP="00C623CD">
      <w:pPr>
        <w:pStyle w:val="ListParagraph"/>
        <w:ind w:left="0"/>
        <w:contextualSpacing w:val="0"/>
        <w:rPr>
          <w:rtl/>
        </w:rPr>
      </w:pPr>
    </w:p>
    <w:sectPr w:rsidR="00872FD4" w:rsidRPr="00723F68" w:rsidSect="00635A88">
      <w:headerReference w:type="even" r:id="rId24"/>
      <w:footerReference w:type="even" r:id="rId25"/>
      <w:footerReference w:type="default" r:id="rId26"/>
      <w:headerReference w:type="first" r:id="rId27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AA7" w:rsidRDefault="00D72AA7" w:rsidP="006647B1">
      <w:r>
        <w:separator/>
      </w:r>
    </w:p>
  </w:endnote>
  <w:endnote w:type="continuationSeparator" w:id="0">
    <w:p w:rsidR="00D72AA7" w:rsidRDefault="00D72AA7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A901F840-A6F3-44E5-92A7-9FEAB4C297C1}"/>
    <w:embedBold r:id="rId2" w:fontKey="{61ADDA50-3A07-4A94-A8BA-01B91D2CD2AF}"/>
    <w:embedItalic r:id="rId3" w:fontKey="{46ABF400-8D42-4CA9-9D54-44FCED6704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subsetted="1" w:fontKey="{A790F2BF-36B4-4CE3-A16A-02D6EA0130EB}"/>
    <w:embedBold r:id="rId5" w:subsetted="1" w:fontKey="{A83503AF-4D3F-492D-A3EC-E0638728334C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6" w:subsetted="1" w:fontKey="{613A4D80-F801-4F7C-A3FA-C79AFF543E64}"/>
    <w:embedBold r:id="rId7" w:subsetted="1" w:fontKey="{6A42C187-8512-4254-8748-BEE333208ABB}"/>
    <w:embedItalic r:id="rId8" w:subsetted="1" w:fontKey="{454A1B6A-CDB3-40E1-A435-099567AD2B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hint="cs"/>
        <w:rtl/>
      </w:rPr>
      <w:id w:val="-1154208812"/>
      <w:docPartObj>
        <w:docPartGallery w:val="Page Numbers (Bottom of Page)"/>
        <w:docPartUnique/>
      </w:docPartObj>
    </w:sdtPr>
    <w:sdtEndPr/>
    <w:sdtContent>
      <w:p w:rsidR="00453F97" w:rsidRDefault="00453F9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3151DBD2" wp14:editId="2C6AC748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53F97" w:rsidRDefault="00453F9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4D3F1F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F571688" id="Group 4148" o:spid="_x0000_s1029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0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" filled="f" stroked="f">
                    <v:textbox inset="0,0,0,0">
                      <w:txbxContent>
                        <w:p w:rsidR="00453F97" w:rsidRDefault="00453F9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4D3F1F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1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1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cjTxQAAAN0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3g8gueb8ATk/AEAAP//AwBQSwECLQAUAAYACAAAACEA2+H2y+4AAACFAQAAEwAAAAAAAAAA&#10;AAAAAAAAAAAAW0NvbnRlbnRfVHlwZXNdLnhtbFBLAQItABQABgAIAAAAIQBa9CxbvwAAABUBAAAL&#10;AAAAAAAAAAAAAAAAAB8BAABfcmVscy8ucmVsc1BLAQItABQABgAIAAAAIQD+TcjTxQAAAN0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2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" strokecolor="#a5a5a5"/>
                    <v:shape id="AutoShape 28" o:spid="_x0000_s1033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30775833"/>
      <w:docPartObj>
        <w:docPartGallery w:val="Page Numbers (Bottom of Page)"/>
        <w:docPartUnique/>
      </w:docPartObj>
    </w:sdtPr>
    <w:sdtEndPr/>
    <w:sdtContent>
      <w:p w:rsidR="00453F97" w:rsidRDefault="00B018AE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Pr="00A13515" w:rsidRDefault="00453F97" w:rsidP="00A13515">
    <w:pPr>
      <w:pStyle w:val="Foo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79232" behindDoc="0" locked="0" layoutInCell="1" allowOverlap="1" wp14:anchorId="2179D563" wp14:editId="59FBEE8F">
              <wp:simplePos x="0" y="0"/>
              <wp:positionH relativeFrom="page">
                <wp:posOffset>901862</wp:posOffset>
              </wp:positionH>
              <wp:positionV relativeFrom="bottomMargin">
                <wp:posOffset>234315</wp:posOffset>
              </wp:positionV>
              <wp:extent cx="5760000" cy="238760"/>
              <wp:effectExtent l="0" t="0" r="12700" b="889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0000" cy="238760"/>
                        <a:chOff x="-8" y="14978"/>
                        <a:chExt cx="12255" cy="376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60" y="14990"/>
                          <a:ext cx="659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ffectLst/>
                        <a:extLst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3F97" w:rsidRPr="00FF6B50" w:rsidRDefault="00453F97" w:rsidP="00FF6B50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instrText xml:space="preserve"> PAGE    \* MERGEFORMAT </w:instrTex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018AE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2"/>
                                <w:szCs w:val="22"/>
                                <w:rtl/>
                              </w:rPr>
                              <w:t>2</w: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4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1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072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9D563" id="Group 30" o:spid="_x0000_s1032" style="position:absolute;left:0;text-align:left;margin-left:71pt;margin-top:18.45pt;width:453.55pt;height:18.8pt;z-index:251679232;mso-position-horizontal-relative:page;mso-position-vertical-relative:bottom-margin-area" coordorigin="-8,14978" coordsize="1225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3" type="#_x0000_t202" style="position:absolute;left:760;top:14990;width:659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<v:textbox inset="0,0,0,0">
                  <w:txbxContent>
                    <w:p w:rsidR="00453F97" w:rsidRPr="00FF6B50" w:rsidRDefault="00453F97" w:rsidP="00FF6B50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begin"/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instrText xml:space="preserve"> PAGE    \* MERGEFORMAT </w:instrTex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separate"/>
                      </w:r>
                      <w:r w:rsidR="00B018AE">
                        <w:rPr>
                          <w:b/>
                          <w:bCs/>
                          <w:noProof/>
                          <w:color w:val="1F497D" w:themeColor="text2"/>
                          <w:sz w:val="22"/>
                          <w:szCs w:val="22"/>
                          <w:rtl/>
                        </w:rPr>
                        <w:t>2</w: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4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5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" filled="t" fillcolor="#a7bfde [1620]" strokecolor="#1f497d [3215]">
                  <v:fill color2="#e4ecf5 [500]" rotate="t" angle="180" colors="0 #a3c4ff;22938f #bfd5ff;1 #e5eeff" focus="100%" type="gradient"/>
                </v:shape>
                <v:shape id="AutoShape 28" o:spid="_x0000_s1036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" adj="20904" filled="t" fillcolor="#a7bfde [1620]" strokecolor="#1f497d [3215]">
                  <v:fill color2="#e4ecf5 [500]" rotate="t" angle="180" colors="0 #a3c4ff;22938f #bfd5ff;1 #e5eeff" focus="100%" type="gradient"/>
                </v:shape>
              </v:group>
              <w10:wrap anchorx="page" anchory="margin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hint="cs"/>
        <w:rtl/>
      </w:rPr>
      <w:id w:val="-568812631"/>
      <w:docPartObj>
        <w:docPartGallery w:val="Page Numbers (Bottom of Page)"/>
        <w:docPartUnique/>
      </w:docPartObj>
    </w:sdtPr>
    <w:sdtEndPr/>
    <w:sdtContent>
      <w:p w:rsidR="00453F97" w:rsidRDefault="00453F97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1261C6D6" wp14:editId="4C15B9D0">
                  <wp:simplePos x="0" y="0"/>
                  <wp:positionH relativeFrom="page">
                    <wp:posOffset>918210</wp:posOffset>
                  </wp:positionH>
                  <wp:positionV relativeFrom="bottomMargin">
                    <wp:posOffset>235585</wp:posOffset>
                  </wp:positionV>
                  <wp:extent cx="5760000" cy="190500"/>
                  <wp:effectExtent l="0" t="0" r="12700" b="0"/>
                  <wp:wrapNone/>
                  <wp:docPr id="4395" name="Group 4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39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3F97" w:rsidRPr="00FF6B50" w:rsidRDefault="00453F9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018AE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3</w:t>
                                </w:r>
                                <w:r w:rsidRPr="00FF6B5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439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261C6D6" id="Group 4395" o:spid="_x0000_s1037" style="position:absolute;left:0;text-align:left;margin-left:72.3pt;margin-top:18.55pt;width:453.55pt;height:15pt;z-index:2517212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C+f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E3nKfy+iU9Arn4AAAD//wMAUEsBAi0AFAAGAAgAAAAhANvh9svuAAAAhQEAABMAAAAAAAAA&#10;AAAAAAAAAAAAAFtDb250ZW50X1R5cGVzXS54bWxQSwECLQAUAAYACAAAACEAWvQsW78AAAAVAQAA&#10;CwAAAAAAAAAAAAAAAAAfAQAAX3JlbHMvLnJlbHNQSwECLQAUAAYACAAAACEA+6wvn8YAAADdAAAA&#10;DwAAAAAAAAAAAAAAAAAHAgAAZHJzL2Rvd25yZXYueG1sUEsFBgAAAAADAAMAtwAAAPoCAAAAAA==&#10;" filled="f" stroked="f">
                    <v:textbox inset="0,0,0,0">
                      <w:txbxContent>
                        <w:p w:rsidR="00453F97" w:rsidRPr="00FF6B50" w:rsidRDefault="00453F97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018AE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3</w:t>
                          </w:r>
                          <w:r w:rsidRPr="00FF6B5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oLf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rfx7AMeb8ITkMs7AAAA//8DAFBLAQItABQABgAIAAAAIQDb4fbL7gAAAIUBAAATAAAAAAAA&#10;AAAAAAAAAAAAAABbQ29udGVudF9UeXBlc10ueG1sUEsBAi0AFAAGAAgAAAAhAFr0LFu/AAAAFQEA&#10;AAsAAAAAAAAAAAAAAAAAHwEAAF9yZWxzLy5yZWxzUEsBAi0AFAAGAAgAAAAhAFjigt/HAAAA3Q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" strokecolor="#1f497d [3215]"/>
                    <v:shape id="AutoShape 28" o:spid="_x0000_s104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" adj="20904" strokecolor="#1f497d [3215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AA7" w:rsidRDefault="00D72AA7" w:rsidP="006647B1">
      <w:r>
        <w:separator/>
      </w:r>
    </w:p>
  </w:footnote>
  <w:footnote w:type="continuationSeparator" w:id="0">
    <w:p w:rsidR="00D72AA7" w:rsidRDefault="00D72AA7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Pr="002256FA" w:rsidRDefault="00453F97" w:rsidP="00EB1013">
    <w:pPr>
      <w:pBdr>
        <w:bottom w:val="single" w:sz="36" w:space="1" w:color="1F497D" w:themeColor="text2"/>
      </w:pBdr>
      <w:spacing w:before="240"/>
      <w:rPr>
        <w:b/>
        <w:bCs/>
        <w:sz w:val="22"/>
        <w:szCs w:val="22"/>
        <w:rtl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93568" behindDoc="0" locked="0" layoutInCell="1" allowOverlap="1" wp14:anchorId="0DB7E5CC" wp14:editId="62F77E3A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4145" name="Picture 4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2D6D">
      <w:rPr>
        <w:b/>
        <w:bCs/>
        <w:sz w:val="22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Default="00453F97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</w:rPr>
      <w:t xml:space="preserve"> </w:t>
    </w: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4BB26AA1" wp14:editId="16B177E9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4146" name="Picture 4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Default="00453F97" w:rsidP="003275F0">
    <w:pPr>
      <w:pStyle w:val="Header"/>
    </w:pPr>
  </w:p>
  <w:p w:rsidR="00453F97" w:rsidRPr="00A52E36" w:rsidRDefault="00453F97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176BCD48" wp14:editId="1DAEF882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4147" name="Picture 4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Pr="00A13515" w:rsidRDefault="003C1B46" w:rsidP="008E43B4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 w:rsidRPr="003C1B46">
      <w:rPr>
        <w:b/>
        <w:bCs/>
        <w:sz w:val="18"/>
        <w:szCs w:val="18"/>
        <w:rtl/>
      </w:rPr>
      <w:t>دستورالعمل</w:t>
    </w:r>
    <w:r>
      <w:rPr>
        <w:rFonts w:hint="cs"/>
        <w:b/>
        <w:bCs/>
        <w:sz w:val="18"/>
        <w:szCs w:val="18"/>
        <w:rtl/>
      </w:rPr>
      <w:t xml:space="preserve"> </w:t>
    </w:r>
    <w:r w:rsidRPr="003C1B46">
      <w:rPr>
        <w:b/>
        <w:bCs/>
        <w:sz w:val="18"/>
        <w:szCs w:val="18"/>
        <w:rtl/>
      </w:rPr>
      <w:t xml:space="preserve">رفع </w:t>
    </w:r>
    <w:r w:rsidR="008E43B4">
      <w:rPr>
        <w:rFonts w:hint="cs"/>
        <w:b/>
        <w:bCs/>
        <w:sz w:val="18"/>
        <w:szCs w:val="18"/>
        <w:rtl/>
      </w:rPr>
      <w:t>اشکال</w:t>
    </w:r>
    <w:r w:rsidRPr="003C1B46">
      <w:rPr>
        <w:b/>
        <w:bCs/>
        <w:sz w:val="18"/>
        <w:szCs w:val="18"/>
        <w:rtl/>
      </w:rPr>
      <w:t xml:space="preserve"> </w:t>
    </w:r>
    <w:r w:rsidRPr="003C1B46">
      <w:rPr>
        <w:b/>
        <w:bCs/>
        <w:sz w:val="18"/>
        <w:szCs w:val="18"/>
      </w:rPr>
      <w:t>Clear CMOS</w:t>
    </w:r>
    <w:r w:rsidRPr="003C1B46">
      <w:rPr>
        <w:b/>
        <w:bCs/>
        <w:sz w:val="18"/>
        <w:szCs w:val="18"/>
        <w:rtl/>
      </w:rPr>
      <w:t xml:space="preserve"> دربرد زک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F97" w:rsidRDefault="00453F97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579EBE38" wp14:editId="7FF459E9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4064" name="Picture 40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077C366D" wp14:editId="43409D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4071" name="Picture 4071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53F97" w:rsidRDefault="00453F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3F1C"/>
    <w:multiLevelType w:val="hybridMultilevel"/>
    <w:tmpl w:val="AEF68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73D91"/>
    <w:multiLevelType w:val="hybridMultilevel"/>
    <w:tmpl w:val="4800934E"/>
    <w:lvl w:ilvl="0" w:tplc="8AC40A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A1B79"/>
    <w:multiLevelType w:val="hybridMultilevel"/>
    <w:tmpl w:val="A65E1772"/>
    <w:lvl w:ilvl="0" w:tplc="D5B897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A3880"/>
    <w:multiLevelType w:val="hybridMultilevel"/>
    <w:tmpl w:val="8F6C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8279D"/>
    <w:multiLevelType w:val="hybridMultilevel"/>
    <w:tmpl w:val="B736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00E"/>
    <w:multiLevelType w:val="hybridMultilevel"/>
    <w:tmpl w:val="AAD66146"/>
    <w:lvl w:ilvl="0" w:tplc="43E4E7CC">
      <w:start w:val="1"/>
      <w:numFmt w:val="decimal"/>
      <w:pStyle w:val="NoSpacing"/>
      <w:suff w:val="space"/>
      <w:lvlText w:val="%1."/>
      <w:lvlJc w:val="left"/>
      <w:pPr>
        <w:ind w:left="720" w:hanging="360"/>
      </w:pPr>
      <w:rPr>
        <w:rFonts w:cs="B Nazanin" w:hint="cs"/>
        <w:b w:val="0"/>
        <w:bCs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838E3"/>
    <w:multiLevelType w:val="hybridMultilevel"/>
    <w:tmpl w:val="0088D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66E22"/>
    <w:multiLevelType w:val="hybridMultilevel"/>
    <w:tmpl w:val="DC80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16255"/>
    <w:multiLevelType w:val="hybridMultilevel"/>
    <w:tmpl w:val="32D0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115AC"/>
    <w:multiLevelType w:val="hybridMultilevel"/>
    <w:tmpl w:val="6B1C868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63604"/>
    <w:multiLevelType w:val="hybridMultilevel"/>
    <w:tmpl w:val="F71EC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136D"/>
    <w:multiLevelType w:val="hybridMultilevel"/>
    <w:tmpl w:val="4B101CB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D39A3"/>
    <w:multiLevelType w:val="hybridMultilevel"/>
    <w:tmpl w:val="9C7CF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15D9E"/>
    <w:multiLevelType w:val="hybridMultilevel"/>
    <w:tmpl w:val="64848D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bCs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5504777"/>
    <w:multiLevelType w:val="hybridMultilevel"/>
    <w:tmpl w:val="EA7A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25548"/>
    <w:multiLevelType w:val="hybridMultilevel"/>
    <w:tmpl w:val="E6DAE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D1F4A"/>
    <w:multiLevelType w:val="hybridMultilevel"/>
    <w:tmpl w:val="26E45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E4A5E"/>
    <w:multiLevelType w:val="hybridMultilevel"/>
    <w:tmpl w:val="85CA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C2C6C"/>
    <w:multiLevelType w:val="hybridMultilevel"/>
    <w:tmpl w:val="F6CA36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AC479E"/>
    <w:multiLevelType w:val="hybridMultilevel"/>
    <w:tmpl w:val="739210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F61384E"/>
    <w:multiLevelType w:val="multilevel"/>
    <w:tmpl w:val="5F84BD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nothing"/>
      <w:lvlText w:val="%1‎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F641165"/>
    <w:multiLevelType w:val="hybridMultilevel"/>
    <w:tmpl w:val="FCDE9F18"/>
    <w:lvl w:ilvl="0" w:tplc="8AC40A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4D1067"/>
    <w:multiLevelType w:val="hybridMultilevel"/>
    <w:tmpl w:val="034CF4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6267C"/>
    <w:multiLevelType w:val="hybridMultilevel"/>
    <w:tmpl w:val="6CCE9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34392"/>
    <w:multiLevelType w:val="hybridMultilevel"/>
    <w:tmpl w:val="0088D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30621"/>
    <w:multiLevelType w:val="hybridMultilevel"/>
    <w:tmpl w:val="CBF041C4"/>
    <w:lvl w:ilvl="0" w:tplc="04090001">
      <w:start w:val="1"/>
      <w:numFmt w:val="bullet"/>
      <w:lvlText w:val=""/>
      <w:lvlJc w:val="left"/>
      <w:pPr>
        <w:ind w:left="1245" w:hanging="795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7F054289"/>
    <w:multiLevelType w:val="hybridMultilevel"/>
    <w:tmpl w:val="361ADB18"/>
    <w:lvl w:ilvl="0" w:tplc="27E625D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0"/>
  </w:num>
  <w:num w:numId="3">
    <w:abstractNumId w:val="1"/>
  </w:num>
  <w:num w:numId="4">
    <w:abstractNumId w:val="21"/>
  </w:num>
  <w:num w:numId="5">
    <w:abstractNumId w:val="23"/>
  </w:num>
  <w:num w:numId="6">
    <w:abstractNumId w:val="2"/>
  </w:num>
  <w:num w:numId="7">
    <w:abstractNumId w:val="2"/>
  </w:num>
  <w:num w:numId="8">
    <w:abstractNumId w:val="14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  <w:lvlOverride w:ilvl="0">
      <w:startOverride w:val="1"/>
    </w:lvlOverride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5"/>
  </w:num>
  <w:num w:numId="29">
    <w:abstractNumId w:val="5"/>
  </w:num>
  <w:num w:numId="30">
    <w:abstractNumId w:val="5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5"/>
  </w:num>
  <w:num w:numId="33">
    <w:abstractNumId w:val="5"/>
  </w:num>
  <w:num w:numId="34">
    <w:abstractNumId w:val="15"/>
  </w:num>
  <w:num w:numId="35">
    <w:abstractNumId w:val="0"/>
  </w:num>
  <w:num w:numId="36">
    <w:abstractNumId w:val="26"/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5"/>
  </w:num>
  <w:num w:numId="43">
    <w:abstractNumId w:val="5"/>
  </w:num>
  <w:num w:numId="44">
    <w:abstractNumId w:val="3"/>
  </w:num>
  <w:num w:numId="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4"/>
  </w:num>
  <w:num w:numId="4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</w:num>
  <w:num w:numId="4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6"/>
  </w:num>
  <w:num w:numId="51">
    <w:abstractNumId w:val="17"/>
  </w:num>
  <w:num w:numId="52">
    <w:abstractNumId w:val="7"/>
  </w:num>
  <w:num w:numId="53">
    <w:abstractNumId w:val="16"/>
  </w:num>
  <w:num w:numId="54">
    <w:abstractNumId w:val="4"/>
  </w:num>
  <w:num w:numId="55">
    <w:abstractNumId w:val="8"/>
  </w:num>
  <w:num w:numId="56">
    <w:abstractNumId w:val="22"/>
  </w:num>
  <w:num w:numId="57">
    <w:abstractNumId w:val="18"/>
  </w:num>
  <w:num w:numId="58">
    <w:abstractNumId w:val="5"/>
  </w:num>
  <w:num w:numId="59">
    <w:abstractNumId w:val="5"/>
  </w:num>
  <w:num w:numId="60">
    <w:abstractNumId w:val="5"/>
  </w:num>
  <w:num w:numId="61">
    <w:abstractNumId w:val="5"/>
  </w:num>
  <w:num w:numId="62">
    <w:abstractNumId w:val="5"/>
    <w:lvlOverride w:ilvl="0">
      <w:startOverride w:val="1"/>
    </w:lvlOverride>
  </w:num>
  <w:num w:numId="63">
    <w:abstractNumId w:val="19"/>
  </w:num>
  <w:num w:numId="64">
    <w:abstractNumId w:val="5"/>
  </w:num>
  <w:num w:numId="65">
    <w:abstractNumId w:val="5"/>
  </w:num>
  <w:num w:numId="66">
    <w:abstractNumId w:val="5"/>
  </w:num>
  <w:num w:numId="67">
    <w:abstractNumId w:val="5"/>
  </w:num>
  <w:num w:numId="68">
    <w:abstractNumId w:val="5"/>
  </w:num>
  <w:num w:numId="69">
    <w:abstractNumId w:val="5"/>
  </w:num>
  <w:num w:numId="70">
    <w:abstractNumId w:val="5"/>
  </w:num>
  <w:num w:numId="71">
    <w:abstractNumId w:val="5"/>
    <w:lvlOverride w:ilvl="0">
      <w:startOverride w:val="1"/>
    </w:lvlOverride>
  </w:num>
  <w:num w:numId="72">
    <w:abstractNumId w:val="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TrueTypeFonts/>
  <w:saveSubsetFonts/>
  <w:hideSpellingErrors/>
  <w:proofState w:spelling="clean" w:grammar="clean"/>
  <w:attachedTemplate r:id="rId1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1812"/>
    <w:rsid w:val="00004F34"/>
    <w:rsid w:val="00005182"/>
    <w:rsid w:val="000061BA"/>
    <w:rsid w:val="000066E5"/>
    <w:rsid w:val="00006F44"/>
    <w:rsid w:val="00011B22"/>
    <w:rsid w:val="00012513"/>
    <w:rsid w:val="00012A98"/>
    <w:rsid w:val="000133E0"/>
    <w:rsid w:val="0001366C"/>
    <w:rsid w:val="00015CEB"/>
    <w:rsid w:val="0001736F"/>
    <w:rsid w:val="00021D3E"/>
    <w:rsid w:val="00030623"/>
    <w:rsid w:val="00031C4C"/>
    <w:rsid w:val="00033BA1"/>
    <w:rsid w:val="000343CD"/>
    <w:rsid w:val="0003793F"/>
    <w:rsid w:val="00037AED"/>
    <w:rsid w:val="00040663"/>
    <w:rsid w:val="00041DA3"/>
    <w:rsid w:val="00043BD6"/>
    <w:rsid w:val="000442E2"/>
    <w:rsid w:val="00044EAB"/>
    <w:rsid w:val="000459B3"/>
    <w:rsid w:val="00045D68"/>
    <w:rsid w:val="00046270"/>
    <w:rsid w:val="0004716A"/>
    <w:rsid w:val="00051584"/>
    <w:rsid w:val="00052DED"/>
    <w:rsid w:val="000547BD"/>
    <w:rsid w:val="00054850"/>
    <w:rsid w:val="00056DB0"/>
    <w:rsid w:val="000575E3"/>
    <w:rsid w:val="00057A89"/>
    <w:rsid w:val="00057ABB"/>
    <w:rsid w:val="00062EDB"/>
    <w:rsid w:val="00063DA5"/>
    <w:rsid w:val="000643E3"/>
    <w:rsid w:val="00065374"/>
    <w:rsid w:val="00065E8B"/>
    <w:rsid w:val="00066468"/>
    <w:rsid w:val="00066B75"/>
    <w:rsid w:val="00067826"/>
    <w:rsid w:val="0007045E"/>
    <w:rsid w:val="00070602"/>
    <w:rsid w:val="00071BDD"/>
    <w:rsid w:val="00073328"/>
    <w:rsid w:val="0007562F"/>
    <w:rsid w:val="00077649"/>
    <w:rsid w:val="000806A0"/>
    <w:rsid w:val="000837CB"/>
    <w:rsid w:val="0008461F"/>
    <w:rsid w:val="00084710"/>
    <w:rsid w:val="000869EC"/>
    <w:rsid w:val="0009050F"/>
    <w:rsid w:val="000915EF"/>
    <w:rsid w:val="00093956"/>
    <w:rsid w:val="00094275"/>
    <w:rsid w:val="000948EB"/>
    <w:rsid w:val="0009537B"/>
    <w:rsid w:val="00095BB0"/>
    <w:rsid w:val="000964D4"/>
    <w:rsid w:val="000A1AE4"/>
    <w:rsid w:val="000A2E32"/>
    <w:rsid w:val="000A3D63"/>
    <w:rsid w:val="000A6D47"/>
    <w:rsid w:val="000A7973"/>
    <w:rsid w:val="000B01F2"/>
    <w:rsid w:val="000B24B6"/>
    <w:rsid w:val="000B6F20"/>
    <w:rsid w:val="000B7C9C"/>
    <w:rsid w:val="000C0179"/>
    <w:rsid w:val="000C0492"/>
    <w:rsid w:val="000C2904"/>
    <w:rsid w:val="000C51E4"/>
    <w:rsid w:val="000C760F"/>
    <w:rsid w:val="000D2B7E"/>
    <w:rsid w:val="000E0294"/>
    <w:rsid w:val="000E13D8"/>
    <w:rsid w:val="000E2452"/>
    <w:rsid w:val="000E687D"/>
    <w:rsid w:val="000F23AC"/>
    <w:rsid w:val="000F269C"/>
    <w:rsid w:val="000F77C8"/>
    <w:rsid w:val="00101087"/>
    <w:rsid w:val="00101185"/>
    <w:rsid w:val="00101F12"/>
    <w:rsid w:val="00103871"/>
    <w:rsid w:val="001038F3"/>
    <w:rsid w:val="00105E14"/>
    <w:rsid w:val="00106C34"/>
    <w:rsid w:val="00113DFC"/>
    <w:rsid w:val="00115996"/>
    <w:rsid w:val="00115BB4"/>
    <w:rsid w:val="001208AE"/>
    <w:rsid w:val="001215C8"/>
    <w:rsid w:val="001221B1"/>
    <w:rsid w:val="00122587"/>
    <w:rsid w:val="00122E56"/>
    <w:rsid w:val="00125A1B"/>
    <w:rsid w:val="00125B6E"/>
    <w:rsid w:val="00127C44"/>
    <w:rsid w:val="00127ECA"/>
    <w:rsid w:val="001305E1"/>
    <w:rsid w:val="001307A6"/>
    <w:rsid w:val="0013115C"/>
    <w:rsid w:val="00132254"/>
    <w:rsid w:val="0013295F"/>
    <w:rsid w:val="00132F95"/>
    <w:rsid w:val="0013408B"/>
    <w:rsid w:val="00137F19"/>
    <w:rsid w:val="00141015"/>
    <w:rsid w:val="00141884"/>
    <w:rsid w:val="00142CCC"/>
    <w:rsid w:val="0014434E"/>
    <w:rsid w:val="0015068B"/>
    <w:rsid w:val="001512AE"/>
    <w:rsid w:val="00152F6E"/>
    <w:rsid w:val="001534E0"/>
    <w:rsid w:val="0015439F"/>
    <w:rsid w:val="001608BF"/>
    <w:rsid w:val="00160BDD"/>
    <w:rsid w:val="00161E50"/>
    <w:rsid w:val="00165130"/>
    <w:rsid w:val="00166409"/>
    <w:rsid w:val="00166DA6"/>
    <w:rsid w:val="0016788B"/>
    <w:rsid w:val="001708C2"/>
    <w:rsid w:val="00171F18"/>
    <w:rsid w:val="001732EA"/>
    <w:rsid w:val="00173668"/>
    <w:rsid w:val="0017454E"/>
    <w:rsid w:val="00176926"/>
    <w:rsid w:val="00176B07"/>
    <w:rsid w:val="00176BD8"/>
    <w:rsid w:val="00181E45"/>
    <w:rsid w:val="00184021"/>
    <w:rsid w:val="00185942"/>
    <w:rsid w:val="00186656"/>
    <w:rsid w:val="00186FF7"/>
    <w:rsid w:val="00186FFA"/>
    <w:rsid w:val="00191824"/>
    <w:rsid w:val="001919AE"/>
    <w:rsid w:val="001A1171"/>
    <w:rsid w:val="001A1B73"/>
    <w:rsid w:val="001A308D"/>
    <w:rsid w:val="001A32B8"/>
    <w:rsid w:val="001A3D28"/>
    <w:rsid w:val="001A4A7F"/>
    <w:rsid w:val="001B23F9"/>
    <w:rsid w:val="001B507C"/>
    <w:rsid w:val="001B79DB"/>
    <w:rsid w:val="001C1B6A"/>
    <w:rsid w:val="001C1FEF"/>
    <w:rsid w:val="001C25E3"/>
    <w:rsid w:val="001C4547"/>
    <w:rsid w:val="001D110C"/>
    <w:rsid w:val="001D236F"/>
    <w:rsid w:val="001D3522"/>
    <w:rsid w:val="001D7A48"/>
    <w:rsid w:val="001E0521"/>
    <w:rsid w:val="001E0551"/>
    <w:rsid w:val="001E0A39"/>
    <w:rsid w:val="001E1581"/>
    <w:rsid w:val="001E1686"/>
    <w:rsid w:val="001E6C17"/>
    <w:rsid w:val="001E71FC"/>
    <w:rsid w:val="001E7406"/>
    <w:rsid w:val="001E78DF"/>
    <w:rsid w:val="001F0794"/>
    <w:rsid w:val="001F09DF"/>
    <w:rsid w:val="001F2C2B"/>
    <w:rsid w:val="001F32E5"/>
    <w:rsid w:val="001F374B"/>
    <w:rsid w:val="001F5DB0"/>
    <w:rsid w:val="001F6772"/>
    <w:rsid w:val="001F6C7C"/>
    <w:rsid w:val="001F6CED"/>
    <w:rsid w:val="00201CA0"/>
    <w:rsid w:val="00202B15"/>
    <w:rsid w:val="00202E08"/>
    <w:rsid w:val="00203958"/>
    <w:rsid w:val="002043B9"/>
    <w:rsid w:val="002060F0"/>
    <w:rsid w:val="00206FE4"/>
    <w:rsid w:val="00211047"/>
    <w:rsid w:val="002168CC"/>
    <w:rsid w:val="00220EA1"/>
    <w:rsid w:val="0022188F"/>
    <w:rsid w:val="002236A8"/>
    <w:rsid w:val="00223F3E"/>
    <w:rsid w:val="00224453"/>
    <w:rsid w:val="002256FA"/>
    <w:rsid w:val="00226A4E"/>
    <w:rsid w:val="00231A0A"/>
    <w:rsid w:val="00233ACD"/>
    <w:rsid w:val="00234032"/>
    <w:rsid w:val="0023433D"/>
    <w:rsid w:val="002353C5"/>
    <w:rsid w:val="00235F37"/>
    <w:rsid w:val="002405AC"/>
    <w:rsid w:val="00241A99"/>
    <w:rsid w:val="002423A6"/>
    <w:rsid w:val="002427FE"/>
    <w:rsid w:val="00245C7B"/>
    <w:rsid w:val="00246897"/>
    <w:rsid w:val="002475CD"/>
    <w:rsid w:val="00247D22"/>
    <w:rsid w:val="002503C6"/>
    <w:rsid w:val="00250628"/>
    <w:rsid w:val="002519DB"/>
    <w:rsid w:val="00252485"/>
    <w:rsid w:val="002526C5"/>
    <w:rsid w:val="00252D81"/>
    <w:rsid w:val="00256C1E"/>
    <w:rsid w:val="00256DA2"/>
    <w:rsid w:val="002570A6"/>
    <w:rsid w:val="002575B5"/>
    <w:rsid w:val="00262C58"/>
    <w:rsid w:val="002672EA"/>
    <w:rsid w:val="0027069E"/>
    <w:rsid w:val="00273B98"/>
    <w:rsid w:val="00274411"/>
    <w:rsid w:val="00274519"/>
    <w:rsid w:val="00274A98"/>
    <w:rsid w:val="0027521C"/>
    <w:rsid w:val="0027746B"/>
    <w:rsid w:val="00280C0C"/>
    <w:rsid w:val="0028210A"/>
    <w:rsid w:val="00284D13"/>
    <w:rsid w:val="00287FCE"/>
    <w:rsid w:val="00292C54"/>
    <w:rsid w:val="0029316E"/>
    <w:rsid w:val="0029483E"/>
    <w:rsid w:val="002959F2"/>
    <w:rsid w:val="00295EAA"/>
    <w:rsid w:val="00296597"/>
    <w:rsid w:val="002A04B5"/>
    <w:rsid w:val="002A0D90"/>
    <w:rsid w:val="002A2712"/>
    <w:rsid w:val="002A6516"/>
    <w:rsid w:val="002A6DD0"/>
    <w:rsid w:val="002A7180"/>
    <w:rsid w:val="002B096D"/>
    <w:rsid w:val="002B44CF"/>
    <w:rsid w:val="002B5D3E"/>
    <w:rsid w:val="002B656D"/>
    <w:rsid w:val="002B76BF"/>
    <w:rsid w:val="002B7B63"/>
    <w:rsid w:val="002C07C5"/>
    <w:rsid w:val="002C1195"/>
    <w:rsid w:val="002C20DD"/>
    <w:rsid w:val="002C21A9"/>
    <w:rsid w:val="002C3A7F"/>
    <w:rsid w:val="002C51CD"/>
    <w:rsid w:val="002C5386"/>
    <w:rsid w:val="002C612F"/>
    <w:rsid w:val="002D041A"/>
    <w:rsid w:val="002D1351"/>
    <w:rsid w:val="002D188E"/>
    <w:rsid w:val="002D4920"/>
    <w:rsid w:val="002D4AAE"/>
    <w:rsid w:val="002D6EE2"/>
    <w:rsid w:val="002D7881"/>
    <w:rsid w:val="002E2E51"/>
    <w:rsid w:val="002E4B9D"/>
    <w:rsid w:val="002E501A"/>
    <w:rsid w:val="002E56FC"/>
    <w:rsid w:val="002E6069"/>
    <w:rsid w:val="002F1868"/>
    <w:rsid w:val="002F33B7"/>
    <w:rsid w:val="002F36FA"/>
    <w:rsid w:val="002F441E"/>
    <w:rsid w:val="002F7000"/>
    <w:rsid w:val="00303270"/>
    <w:rsid w:val="003048F7"/>
    <w:rsid w:val="00305A19"/>
    <w:rsid w:val="003131C0"/>
    <w:rsid w:val="0031486D"/>
    <w:rsid w:val="00315568"/>
    <w:rsid w:val="00317974"/>
    <w:rsid w:val="00317D8A"/>
    <w:rsid w:val="003244BC"/>
    <w:rsid w:val="00324918"/>
    <w:rsid w:val="003275F0"/>
    <w:rsid w:val="003353D1"/>
    <w:rsid w:val="003353DA"/>
    <w:rsid w:val="00335951"/>
    <w:rsid w:val="003429CD"/>
    <w:rsid w:val="003447F2"/>
    <w:rsid w:val="00344BFC"/>
    <w:rsid w:val="00344D4A"/>
    <w:rsid w:val="003457B6"/>
    <w:rsid w:val="0034742E"/>
    <w:rsid w:val="003475CD"/>
    <w:rsid w:val="00353002"/>
    <w:rsid w:val="00357B94"/>
    <w:rsid w:val="00360691"/>
    <w:rsid w:val="00360A0F"/>
    <w:rsid w:val="0036575A"/>
    <w:rsid w:val="003700FA"/>
    <w:rsid w:val="003723D8"/>
    <w:rsid w:val="00372CB8"/>
    <w:rsid w:val="00372FD7"/>
    <w:rsid w:val="00375A00"/>
    <w:rsid w:val="0037703E"/>
    <w:rsid w:val="00381521"/>
    <w:rsid w:val="0038287C"/>
    <w:rsid w:val="0038390C"/>
    <w:rsid w:val="00383D4B"/>
    <w:rsid w:val="00383FF0"/>
    <w:rsid w:val="00384E82"/>
    <w:rsid w:val="0038516D"/>
    <w:rsid w:val="003874AC"/>
    <w:rsid w:val="003900AB"/>
    <w:rsid w:val="003910E2"/>
    <w:rsid w:val="00391C86"/>
    <w:rsid w:val="00391F82"/>
    <w:rsid w:val="00392666"/>
    <w:rsid w:val="00393609"/>
    <w:rsid w:val="00393664"/>
    <w:rsid w:val="00393D1C"/>
    <w:rsid w:val="00396F3D"/>
    <w:rsid w:val="003A3DB7"/>
    <w:rsid w:val="003A5FF6"/>
    <w:rsid w:val="003A6029"/>
    <w:rsid w:val="003A7A17"/>
    <w:rsid w:val="003B2B90"/>
    <w:rsid w:val="003B2C75"/>
    <w:rsid w:val="003B4416"/>
    <w:rsid w:val="003B46E6"/>
    <w:rsid w:val="003B5961"/>
    <w:rsid w:val="003C14D0"/>
    <w:rsid w:val="003C1B46"/>
    <w:rsid w:val="003C3C30"/>
    <w:rsid w:val="003C4D61"/>
    <w:rsid w:val="003C6E45"/>
    <w:rsid w:val="003C6EA5"/>
    <w:rsid w:val="003C7640"/>
    <w:rsid w:val="003D0E65"/>
    <w:rsid w:val="003D1D41"/>
    <w:rsid w:val="003D31CA"/>
    <w:rsid w:val="003D41E3"/>
    <w:rsid w:val="003D4896"/>
    <w:rsid w:val="003D6C02"/>
    <w:rsid w:val="003D6E69"/>
    <w:rsid w:val="003D7F88"/>
    <w:rsid w:val="003E1F62"/>
    <w:rsid w:val="003E2A02"/>
    <w:rsid w:val="003E301D"/>
    <w:rsid w:val="003E358A"/>
    <w:rsid w:val="003E7984"/>
    <w:rsid w:val="003F0F24"/>
    <w:rsid w:val="003F3D55"/>
    <w:rsid w:val="003F4CBE"/>
    <w:rsid w:val="003F697C"/>
    <w:rsid w:val="003F6B27"/>
    <w:rsid w:val="003F7496"/>
    <w:rsid w:val="0040067D"/>
    <w:rsid w:val="004012DE"/>
    <w:rsid w:val="00405501"/>
    <w:rsid w:val="00406449"/>
    <w:rsid w:val="004067AE"/>
    <w:rsid w:val="00406BB5"/>
    <w:rsid w:val="00410F9A"/>
    <w:rsid w:val="004131FC"/>
    <w:rsid w:val="00413485"/>
    <w:rsid w:val="00415EF7"/>
    <w:rsid w:val="0041714C"/>
    <w:rsid w:val="00417269"/>
    <w:rsid w:val="004226C6"/>
    <w:rsid w:val="00423052"/>
    <w:rsid w:val="00423823"/>
    <w:rsid w:val="00423D09"/>
    <w:rsid w:val="00424FDA"/>
    <w:rsid w:val="00425072"/>
    <w:rsid w:val="004327EB"/>
    <w:rsid w:val="004340EE"/>
    <w:rsid w:val="00441D5C"/>
    <w:rsid w:val="00442BF3"/>
    <w:rsid w:val="00444101"/>
    <w:rsid w:val="00444889"/>
    <w:rsid w:val="00444FF7"/>
    <w:rsid w:val="00446D43"/>
    <w:rsid w:val="00447AD9"/>
    <w:rsid w:val="00453F97"/>
    <w:rsid w:val="004544B8"/>
    <w:rsid w:val="00454D84"/>
    <w:rsid w:val="00454F52"/>
    <w:rsid w:val="00460A85"/>
    <w:rsid w:val="0046208A"/>
    <w:rsid w:val="0046226C"/>
    <w:rsid w:val="00466246"/>
    <w:rsid w:val="004673ED"/>
    <w:rsid w:val="0047149E"/>
    <w:rsid w:val="00472485"/>
    <w:rsid w:val="00477312"/>
    <w:rsid w:val="004776A6"/>
    <w:rsid w:val="00480540"/>
    <w:rsid w:val="00482577"/>
    <w:rsid w:val="00483163"/>
    <w:rsid w:val="00483F5C"/>
    <w:rsid w:val="004859BA"/>
    <w:rsid w:val="00486B74"/>
    <w:rsid w:val="00487C2D"/>
    <w:rsid w:val="00490159"/>
    <w:rsid w:val="00493E5F"/>
    <w:rsid w:val="00493FCE"/>
    <w:rsid w:val="00495EE7"/>
    <w:rsid w:val="00497BF8"/>
    <w:rsid w:val="00497D7E"/>
    <w:rsid w:val="004A07CD"/>
    <w:rsid w:val="004A19AA"/>
    <w:rsid w:val="004A19F8"/>
    <w:rsid w:val="004A2808"/>
    <w:rsid w:val="004B0234"/>
    <w:rsid w:val="004B5714"/>
    <w:rsid w:val="004C001F"/>
    <w:rsid w:val="004C12AF"/>
    <w:rsid w:val="004C14AA"/>
    <w:rsid w:val="004C2DFD"/>
    <w:rsid w:val="004C41A1"/>
    <w:rsid w:val="004C4BDD"/>
    <w:rsid w:val="004C5BC6"/>
    <w:rsid w:val="004C65EB"/>
    <w:rsid w:val="004C673D"/>
    <w:rsid w:val="004C773F"/>
    <w:rsid w:val="004D3F1F"/>
    <w:rsid w:val="004D56F5"/>
    <w:rsid w:val="004D6F97"/>
    <w:rsid w:val="004E35FA"/>
    <w:rsid w:val="004E5813"/>
    <w:rsid w:val="004F0C43"/>
    <w:rsid w:val="004F27D5"/>
    <w:rsid w:val="004F52C5"/>
    <w:rsid w:val="00503247"/>
    <w:rsid w:val="00510E05"/>
    <w:rsid w:val="00511060"/>
    <w:rsid w:val="00511FA7"/>
    <w:rsid w:val="00514589"/>
    <w:rsid w:val="0051463D"/>
    <w:rsid w:val="0051671B"/>
    <w:rsid w:val="00516FB6"/>
    <w:rsid w:val="0051797E"/>
    <w:rsid w:val="00517DB6"/>
    <w:rsid w:val="0052038C"/>
    <w:rsid w:val="00520AB1"/>
    <w:rsid w:val="00520E09"/>
    <w:rsid w:val="00521D16"/>
    <w:rsid w:val="00521E14"/>
    <w:rsid w:val="005235D0"/>
    <w:rsid w:val="00524D23"/>
    <w:rsid w:val="00530D01"/>
    <w:rsid w:val="00530F3E"/>
    <w:rsid w:val="005310A6"/>
    <w:rsid w:val="00531161"/>
    <w:rsid w:val="0053423B"/>
    <w:rsid w:val="00535084"/>
    <w:rsid w:val="00536A06"/>
    <w:rsid w:val="0054124A"/>
    <w:rsid w:val="00541DF0"/>
    <w:rsid w:val="005428E8"/>
    <w:rsid w:val="00546A9C"/>
    <w:rsid w:val="0054711B"/>
    <w:rsid w:val="00547CB5"/>
    <w:rsid w:val="005553CC"/>
    <w:rsid w:val="0055541E"/>
    <w:rsid w:val="005556C1"/>
    <w:rsid w:val="00556BCB"/>
    <w:rsid w:val="00557311"/>
    <w:rsid w:val="00557796"/>
    <w:rsid w:val="0057065C"/>
    <w:rsid w:val="00570815"/>
    <w:rsid w:val="00570AD5"/>
    <w:rsid w:val="00573751"/>
    <w:rsid w:val="005758DF"/>
    <w:rsid w:val="00576E5D"/>
    <w:rsid w:val="00581B84"/>
    <w:rsid w:val="00584273"/>
    <w:rsid w:val="00586575"/>
    <w:rsid w:val="00586982"/>
    <w:rsid w:val="00586B86"/>
    <w:rsid w:val="00586EED"/>
    <w:rsid w:val="00590580"/>
    <w:rsid w:val="00590FF6"/>
    <w:rsid w:val="00592743"/>
    <w:rsid w:val="00592A95"/>
    <w:rsid w:val="00594D1E"/>
    <w:rsid w:val="00597616"/>
    <w:rsid w:val="005978A5"/>
    <w:rsid w:val="005A1CFC"/>
    <w:rsid w:val="005A3682"/>
    <w:rsid w:val="005A4661"/>
    <w:rsid w:val="005B070B"/>
    <w:rsid w:val="005B0B18"/>
    <w:rsid w:val="005B1CC5"/>
    <w:rsid w:val="005B2D6D"/>
    <w:rsid w:val="005B61A0"/>
    <w:rsid w:val="005B6F84"/>
    <w:rsid w:val="005B7E83"/>
    <w:rsid w:val="005C104C"/>
    <w:rsid w:val="005C1636"/>
    <w:rsid w:val="005C3796"/>
    <w:rsid w:val="005C4D44"/>
    <w:rsid w:val="005C79F4"/>
    <w:rsid w:val="005D6B5D"/>
    <w:rsid w:val="005D6E9F"/>
    <w:rsid w:val="005E010D"/>
    <w:rsid w:val="005E108C"/>
    <w:rsid w:val="005E4E54"/>
    <w:rsid w:val="005E7CB9"/>
    <w:rsid w:val="005F1438"/>
    <w:rsid w:val="005F2257"/>
    <w:rsid w:val="005F246F"/>
    <w:rsid w:val="005F3CA8"/>
    <w:rsid w:val="005F5FAB"/>
    <w:rsid w:val="005F6E6A"/>
    <w:rsid w:val="005F74A0"/>
    <w:rsid w:val="006006B0"/>
    <w:rsid w:val="00603234"/>
    <w:rsid w:val="006064BE"/>
    <w:rsid w:val="006105BF"/>
    <w:rsid w:val="006143C9"/>
    <w:rsid w:val="00615A86"/>
    <w:rsid w:val="006171E8"/>
    <w:rsid w:val="006221B3"/>
    <w:rsid w:val="00622547"/>
    <w:rsid w:val="0062481B"/>
    <w:rsid w:val="0063003F"/>
    <w:rsid w:val="00630D18"/>
    <w:rsid w:val="00631CA7"/>
    <w:rsid w:val="00632944"/>
    <w:rsid w:val="00632FF8"/>
    <w:rsid w:val="006356AC"/>
    <w:rsid w:val="00635A88"/>
    <w:rsid w:val="00636FB0"/>
    <w:rsid w:val="006377D0"/>
    <w:rsid w:val="006378DE"/>
    <w:rsid w:val="00637C0A"/>
    <w:rsid w:val="00640A87"/>
    <w:rsid w:val="00640BA0"/>
    <w:rsid w:val="00640C39"/>
    <w:rsid w:val="00641FE2"/>
    <w:rsid w:val="00644085"/>
    <w:rsid w:val="0064680A"/>
    <w:rsid w:val="006474DB"/>
    <w:rsid w:val="00650024"/>
    <w:rsid w:val="00651E59"/>
    <w:rsid w:val="00652C40"/>
    <w:rsid w:val="00655083"/>
    <w:rsid w:val="00655757"/>
    <w:rsid w:val="00655E63"/>
    <w:rsid w:val="00656A5E"/>
    <w:rsid w:val="0066000D"/>
    <w:rsid w:val="0066154E"/>
    <w:rsid w:val="00661E88"/>
    <w:rsid w:val="006647B1"/>
    <w:rsid w:val="00666C7F"/>
    <w:rsid w:val="006673A6"/>
    <w:rsid w:val="006673B5"/>
    <w:rsid w:val="006710AF"/>
    <w:rsid w:val="00672FAB"/>
    <w:rsid w:val="00674F5D"/>
    <w:rsid w:val="006769E4"/>
    <w:rsid w:val="00676D7E"/>
    <w:rsid w:val="006772AC"/>
    <w:rsid w:val="00677E50"/>
    <w:rsid w:val="006805FD"/>
    <w:rsid w:val="0068141B"/>
    <w:rsid w:val="0068278B"/>
    <w:rsid w:val="00683066"/>
    <w:rsid w:val="006837FD"/>
    <w:rsid w:val="00685DB5"/>
    <w:rsid w:val="0068694E"/>
    <w:rsid w:val="00686FFB"/>
    <w:rsid w:val="00687943"/>
    <w:rsid w:val="006910C9"/>
    <w:rsid w:val="006926B0"/>
    <w:rsid w:val="00695AD7"/>
    <w:rsid w:val="006973BA"/>
    <w:rsid w:val="006A25B5"/>
    <w:rsid w:val="006A2884"/>
    <w:rsid w:val="006A302E"/>
    <w:rsid w:val="006A42A6"/>
    <w:rsid w:val="006A5708"/>
    <w:rsid w:val="006A68E3"/>
    <w:rsid w:val="006A74F1"/>
    <w:rsid w:val="006B2EF3"/>
    <w:rsid w:val="006B4848"/>
    <w:rsid w:val="006B5926"/>
    <w:rsid w:val="006B6365"/>
    <w:rsid w:val="006B7713"/>
    <w:rsid w:val="006C1256"/>
    <w:rsid w:val="006C1452"/>
    <w:rsid w:val="006C404A"/>
    <w:rsid w:val="006C4086"/>
    <w:rsid w:val="006C61B2"/>
    <w:rsid w:val="006C6F01"/>
    <w:rsid w:val="006C7EE3"/>
    <w:rsid w:val="006D22C2"/>
    <w:rsid w:val="006D25C1"/>
    <w:rsid w:val="006D281B"/>
    <w:rsid w:val="006D3DBF"/>
    <w:rsid w:val="006D41FA"/>
    <w:rsid w:val="006D5910"/>
    <w:rsid w:val="006D5F87"/>
    <w:rsid w:val="006D637A"/>
    <w:rsid w:val="006E26F2"/>
    <w:rsid w:val="006E30E8"/>
    <w:rsid w:val="006E3C4C"/>
    <w:rsid w:val="006E58A3"/>
    <w:rsid w:val="006E7026"/>
    <w:rsid w:val="006E7491"/>
    <w:rsid w:val="006F0535"/>
    <w:rsid w:val="006F0B6F"/>
    <w:rsid w:val="006F13B1"/>
    <w:rsid w:val="006F2B79"/>
    <w:rsid w:val="006F3811"/>
    <w:rsid w:val="006F759B"/>
    <w:rsid w:val="007012CC"/>
    <w:rsid w:val="007013D9"/>
    <w:rsid w:val="00702DA8"/>
    <w:rsid w:val="007047FA"/>
    <w:rsid w:val="007049EE"/>
    <w:rsid w:val="007052A3"/>
    <w:rsid w:val="00705C45"/>
    <w:rsid w:val="007060A9"/>
    <w:rsid w:val="00706F98"/>
    <w:rsid w:val="00715D20"/>
    <w:rsid w:val="00716931"/>
    <w:rsid w:val="00720D0C"/>
    <w:rsid w:val="00720E54"/>
    <w:rsid w:val="00723359"/>
    <w:rsid w:val="007238FB"/>
    <w:rsid w:val="00723F68"/>
    <w:rsid w:val="00724C3A"/>
    <w:rsid w:val="00725142"/>
    <w:rsid w:val="007270FD"/>
    <w:rsid w:val="00730C64"/>
    <w:rsid w:val="007311A9"/>
    <w:rsid w:val="007313EA"/>
    <w:rsid w:val="00731630"/>
    <w:rsid w:val="00732248"/>
    <w:rsid w:val="007350F4"/>
    <w:rsid w:val="007362A6"/>
    <w:rsid w:val="0073753B"/>
    <w:rsid w:val="0074089F"/>
    <w:rsid w:val="00741E14"/>
    <w:rsid w:val="00742DE1"/>
    <w:rsid w:val="00743DFF"/>
    <w:rsid w:val="00750D53"/>
    <w:rsid w:val="00754AC2"/>
    <w:rsid w:val="00756438"/>
    <w:rsid w:val="00757502"/>
    <w:rsid w:val="00761020"/>
    <w:rsid w:val="007638C8"/>
    <w:rsid w:val="00764ED5"/>
    <w:rsid w:val="00765B1B"/>
    <w:rsid w:val="00767D15"/>
    <w:rsid w:val="00767EBD"/>
    <w:rsid w:val="00771183"/>
    <w:rsid w:val="00772FDD"/>
    <w:rsid w:val="00775155"/>
    <w:rsid w:val="007769AB"/>
    <w:rsid w:val="0078101E"/>
    <w:rsid w:val="0078231C"/>
    <w:rsid w:val="00786335"/>
    <w:rsid w:val="00787EA8"/>
    <w:rsid w:val="00790C7A"/>
    <w:rsid w:val="00794791"/>
    <w:rsid w:val="0079644D"/>
    <w:rsid w:val="00796584"/>
    <w:rsid w:val="00797898"/>
    <w:rsid w:val="00797A1B"/>
    <w:rsid w:val="007A01A5"/>
    <w:rsid w:val="007A04E2"/>
    <w:rsid w:val="007A2841"/>
    <w:rsid w:val="007A31A6"/>
    <w:rsid w:val="007A503D"/>
    <w:rsid w:val="007A6E30"/>
    <w:rsid w:val="007B022E"/>
    <w:rsid w:val="007B06F0"/>
    <w:rsid w:val="007B1261"/>
    <w:rsid w:val="007B15C8"/>
    <w:rsid w:val="007B36A8"/>
    <w:rsid w:val="007B77EB"/>
    <w:rsid w:val="007B78FB"/>
    <w:rsid w:val="007B7F38"/>
    <w:rsid w:val="007C4DA4"/>
    <w:rsid w:val="007C5681"/>
    <w:rsid w:val="007C5A39"/>
    <w:rsid w:val="007C67E0"/>
    <w:rsid w:val="007C74CE"/>
    <w:rsid w:val="007D0721"/>
    <w:rsid w:val="007D0F06"/>
    <w:rsid w:val="007D31ED"/>
    <w:rsid w:val="007D530D"/>
    <w:rsid w:val="007D7046"/>
    <w:rsid w:val="007D7469"/>
    <w:rsid w:val="007E561A"/>
    <w:rsid w:val="007E5B11"/>
    <w:rsid w:val="007E5F66"/>
    <w:rsid w:val="007F343C"/>
    <w:rsid w:val="0080095C"/>
    <w:rsid w:val="00804070"/>
    <w:rsid w:val="0080559E"/>
    <w:rsid w:val="008072D8"/>
    <w:rsid w:val="00813292"/>
    <w:rsid w:val="008164F3"/>
    <w:rsid w:val="008201C9"/>
    <w:rsid w:val="008202DF"/>
    <w:rsid w:val="0082061A"/>
    <w:rsid w:val="00820D41"/>
    <w:rsid w:val="00820E6D"/>
    <w:rsid w:val="00821A25"/>
    <w:rsid w:val="00821AE2"/>
    <w:rsid w:val="00821DDC"/>
    <w:rsid w:val="0082262C"/>
    <w:rsid w:val="0082328E"/>
    <w:rsid w:val="00824328"/>
    <w:rsid w:val="00825FD5"/>
    <w:rsid w:val="00827818"/>
    <w:rsid w:val="0082791D"/>
    <w:rsid w:val="00827D60"/>
    <w:rsid w:val="00830474"/>
    <w:rsid w:val="008308B7"/>
    <w:rsid w:val="00831283"/>
    <w:rsid w:val="00831C22"/>
    <w:rsid w:val="00841AED"/>
    <w:rsid w:val="0084201C"/>
    <w:rsid w:val="00842ABA"/>
    <w:rsid w:val="00844595"/>
    <w:rsid w:val="00844D42"/>
    <w:rsid w:val="00845C53"/>
    <w:rsid w:val="00850CD8"/>
    <w:rsid w:val="00855F86"/>
    <w:rsid w:val="0085702D"/>
    <w:rsid w:val="00857429"/>
    <w:rsid w:val="00857595"/>
    <w:rsid w:val="00857A27"/>
    <w:rsid w:val="00860A11"/>
    <w:rsid w:val="008617D1"/>
    <w:rsid w:val="00863DB9"/>
    <w:rsid w:val="00865FFF"/>
    <w:rsid w:val="00866ABA"/>
    <w:rsid w:val="00867D03"/>
    <w:rsid w:val="00872B8B"/>
    <w:rsid w:val="00872FD4"/>
    <w:rsid w:val="0087331E"/>
    <w:rsid w:val="00875ABD"/>
    <w:rsid w:val="0087788A"/>
    <w:rsid w:val="0088172D"/>
    <w:rsid w:val="00881A76"/>
    <w:rsid w:val="008820E4"/>
    <w:rsid w:val="00886DD1"/>
    <w:rsid w:val="00887E53"/>
    <w:rsid w:val="008900C5"/>
    <w:rsid w:val="00890BB2"/>
    <w:rsid w:val="00891773"/>
    <w:rsid w:val="00893618"/>
    <w:rsid w:val="00893ED9"/>
    <w:rsid w:val="00893FD1"/>
    <w:rsid w:val="008948CA"/>
    <w:rsid w:val="00895B17"/>
    <w:rsid w:val="008974DD"/>
    <w:rsid w:val="008A1BDA"/>
    <w:rsid w:val="008A2347"/>
    <w:rsid w:val="008A2829"/>
    <w:rsid w:val="008A3240"/>
    <w:rsid w:val="008A5A51"/>
    <w:rsid w:val="008A7356"/>
    <w:rsid w:val="008B0837"/>
    <w:rsid w:val="008B0DD4"/>
    <w:rsid w:val="008B0EEF"/>
    <w:rsid w:val="008B0EFB"/>
    <w:rsid w:val="008B1633"/>
    <w:rsid w:val="008B17DD"/>
    <w:rsid w:val="008B2E1A"/>
    <w:rsid w:val="008B493F"/>
    <w:rsid w:val="008C0D61"/>
    <w:rsid w:val="008C67A8"/>
    <w:rsid w:val="008D076B"/>
    <w:rsid w:val="008D165B"/>
    <w:rsid w:val="008D2853"/>
    <w:rsid w:val="008D3901"/>
    <w:rsid w:val="008D3E65"/>
    <w:rsid w:val="008D42B0"/>
    <w:rsid w:val="008D4E42"/>
    <w:rsid w:val="008D6123"/>
    <w:rsid w:val="008D7493"/>
    <w:rsid w:val="008D7DEE"/>
    <w:rsid w:val="008E0357"/>
    <w:rsid w:val="008E207E"/>
    <w:rsid w:val="008E2771"/>
    <w:rsid w:val="008E2937"/>
    <w:rsid w:val="008E3C79"/>
    <w:rsid w:val="008E3DDB"/>
    <w:rsid w:val="008E43B4"/>
    <w:rsid w:val="008E49C0"/>
    <w:rsid w:val="008E5E8C"/>
    <w:rsid w:val="008E65FA"/>
    <w:rsid w:val="008E6FD4"/>
    <w:rsid w:val="008F15D0"/>
    <w:rsid w:val="008F284E"/>
    <w:rsid w:val="008F37EC"/>
    <w:rsid w:val="008F412E"/>
    <w:rsid w:val="008F486C"/>
    <w:rsid w:val="008F51E1"/>
    <w:rsid w:val="008F7E68"/>
    <w:rsid w:val="0090377D"/>
    <w:rsid w:val="009046A1"/>
    <w:rsid w:val="009049AF"/>
    <w:rsid w:val="009067F7"/>
    <w:rsid w:val="0090738B"/>
    <w:rsid w:val="00913C72"/>
    <w:rsid w:val="00915548"/>
    <w:rsid w:val="00915F56"/>
    <w:rsid w:val="0091677A"/>
    <w:rsid w:val="00917D9A"/>
    <w:rsid w:val="0092213D"/>
    <w:rsid w:val="00922926"/>
    <w:rsid w:val="0092311A"/>
    <w:rsid w:val="009233ED"/>
    <w:rsid w:val="00924936"/>
    <w:rsid w:val="0093018D"/>
    <w:rsid w:val="009309F8"/>
    <w:rsid w:val="00930F83"/>
    <w:rsid w:val="00932D64"/>
    <w:rsid w:val="00937D67"/>
    <w:rsid w:val="00941CC4"/>
    <w:rsid w:val="00941FAA"/>
    <w:rsid w:val="00946A1A"/>
    <w:rsid w:val="00947F91"/>
    <w:rsid w:val="0095144B"/>
    <w:rsid w:val="00952063"/>
    <w:rsid w:val="009523DC"/>
    <w:rsid w:val="00952F93"/>
    <w:rsid w:val="00953943"/>
    <w:rsid w:val="009544D6"/>
    <w:rsid w:val="009550A8"/>
    <w:rsid w:val="0095517C"/>
    <w:rsid w:val="00955607"/>
    <w:rsid w:val="0095724D"/>
    <w:rsid w:val="009575D6"/>
    <w:rsid w:val="0095798A"/>
    <w:rsid w:val="00960147"/>
    <w:rsid w:val="009619B4"/>
    <w:rsid w:val="0096250D"/>
    <w:rsid w:val="00966E03"/>
    <w:rsid w:val="009704AB"/>
    <w:rsid w:val="009724FE"/>
    <w:rsid w:val="00976D5F"/>
    <w:rsid w:val="00982D58"/>
    <w:rsid w:val="00982E57"/>
    <w:rsid w:val="00983E1D"/>
    <w:rsid w:val="009851E6"/>
    <w:rsid w:val="00987953"/>
    <w:rsid w:val="0099110E"/>
    <w:rsid w:val="00994796"/>
    <w:rsid w:val="00996318"/>
    <w:rsid w:val="009A1C9E"/>
    <w:rsid w:val="009A3A50"/>
    <w:rsid w:val="009A4292"/>
    <w:rsid w:val="009A4D01"/>
    <w:rsid w:val="009B0CA9"/>
    <w:rsid w:val="009B2548"/>
    <w:rsid w:val="009B6856"/>
    <w:rsid w:val="009B7C16"/>
    <w:rsid w:val="009C1380"/>
    <w:rsid w:val="009C4FE2"/>
    <w:rsid w:val="009C6412"/>
    <w:rsid w:val="009C730E"/>
    <w:rsid w:val="009C7510"/>
    <w:rsid w:val="009D0991"/>
    <w:rsid w:val="009D1F89"/>
    <w:rsid w:val="009D4670"/>
    <w:rsid w:val="009D500A"/>
    <w:rsid w:val="009D5750"/>
    <w:rsid w:val="009D77FE"/>
    <w:rsid w:val="009E0357"/>
    <w:rsid w:val="009E0633"/>
    <w:rsid w:val="009E176A"/>
    <w:rsid w:val="009E223A"/>
    <w:rsid w:val="009E37E4"/>
    <w:rsid w:val="009E39A7"/>
    <w:rsid w:val="009E46E9"/>
    <w:rsid w:val="009E54C7"/>
    <w:rsid w:val="009E56A5"/>
    <w:rsid w:val="009E58FE"/>
    <w:rsid w:val="009E6F26"/>
    <w:rsid w:val="009E78CD"/>
    <w:rsid w:val="009F0356"/>
    <w:rsid w:val="009F225A"/>
    <w:rsid w:val="009F260A"/>
    <w:rsid w:val="009F3163"/>
    <w:rsid w:val="009F4980"/>
    <w:rsid w:val="009F5670"/>
    <w:rsid w:val="009F6990"/>
    <w:rsid w:val="009F7EA1"/>
    <w:rsid w:val="00A00300"/>
    <w:rsid w:val="00A0040C"/>
    <w:rsid w:val="00A00E73"/>
    <w:rsid w:val="00A00F2E"/>
    <w:rsid w:val="00A02415"/>
    <w:rsid w:val="00A02DA0"/>
    <w:rsid w:val="00A04D5C"/>
    <w:rsid w:val="00A067D4"/>
    <w:rsid w:val="00A06F0A"/>
    <w:rsid w:val="00A10EF4"/>
    <w:rsid w:val="00A115FD"/>
    <w:rsid w:val="00A11F0D"/>
    <w:rsid w:val="00A12E2A"/>
    <w:rsid w:val="00A13515"/>
    <w:rsid w:val="00A13967"/>
    <w:rsid w:val="00A15AEC"/>
    <w:rsid w:val="00A165B6"/>
    <w:rsid w:val="00A2583E"/>
    <w:rsid w:val="00A27845"/>
    <w:rsid w:val="00A3160A"/>
    <w:rsid w:val="00A336CB"/>
    <w:rsid w:val="00A341DC"/>
    <w:rsid w:val="00A3755E"/>
    <w:rsid w:val="00A40DF4"/>
    <w:rsid w:val="00A44970"/>
    <w:rsid w:val="00A46ABB"/>
    <w:rsid w:val="00A505B2"/>
    <w:rsid w:val="00A5218C"/>
    <w:rsid w:val="00A5256C"/>
    <w:rsid w:val="00A52E36"/>
    <w:rsid w:val="00A53DD6"/>
    <w:rsid w:val="00A54A3B"/>
    <w:rsid w:val="00A56BF6"/>
    <w:rsid w:val="00A57D8E"/>
    <w:rsid w:val="00A6021B"/>
    <w:rsid w:val="00A603CE"/>
    <w:rsid w:val="00A632C5"/>
    <w:rsid w:val="00A63A27"/>
    <w:rsid w:val="00A71286"/>
    <w:rsid w:val="00A72B83"/>
    <w:rsid w:val="00A73CC2"/>
    <w:rsid w:val="00A75194"/>
    <w:rsid w:val="00A768C1"/>
    <w:rsid w:val="00A77150"/>
    <w:rsid w:val="00A77784"/>
    <w:rsid w:val="00A81614"/>
    <w:rsid w:val="00A823AB"/>
    <w:rsid w:val="00A82F35"/>
    <w:rsid w:val="00A84A4A"/>
    <w:rsid w:val="00A85501"/>
    <w:rsid w:val="00A91C01"/>
    <w:rsid w:val="00A95C75"/>
    <w:rsid w:val="00A96CC8"/>
    <w:rsid w:val="00A97C70"/>
    <w:rsid w:val="00AA142E"/>
    <w:rsid w:val="00AA1E1E"/>
    <w:rsid w:val="00AA3F71"/>
    <w:rsid w:val="00AA497C"/>
    <w:rsid w:val="00AA7ACB"/>
    <w:rsid w:val="00AB1045"/>
    <w:rsid w:val="00AB2000"/>
    <w:rsid w:val="00AB3697"/>
    <w:rsid w:val="00AB3A22"/>
    <w:rsid w:val="00AB46E2"/>
    <w:rsid w:val="00AC02C2"/>
    <w:rsid w:val="00AC220E"/>
    <w:rsid w:val="00AC2405"/>
    <w:rsid w:val="00AC4C59"/>
    <w:rsid w:val="00AC65DC"/>
    <w:rsid w:val="00AD0992"/>
    <w:rsid w:val="00AD461B"/>
    <w:rsid w:val="00AD4645"/>
    <w:rsid w:val="00AD6215"/>
    <w:rsid w:val="00AD76FE"/>
    <w:rsid w:val="00AE0E5A"/>
    <w:rsid w:val="00AE146B"/>
    <w:rsid w:val="00AE2A1D"/>
    <w:rsid w:val="00AE4AD4"/>
    <w:rsid w:val="00AF203D"/>
    <w:rsid w:val="00AF3B32"/>
    <w:rsid w:val="00AF3DB7"/>
    <w:rsid w:val="00AF5C56"/>
    <w:rsid w:val="00AF657A"/>
    <w:rsid w:val="00AF74B3"/>
    <w:rsid w:val="00AF76D5"/>
    <w:rsid w:val="00B01153"/>
    <w:rsid w:val="00B018AE"/>
    <w:rsid w:val="00B0217F"/>
    <w:rsid w:val="00B0693C"/>
    <w:rsid w:val="00B15195"/>
    <w:rsid w:val="00B166E5"/>
    <w:rsid w:val="00B201A7"/>
    <w:rsid w:val="00B209B2"/>
    <w:rsid w:val="00B232DF"/>
    <w:rsid w:val="00B24829"/>
    <w:rsid w:val="00B26C01"/>
    <w:rsid w:val="00B27D11"/>
    <w:rsid w:val="00B30B27"/>
    <w:rsid w:val="00B32F5D"/>
    <w:rsid w:val="00B33137"/>
    <w:rsid w:val="00B33C92"/>
    <w:rsid w:val="00B33EC6"/>
    <w:rsid w:val="00B3432B"/>
    <w:rsid w:val="00B40A00"/>
    <w:rsid w:val="00B41A07"/>
    <w:rsid w:val="00B4383A"/>
    <w:rsid w:val="00B44B51"/>
    <w:rsid w:val="00B44C08"/>
    <w:rsid w:val="00B4508A"/>
    <w:rsid w:val="00B453FD"/>
    <w:rsid w:val="00B45907"/>
    <w:rsid w:val="00B504DE"/>
    <w:rsid w:val="00B50D93"/>
    <w:rsid w:val="00B52731"/>
    <w:rsid w:val="00B560A5"/>
    <w:rsid w:val="00B56D59"/>
    <w:rsid w:val="00B57DD5"/>
    <w:rsid w:val="00B62563"/>
    <w:rsid w:val="00B62910"/>
    <w:rsid w:val="00B62B94"/>
    <w:rsid w:val="00B63F6C"/>
    <w:rsid w:val="00B64237"/>
    <w:rsid w:val="00B64557"/>
    <w:rsid w:val="00B65A60"/>
    <w:rsid w:val="00B70722"/>
    <w:rsid w:val="00B71996"/>
    <w:rsid w:val="00B72FFB"/>
    <w:rsid w:val="00B73320"/>
    <w:rsid w:val="00B75F6C"/>
    <w:rsid w:val="00B76150"/>
    <w:rsid w:val="00B76B63"/>
    <w:rsid w:val="00B80061"/>
    <w:rsid w:val="00B8190A"/>
    <w:rsid w:val="00B82ACD"/>
    <w:rsid w:val="00B83677"/>
    <w:rsid w:val="00B9217E"/>
    <w:rsid w:val="00B92B92"/>
    <w:rsid w:val="00B9670F"/>
    <w:rsid w:val="00B96ECD"/>
    <w:rsid w:val="00BA1E92"/>
    <w:rsid w:val="00BA210A"/>
    <w:rsid w:val="00BA4ED8"/>
    <w:rsid w:val="00BA5248"/>
    <w:rsid w:val="00BA6BE5"/>
    <w:rsid w:val="00BB4CC1"/>
    <w:rsid w:val="00BB500F"/>
    <w:rsid w:val="00BC10E7"/>
    <w:rsid w:val="00BC110A"/>
    <w:rsid w:val="00BC13DD"/>
    <w:rsid w:val="00BC2C3D"/>
    <w:rsid w:val="00BC41BE"/>
    <w:rsid w:val="00BC451E"/>
    <w:rsid w:val="00BC4D83"/>
    <w:rsid w:val="00BC51FC"/>
    <w:rsid w:val="00BC57EB"/>
    <w:rsid w:val="00BC789A"/>
    <w:rsid w:val="00BD00CA"/>
    <w:rsid w:val="00BD09F1"/>
    <w:rsid w:val="00BD15D7"/>
    <w:rsid w:val="00BD18FE"/>
    <w:rsid w:val="00BD3809"/>
    <w:rsid w:val="00BD3960"/>
    <w:rsid w:val="00BD59A4"/>
    <w:rsid w:val="00BD5AC4"/>
    <w:rsid w:val="00BD5E2F"/>
    <w:rsid w:val="00BD6082"/>
    <w:rsid w:val="00BD6B50"/>
    <w:rsid w:val="00BD6B87"/>
    <w:rsid w:val="00BE137F"/>
    <w:rsid w:val="00BE4B1C"/>
    <w:rsid w:val="00BE59F5"/>
    <w:rsid w:val="00BE5EB5"/>
    <w:rsid w:val="00BE7E2B"/>
    <w:rsid w:val="00BF0A9A"/>
    <w:rsid w:val="00BF3C7F"/>
    <w:rsid w:val="00BF4E68"/>
    <w:rsid w:val="00C01001"/>
    <w:rsid w:val="00C03837"/>
    <w:rsid w:val="00C04140"/>
    <w:rsid w:val="00C0456B"/>
    <w:rsid w:val="00C0558D"/>
    <w:rsid w:val="00C056C1"/>
    <w:rsid w:val="00C1070A"/>
    <w:rsid w:val="00C11714"/>
    <w:rsid w:val="00C123FF"/>
    <w:rsid w:val="00C129AA"/>
    <w:rsid w:val="00C12E18"/>
    <w:rsid w:val="00C135DA"/>
    <w:rsid w:val="00C1366E"/>
    <w:rsid w:val="00C136B8"/>
    <w:rsid w:val="00C136DE"/>
    <w:rsid w:val="00C16C8B"/>
    <w:rsid w:val="00C179F0"/>
    <w:rsid w:val="00C207EA"/>
    <w:rsid w:val="00C21706"/>
    <w:rsid w:val="00C21829"/>
    <w:rsid w:val="00C234D0"/>
    <w:rsid w:val="00C2444F"/>
    <w:rsid w:val="00C25C28"/>
    <w:rsid w:val="00C26E36"/>
    <w:rsid w:val="00C27348"/>
    <w:rsid w:val="00C27D30"/>
    <w:rsid w:val="00C31CB7"/>
    <w:rsid w:val="00C3488C"/>
    <w:rsid w:val="00C35DF0"/>
    <w:rsid w:val="00C41089"/>
    <w:rsid w:val="00C42387"/>
    <w:rsid w:val="00C44414"/>
    <w:rsid w:val="00C46488"/>
    <w:rsid w:val="00C502B2"/>
    <w:rsid w:val="00C515C3"/>
    <w:rsid w:val="00C5205F"/>
    <w:rsid w:val="00C52426"/>
    <w:rsid w:val="00C5357A"/>
    <w:rsid w:val="00C53C27"/>
    <w:rsid w:val="00C54E08"/>
    <w:rsid w:val="00C55D19"/>
    <w:rsid w:val="00C56F11"/>
    <w:rsid w:val="00C60128"/>
    <w:rsid w:val="00C623CD"/>
    <w:rsid w:val="00C64A29"/>
    <w:rsid w:val="00C65CF9"/>
    <w:rsid w:val="00C660CD"/>
    <w:rsid w:val="00C667DD"/>
    <w:rsid w:val="00C66860"/>
    <w:rsid w:val="00C66985"/>
    <w:rsid w:val="00C7056F"/>
    <w:rsid w:val="00C72514"/>
    <w:rsid w:val="00C7430D"/>
    <w:rsid w:val="00C74E63"/>
    <w:rsid w:val="00C752E6"/>
    <w:rsid w:val="00C7732E"/>
    <w:rsid w:val="00C814C6"/>
    <w:rsid w:val="00C82B29"/>
    <w:rsid w:val="00C82FF3"/>
    <w:rsid w:val="00C85CB7"/>
    <w:rsid w:val="00C87212"/>
    <w:rsid w:val="00C90187"/>
    <w:rsid w:val="00C93562"/>
    <w:rsid w:val="00C935D3"/>
    <w:rsid w:val="00C93F74"/>
    <w:rsid w:val="00C976D7"/>
    <w:rsid w:val="00CA0229"/>
    <w:rsid w:val="00CA08A7"/>
    <w:rsid w:val="00CA0A0C"/>
    <w:rsid w:val="00CA44DA"/>
    <w:rsid w:val="00CA464E"/>
    <w:rsid w:val="00CA4B45"/>
    <w:rsid w:val="00CA5210"/>
    <w:rsid w:val="00CA5AF0"/>
    <w:rsid w:val="00CA6B5B"/>
    <w:rsid w:val="00CA6EB6"/>
    <w:rsid w:val="00CA7067"/>
    <w:rsid w:val="00CA79A3"/>
    <w:rsid w:val="00CB2B64"/>
    <w:rsid w:val="00CB6F0A"/>
    <w:rsid w:val="00CB7824"/>
    <w:rsid w:val="00CB7CA4"/>
    <w:rsid w:val="00CC107C"/>
    <w:rsid w:val="00CC1A55"/>
    <w:rsid w:val="00CC4E55"/>
    <w:rsid w:val="00CC6332"/>
    <w:rsid w:val="00CC7702"/>
    <w:rsid w:val="00CD04B6"/>
    <w:rsid w:val="00CD079C"/>
    <w:rsid w:val="00CD0C46"/>
    <w:rsid w:val="00CD1770"/>
    <w:rsid w:val="00CD426D"/>
    <w:rsid w:val="00CD4C75"/>
    <w:rsid w:val="00CD5C82"/>
    <w:rsid w:val="00CE077A"/>
    <w:rsid w:val="00CE279F"/>
    <w:rsid w:val="00CE33C3"/>
    <w:rsid w:val="00CE3580"/>
    <w:rsid w:val="00CE52C0"/>
    <w:rsid w:val="00CF2789"/>
    <w:rsid w:val="00CF37CD"/>
    <w:rsid w:val="00CF3AF7"/>
    <w:rsid w:val="00CF41CB"/>
    <w:rsid w:val="00D00CA6"/>
    <w:rsid w:val="00D00F65"/>
    <w:rsid w:val="00D0255B"/>
    <w:rsid w:val="00D04A8D"/>
    <w:rsid w:val="00D07A87"/>
    <w:rsid w:val="00D10016"/>
    <w:rsid w:val="00D10437"/>
    <w:rsid w:val="00D11427"/>
    <w:rsid w:val="00D13CC0"/>
    <w:rsid w:val="00D15F82"/>
    <w:rsid w:val="00D200CB"/>
    <w:rsid w:val="00D227BD"/>
    <w:rsid w:val="00D22D19"/>
    <w:rsid w:val="00D236C9"/>
    <w:rsid w:val="00D23F0B"/>
    <w:rsid w:val="00D249DD"/>
    <w:rsid w:val="00D26B05"/>
    <w:rsid w:val="00D276DB"/>
    <w:rsid w:val="00D36216"/>
    <w:rsid w:val="00D4042B"/>
    <w:rsid w:val="00D41A02"/>
    <w:rsid w:val="00D44075"/>
    <w:rsid w:val="00D447E6"/>
    <w:rsid w:val="00D46518"/>
    <w:rsid w:val="00D479FD"/>
    <w:rsid w:val="00D5105D"/>
    <w:rsid w:val="00D51733"/>
    <w:rsid w:val="00D52203"/>
    <w:rsid w:val="00D53CE0"/>
    <w:rsid w:val="00D54887"/>
    <w:rsid w:val="00D54903"/>
    <w:rsid w:val="00D55DD5"/>
    <w:rsid w:val="00D567CF"/>
    <w:rsid w:val="00D56869"/>
    <w:rsid w:val="00D57B5C"/>
    <w:rsid w:val="00D61B62"/>
    <w:rsid w:val="00D62239"/>
    <w:rsid w:val="00D6231D"/>
    <w:rsid w:val="00D62748"/>
    <w:rsid w:val="00D62FAA"/>
    <w:rsid w:val="00D6446C"/>
    <w:rsid w:val="00D64C0E"/>
    <w:rsid w:val="00D7077A"/>
    <w:rsid w:val="00D723BD"/>
    <w:rsid w:val="00D72AA7"/>
    <w:rsid w:val="00D741FD"/>
    <w:rsid w:val="00D75EC2"/>
    <w:rsid w:val="00D7745D"/>
    <w:rsid w:val="00D77D13"/>
    <w:rsid w:val="00D80F8F"/>
    <w:rsid w:val="00D82924"/>
    <w:rsid w:val="00D87762"/>
    <w:rsid w:val="00D90B69"/>
    <w:rsid w:val="00D90B8A"/>
    <w:rsid w:val="00D926F1"/>
    <w:rsid w:val="00D9275F"/>
    <w:rsid w:val="00D9464A"/>
    <w:rsid w:val="00D94ACC"/>
    <w:rsid w:val="00D97B52"/>
    <w:rsid w:val="00DA2859"/>
    <w:rsid w:val="00DA3396"/>
    <w:rsid w:val="00DA343D"/>
    <w:rsid w:val="00DA483B"/>
    <w:rsid w:val="00DA48A7"/>
    <w:rsid w:val="00DA5F17"/>
    <w:rsid w:val="00DB08A6"/>
    <w:rsid w:val="00DB0B70"/>
    <w:rsid w:val="00DB0EB9"/>
    <w:rsid w:val="00DB2E0D"/>
    <w:rsid w:val="00DB5615"/>
    <w:rsid w:val="00DB6682"/>
    <w:rsid w:val="00DB6E75"/>
    <w:rsid w:val="00DC1207"/>
    <w:rsid w:val="00DC1FB6"/>
    <w:rsid w:val="00DC63EC"/>
    <w:rsid w:val="00DC66CD"/>
    <w:rsid w:val="00DC694B"/>
    <w:rsid w:val="00DC6DBA"/>
    <w:rsid w:val="00DC7641"/>
    <w:rsid w:val="00DC7B3C"/>
    <w:rsid w:val="00DD0809"/>
    <w:rsid w:val="00DD17D1"/>
    <w:rsid w:val="00DD66CA"/>
    <w:rsid w:val="00DD74D0"/>
    <w:rsid w:val="00DE1B01"/>
    <w:rsid w:val="00DE1FED"/>
    <w:rsid w:val="00DE5174"/>
    <w:rsid w:val="00DE6673"/>
    <w:rsid w:val="00DF2011"/>
    <w:rsid w:val="00DF270E"/>
    <w:rsid w:val="00DF3A0C"/>
    <w:rsid w:val="00DF4D16"/>
    <w:rsid w:val="00DF68C9"/>
    <w:rsid w:val="00DF6BBB"/>
    <w:rsid w:val="00E00DDD"/>
    <w:rsid w:val="00E0466F"/>
    <w:rsid w:val="00E0661D"/>
    <w:rsid w:val="00E10730"/>
    <w:rsid w:val="00E10F8D"/>
    <w:rsid w:val="00E16B61"/>
    <w:rsid w:val="00E16BE2"/>
    <w:rsid w:val="00E17FFD"/>
    <w:rsid w:val="00E20340"/>
    <w:rsid w:val="00E20919"/>
    <w:rsid w:val="00E20A19"/>
    <w:rsid w:val="00E211F9"/>
    <w:rsid w:val="00E2128A"/>
    <w:rsid w:val="00E21404"/>
    <w:rsid w:val="00E21F39"/>
    <w:rsid w:val="00E23DED"/>
    <w:rsid w:val="00E2404E"/>
    <w:rsid w:val="00E24FC6"/>
    <w:rsid w:val="00E266A3"/>
    <w:rsid w:val="00E30E6F"/>
    <w:rsid w:val="00E3267E"/>
    <w:rsid w:val="00E3414C"/>
    <w:rsid w:val="00E34661"/>
    <w:rsid w:val="00E3613D"/>
    <w:rsid w:val="00E36825"/>
    <w:rsid w:val="00E370F2"/>
    <w:rsid w:val="00E37B04"/>
    <w:rsid w:val="00E401A8"/>
    <w:rsid w:val="00E40C12"/>
    <w:rsid w:val="00E45FA9"/>
    <w:rsid w:val="00E47486"/>
    <w:rsid w:val="00E50D34"/>
    <w:rsid w:val="00E50E2E"/>
    <w:rsid w:val="00E5301A"/>
    <w:rsid w:val="00E54676"/>
    <w:rsid w:val="00E5600B"/>
    <w:rsid w:val="00E609E4"/>
    <w:rsid w:val="00E6166A"/>
    <w:rsid w:val="00E6303A"/>
    <w:rsid w:val="00E65387"/>
    <w:rsid w:val="00E65EEE"/>
    <w:rsid w:val="00E723C5"/>
    <w:rsid w:val="00E7578C"/>
    <w:rsid w:val="00E76092"/>
    <w:rsid w:val="00E76558"/>
    <w:rsid w:val="00E7704A"/>
    <w:rsid w:val="00E8000E"/>
    <w:rsid w:val="00E8085B"/>
    <w:rsid w:val="00E822C0"/>
    <w:rsid w:val="00E82D8E"/>
    <w:rsid w:val="00E8498E"/>
    <w:rsid w:val="00E85263"/>
    <w:rsid w:val="00E86A5D"/>
    <w:rsid w:val="00E91E23"/>
    <w:rsid w:val="00E923C3"/>
    <w:rsid w:val="00E931EF"/>
    <w:rsid w:val="00E93FAD"/>
    <w:rsid w:val="00E95F2C"/>
    <w:rsid w:val="00EA0B5A"/>
    <w:rsid w:val="00EA0BA2"/>
    <w:rsid w:val="00EA21E9"/>
    <w:rsid w:val="00EA4406"/>
    <w:rsid w:val="00EB1013"/>
    <w:rsid w:val="00EB2D60"/>
    <w:rsid w:val="00EB515F"/>
    <w:rsid w:val="00EB61DF"/>
    <w:rsid w:val="00EC0EB5"/>
    <w:rsid w:val="00EC25FC"/>
    <w:rsid w:val="00EC2CC3"/>
    <w:rsid w:val="00EC3085"/>
    <w:rsid w:val="00EC3417"/>
    <w:rsid w:val="00EC3492"/>
    <w:rsid w:val="00EC4A86"/>
    <w:rsid w:val="00EC61CF"/>
    <w:rsid w:val="00ED20A3"/>
    <w:rsid w:val="00ED2EAB"/>
    <w:rsid w:val="00ED58A7"/>
    <w:rsid w:val="00ED621F"/>
    <w:rsid w:val="00EE0248"/>
    <w:rsid w:val="00EE4AA8"/>
    <w:rsid w:val="00EE736B"/>
    <w:rsid w:val="00EF08FF"/>
    <w:rsid w:val="00EF1E6C"/>
    <w:rsid w:val="00EF7E07"/>
    <w:rsid w:val="00F00089"/>
    <w:rsid w:val="00F016CA"/>
    <w:rsid w:val="00F05B41"/>
    <w:rsid w:val="00F05CDD"/>
    <w:rsid w:val="00F06DEF"/>
    <w:rsid w:val="00F131ED"/>
    <w:rsid w:val="00F151A8"/>
    <w:rsid w:val="00F206FD"/>
    <w:rsid w:val="00F20989"/>
    <w:rsid w:val="00F21E43"/>
    <w:rsid w:val="00F22322"/>
    <w:rsid w:val="00F23E91"/>
    <w:rsid w:val="00F311DD"/>
    <w:rsid w:val="00F32065"/>
    <w:rsid w:val="00F3312F"/>
    <w:rsid w:val="00F3324E"/>
    <w:rsid w:val="00F37F9C"/>
    <w:rsid w:val="00F428C6"/>
    <w:rsid w:val="00F443B1"/>
    <w:rsid w:val="00F44832"/>
    <w:rsid w:val="00F45469"/>
    <w:rsid w:val="00F47248"/>
    <w:rsid w:val="00F5030E"/>
    <w:rsid w:val="00F516E7"/>
    <w:rsid w:val="00F53737"/>
    <w:rsid w:val="00F57EFA"/>
    <w:rsid w:val="00F62438"/>
    <w:rsid w:val="00F62984"/>
    <w:rsid w:val="00F7051B"/>
    <w:rsid w:val="00F70859"/>
    <w:rsid w:val="00F72B99"/>
    <w:rsid w:val="00F75531"/>
    <w:rsid w:val="00F774FE"/>
    <w:rsid w:val="00F8076B"/>
    <w:rsid w:val="00F81384"/>
    <w:rsid w:val="00F82235"/>
    <w:rsid w:val="00F8273E"/>
    <w:rsid w:val="00F855DA"/>
    <w:rsid w:val="00F85DBD"/>
    <w:rsid w:val="00F860C4"/>
    <w:rsid w:val="00F87073"/>
    <w:rsid w:val="00F87B0A"/>
    <w:rsid w:val="00F9073F"/>
    <w:rsid w:val="00F927E4"/>
    <w:rsid w:val="00F93714"/>
    <w:rsid w:val="00F9479A"/>
    <w:rsid w:val="00F94B0F"/>
    <w:rsid w:val="00F96C86"/>
    <w:rsid w:val="00FA29B4"/>
    <w:rsid w:val="00FA2F56"/>
    <w:rsid w:val="00FA3492"/>
    <w:rsid w:val="00FA3577"/>
    <w:rsid w:val="00FA424C"/>
    <w:rsid w:val="00FA4A97"/>
    <w:rsid w:val="00FA6370"/>
    <w:rsid w:val="00FA6A6A"/>
    <w:rsid w:val="00FA7D63"/>
    <w:rsid w:val="00FB10AD"/>
    <w:rsid w:val="00FB5E61"/>
    <w:rsid w:val="00FB78ED"/>
    <w:rsid w:val="00FC0CF3"/>
    <w:rsid w:val="00FC1239"/>
    <w:rsid w:val="00FC1CF8"/>
    <w:rsid w:val="00FC2047"/>
    <w:rsid w:val="00FC2D92"/>
    <w:rsid w:val="00FC5B6B"/>
    <w:rsid w:val="00FC6D7A"/>
    <w:rsid w:val="00FC6DBD"/>
    <w:rsid w:val="00FC7269"/>
    <w:rsid w:val="00FD2A39"/>
    <w:rsid w:val="00FD43D4"/>
    <w:rsid w:val="00FD636A"/>
    <w:rsid w:val="00FD7249"/>
    <w:rsid w:val="00FD74BD"/>
    <w:rsid w:val="00FD758B"/>
    <w:rsid w:val="00FE0E7C"/>
    <w:rsid w:val="00FE35CC"/>
    <w:rsid w:val="00FE38AF"/>
    <w:rsid w:val="00FE4359"/>
    <w:rsid w:val="00FE7081"/>
    <w:rsid w:val="00FE7403"/>
    <w:rsid w:val="00FF175F"/>
    <w:rsid w:val="00FF6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731F45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5C8"/>
    <w:pPr>
      <w:keepNext/>
      <w:keepLines/>
      <w:spacing w:before="480" w:after="0"/>
      <w:ind w:left="-45"/>
      <w:outlineLvl w:val="0"/>
    </w:pPr>
    <w:rPr>
      <w:rFonts w:ascii="Arial Black" w:eastAsiaTheme="majorEastAsia" w:hAnsi="Arial Black" w:cs="B Titr"/>
      <w:i w:val="0"/>
      <w:color w:val="1F497D" w:themeColor="text2"/>
      <w:sz w:val="46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B15C8"/>
    <w:pPr>
      <w:spacing w:before="0"/>
      <w:ind w:left="25" w:hanging="19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11B22"/>
    <w:pPr>
      <w:numPr>
        <w:ilvl w:val="1"/>
        <w:numId w:val="2"/>
      </w:numPr>
      <w:outlineLvl w:val="2"/>
    </w:pPr>
    <w:rPr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7B3C"/>
    <w:pPr>
      <w:numPr>
        <w:ilvl w:val="2"/>
      </w:numPr>
      <w:outlineLvl w:val="3"/>
    </w:pPr>
    <w:rPr>
      <w:sz w:val="2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3E1F62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B15C8"/>
    <w:rPr>
      <w:rFonts w:ascii="Arial Black" w:eastAsiaTheme="majorEastAsia" w:hAnsi="Arial Black" w:cs="B Titr"/>
      <w:color w:val="1F497D" w:themeColor="text2"/>
      <w:sz w:val="46"/>
      <w:szCs w:val="48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15C8"/>
    <w:rPr>
      <w:rFonts w:ascii="Arial Black" w:eastAsiaTheme="majorEastAsia" w:hAnsi="Arial Black" w:cs="B Titr"/>
      <w:color w:val="1F497D" w:themeColor="text2"/>
      <w:sz w:val="32"/>
      <w:szCs w:val="32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3D4896"/>
    <w:pPr>
      <w:numPr>
        <w:numId w:val="1"/>
      </w:num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2808"/>
    <w:pPr>
      <w:spacing w:before="120" w:after="0"/>
      <w:jc w:val="left"/>
    </w:pPr>
    <w:rPr>
      <w:rFonts w:ascii="Times New Roman" w:hAnsi="Times New Roman"/>
      <w:sz w:val="22"/>
      <w:szCs w:val="24"/>
    </w:rPr>
  </w:style>
  <w:style w:type="paragraph" w:styleId="TOC2">
    <w:name w:val="toc 2"/>
    <w:basedOn w:val="TOC1"/>
    <w:next w:val="Normal"/>
    <w:autoRedefine/>
    <w:uiPriority w:val="39"/>
    <w:unhideWhenUsed/>
    <w:rsid w:val="004A2808"/>
    <w:pPr>
      <w:ind w:left="260"/>
    </w:p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11B22"/>
    <w:rPr>
      <w:rFonts w:ascii="Arial Black" w:eastAsiaTheme="majorEastAsia" w:hAnsi="Arial Black" w:cs="B Titr"/>
      <w:color w:val="1F497D" w:themeColor="text2"/>
      <w:sz w:val="28"/>
      <w:szCs w:val="28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DC7B3C"/>
    <w:rPr>
      <w:rFonts w:ascii="Arial Black" w:eastAsiaTheme="majorEastAsia" w:hAnsi="Arial Black" w:cs="B Titr"/>
      <w:color w:val="1F497D" w:themeColor="text2"/>
      <w:sz w:val="20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7.jpe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11.jpg"/><Relationship Id="rId27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2A6AD-2B8C-4526-933F-88C6CC12C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921</TotalTime>
  <Pages>6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Arash</cp:lastModifiedBy>
  <cp:revision>68</cp:revision>
  <cp:lastPrinted>2020-04-06T04:16:00Z</cp:lastPrinted>
  <dcterms:created xsi:type="dcterms:W3CDTF">2018-01-16T06:17:00Z</dcterms:created>
  <dcterms:modified xsi:type="dcterms:W3CDTF">2020-04-06T04:17:00Z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