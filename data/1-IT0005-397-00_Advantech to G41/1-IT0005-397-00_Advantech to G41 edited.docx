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BE9C" w14:textId="4A9D0325" w:rsidR="00393609" w:rsidRPr="00FB4562" w:rsidRDefault="006F75DB" w:rsidP="002E1005">
      <w:pPr>
        <w:bidi w:val="0"/>
        <w:spacing w:line="276" w:lineRule="auto"/>
        <w:jc w:val="left"/>
        <w:rPr>
          <w:rtl/>
        </w:rPr>
      </w:pPr>
      <w:r w:rsidRPr="00FB4562">
        <w:rPr>
          <w:rtl/>
        </w:rPr>
        <w:tab/>
      </w:r>
      <w:r w:rsidRPr="00FB4562">
        <w:rPr>
          <w:rtl/>
        </w:rPr>
        <w:tab/>
      </w:r>
      <w:r w:rsidRPr="00FB4562">
        <w:rPr>
          <w:rtl/>
        </w:rPr>
        <w:tab/>
      </w:r>
    </w:p>
    <w:p w14:paraId="644E2E87" w14:textId="77777777" w:rsidR="00652C40" w:rsidRPr="00FB4562" w:rsidRDefault="00652C40" w:rsidP="00393609">
      <w:pPr>
        <w:bidi w:val="0"/>
        <w:spacing w:line="276" w:lineRule="auto"/>
        <w:jc w:val="center"/>
      </w:pPr>
    </w:p>
    <w:p w14:paraId="265BD24D" w14:textId="77777777" w:rsidR="009E58FE" w:rsidRPr="00FB4562" w:rsidRDefault="009E58FE" w:rsidP="00FF6B50">
      <w:pPr>
        <w:rPr>
          <w:rtl/>
        </w:rPr>
      </w:pPr>
    </w:p>
    <w:p w14:paraId="2B9FA4F9" w14:textId="2A33FE16" w:rsidR="00F016CA" w:rsidRPr="00FB4562" w:rsidRDefault="00A13515" w:rsidP="00FF6B50">
      <w:pPr>
        <w:rPr>
          <w:rtl/>
        </w:rPr>
      </w:pPr>
      <w:r w:rsidRPr="00FB4562">
        <w:rPr>
          <w:rtl/>
        </w:rPr>
        <w:tab/>
      </w:r>
    </w:p>
    <w:p w14:paraId="2688A57F" w14:textId="3B3FA569" w:rsidR="00A13515" w:rsidRPr="00FB4562" w:rsidRDefault="00A13515" w:rsidP="00A13515">
      <w:pPr>
        <w:rPr>
          <w:rtl/>
        </w:rPr>
      </w:pPr>
    </w:p>
    <w:p w14:paraId="6341C616" w14:textId="53179DBF" w:rsidR="00A13515" w:rsidRPr="00FB4562" w:rsidRDefault="00A13515" w:rsidP="00A13515">
      <w:pPr>
        <w:rPr>
          <w:rtl/>
        </w:rPr>
      </w:pPr>
    </w:p>
    <w:p w14:paraId="6D5928BC" w14:textId="77777777" w:rsidR="006E30E8" w:rsidRPr="00FB4562" w:rsidRDefault="006E30E8" w:rsidP="00A13515">
      <w:pPr>
        <w:bidi w:val="0"/>
        <w:spacing w:line="276" w:lineRule="auto"/>
        <w:jc w:val="left"/>
        <w:rPr>
          <w:iCs/>
        </w:rPr>
      </w:pPr>
    </w:p>
    <w:p w14:paraId="107C9FF9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1811C7AF" w14:textId="048E6FB2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7D264F33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41B9546F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7DE8F85E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6D8D2A61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5B9FAB5F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177E3727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60168C43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5C0FCFEA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65A81B39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7D294407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3323B715" w14:textId="47717CC0" w:rsidR="00A13515" w:rsidRDefault="002C16F2" w:rsidP="002C16F2">
      <w:pPr>
        <w:spacing w:line="276" w:lineRule="auto"/>
        <w:jc w:val="center"/>
        <w:rPr>
          <w:i w:val="0"/>
        </w:rPr>
      </w:pPr>
      <w:r>
        <w:rPr>
          <w:rFonts w:hint="cs"/>
          <w:i w:val="0"/>
          <w:rtl/>
        </w:rPr>
        <w:t xml:space="preserve">دستورالعمل استفاده از </w:t>
      </w:r>
      <w:proofErr w:type="spellStart"/>
      <w:r>
        <w:rPr>
          <w:rFonts w:hint="cs"/>
          <w:i w:val="0"/>
          <w:rtl/>
        </w:rPr>
        <w:t>مادربرد</w:t>
      </w:r>
      <w:proofErr w:type="spellEnd"/>
      <w:r>
        <w:rPr>
          <w:rFonts w:hint="cs"/>
          <w:i w:val="0"/>
          <w:rtl/>
        </w:rPr>
        <w:t xml:space="preserve"> </w:t>
      </w:r>
      <w:r>
        <w:rPr>
          <w:i w:val="0"/>
        </w:rPr>
        <w:t>G41</w:t>
      </w:r>
      <w:r>
        <w:rPr>
          <w:rFonts w:hint="cs"/>
          <w:i w:val="0"/>
          <w:rtl/>
        </w:rPr>
        <w:t xml:space="preserve"> در </w:t>
      </w:r>
      <w:r>
        <w:rPr>
          <w:i w:val="0"/>
        </w:rPr>
        <w:t>PC</w:t>
      </w:r>
      <w:r>
        <w:rPr>
          <w:rFonts w:hint="cs"/>
          <w:i w:val="0"/>
          <w:rtl/>
        </w:rPr>
        <w:t xml:space="preserve">های </w:t>
      </w:r>
      <w:r>
        <w:rPr>
          <w:i w:val="0"/>
        </w:rPr>
        <w:t>Advantech</w:t>
      </w:r>
    </w:p>
    <w:p w14:paraId="7113F6CA" w14:textId="2FAD2FD9" w:rsidR="002C16F2" w:rsidRPr="002C16F2" w:rsidRDefault="002C16F2" w:rsidP="002C16F2">
      <w:pPr>
        <w:spacing w:line="276" w:lineRule="auto"/>
        <w:jc w:val="center"/>
        <w:rPr>
          <w:rFonts w:cstheme="majorBidi"/>
          <w:i w:val="0"/>
          <w:sz w:val="24"/>
          <w:szCs w:val="24"/>
        </w:rPr>
      </w:pPr>
      <w:r w:rsidRPr="002C16F2">
        <w:rPr>
          <w:rFonts w:cstheme="majorBidi"/>
          <w:i w:val="0"/>
          <w:sz w:val="24"/>
          <w:szCs w:val="24"/>
        </w:rPr>
        <w:t>!{</w:t>
      </w:r>
      <w:r w:rsidRPr="002C16F2">
        <w:rPr>
          <w:rFonts w:cstheme="majorBidi"/>
          <w:b/>
          <w:bCs/>
          <w:sz w:val="24"/>
          <w:szCs w:val="24"/>
        </w:rPr>
        <w:t xml:space="preserve"> ver:1-IT0005-397-00</w:t>
      </w:r>
      <w:r w:rsidRPr="002C16F2">
        <w:rPr>
          <w:rFonts w:cstheme="majorBidi"/>
          <w:i w:val="0"/>
          <w:sz w:val="24"/>
          <w:szCs w:val="24"/>
        </w:rPr>
        <w:t>}</w:t>
      </w:r>
    </w:p>
    <w:p w14:paraId="7C3361E3" w14:textId="675FBD8E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5A3F49AF" w14:textId="77777777" w:rsidR="00A13515" w:rsidRPr="002C16F2" w:rsidRDefault="00A13515" w:rsidP="00A13515">
      <w:pPr>
        <w:bidi w:val="0"/>
        <w:spacing w:line="276" w:lineRule="auto"/>
        <w:jc w:val="left"/>
        <w:rPr>
          <w:i w:val="0"/>
        </w:rPr>
      </w:pPr>
    </w:p>
    <w:p w14:paraId="48FAA11B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52035D2D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661A756A" w14:textId="77777777" w:rsidR="00A13515" w:rsidRPr="00FB4562" w:rsidRDefault="00A13515" w:rsidP="00A13515">
      <w:pPr>
        <w:bidi w:val="0"/>
        <w:spacing w:line="276" w:lineRule="auto"/>
        <w:jc w:val="left"/>
        <w:rPr>
          <w:iCs/>
        </w:rPr>
      </w:pPr>
    </w:p>
    <w:p w14:paraId="357DB2F4" w14:textId="77777777" w:rsidR="00994796" w:rsidRPr="00FB4562" w:rsidRDefault="00994796" w:rsidP="006647B1">
      <w:pPr>
        <w:rPr>
          <w:rtl/>
        </w:rPr>
      </w:pPr>
    </w:p>
    <w:p w14:paraId="3246FC0E" w14:textId="77777777" w:rsidR="00994796" w:rsidRPr="00FB4562" w:rsidRDefault="00132254" w:rsidP="00FF6B50">
      <w:pPr>
        <w:spacing w:after="0"/>
        <w:jc w:val="center"/>
        <w:rPr>
          <w:b/>
          <w:bCs/>
          <w:color w:val="1F497D" w:themeColor="text2"/>
          <w:rtl/>
        </w:rPr>
      </w:pPr>
      <w:r w:rsidRPr="00FB4562">
        <w:rPr>
          <w:rFonts w:hint="cs"/>
          <w:b/>
          <w:bCs/>
          <w:color w:val="1F497D" w:themeColor="text2"/>
          <w:rtl/>
        </w:rPr>
        <w:t>فهرست</w:t>
      </w:r>
    </w:p>
    <w:p w14:paraId="3600A83A" w14:textId="77777777" w:rsidR="00A13515" w:rsidRDefault="00A13515" w:rsidP="006647B1">
      <w:pPr>
        <w:rPr>
          <w:rtl/>
        </w:rPr>
      </w:pPr>
    </w:p>
    <w:p w14:paraId="23CB7F80" w14:textId="5EA8D7D8" w:rsidR="00CA5F29" w:rsidRDefault="00CA5F29" w:rsidP="00CA5F29">
      <w:pPr>
        <w:rPr>
          <w:rtl/>
        </w:rPr>
      </w:pPr>
      <w:r>
        <w:rPr>
          <w:rFonts w:hint="cs"/>
          <w:rtl/>
        </w:rPr>
        <w:t xml:space="preserve">بررسی </w:t>
      </w:r>
      <w:r w:rsidRPr="00FB4562">
        <w:t>Shield I/O</w:t>
      </w:r>
      <w:r w:rsidRPr="00FB4562">
        <w:rPr>
          <w:rtl/>
        </w:rPr>
        <w:t xml:space="preserve"> در </w:t>
      </w:r>
      <w:r w:rsidRPr="00FB4562">
        <w:t>PC</w:t>
      </w:r>
      <w:r w:rsidRPr="00FB4562">
        <w:rPr>
          <w:rtl/>
        </w:rPr>
        <w:t>ها</w:t>
      </w:r>
      <w:r w:rsidRPr="00FB4562">
        <w:rPr>
          <w:rFonts w:hint="cs"/>
          <w:rtl/>
        </w:rPr>
        <w:t>ی</w:t>
      </w:r>
      <w:r w:rsidRPr="00FB4562">
        <w:rPr>
          <w:rtl/>
        </w:rPr>
        <w:t xml:space="preserve"> </w:t>
      </w:r>
      <w:r w:rsidRPr="00FB4562">
        <w:t xml:space="preserve"> Advantech</w:t>
      </w:r>
      <w:r w:rsidRPr="00FB4562">
        <w:rPr>
          <w:rtl/>
        </w:rPr>
        <w:t>و</w:t>
      </w:r>
      <w:r w:rsidRPr="00FB4562">
        <w:t xml:space="preserve"> G41</w:t>
      </w:r>
      <w:r>
        <w:rPr>
          <w:rFonts w:hint="cs"/>
          <w:rtl/>
        </w:rPr>
        <w:t xml:space="preserve">    </w:t>
      </w:r>
      <w:r w:rsidR="00D35FA2">
        <w:rPr>
          <w:rFonts w:hint="cs"/>
          <w:rtl/>
        </w:rPr>
        <w:t>............................................................................................</w:t>
      </w:r>
      <w:hyperlink r:id="rId8" w:history="1">
        <w:r w:rsidR="00D35FA2" w:rsidRPr="002D3FF7">
          <w:rPr>
            <w:rStyle w:val="Hyperlink"/>
            <w:rFonts w:hint="cs"/>
            <w:rtl/>
          </w:rPr>
          <w:t>1</w:t>
        </w:r>
      </w:hyperlink>
    </w:p>
    <w:p w14:paraId="162756BC" w14:textId="3B6BCFFD" w:rsidR="00CA5F29" w:rsidRDefault="00CA5F29" w:rsidP="00CA5F29">
      <w:pPr>
        <w:rPr>
          <w:rtl/>
        </w:rPr>
      </w:pPr>
      <w:r>
        <w:rPr>
          <w:rFonts w:hint="cs"/>
          <w:rtl/>
        </w:rPr>
        <w:t xml:space="preserve">مراحل </w:t>
      </w:r>
      <w:r w:rsidR="00E04001">
        <w:rPr>
          <w:rFonts w:hint="cs"/>
          <w:rtl/>
        </w:rPr>
        <w:t>دمونتاژ</w:t>
      </w:r>
      <w:r w:rsidR="00721974">
        <w:rPr>
          <w:rFonts w:hint="cs"/>
          <w:rtl/>
        </w:rPr>
        <w:t xml:space="preserve"> کیس نوع </w:t>
      </w:r>
      <w:r w:rsidR="00721974">
        <w:t>ADVANTECH</w:t>
      </w:r>
      <w:r w:rsidR="00431DF8">
        <w:rPr>
          <w:rFonts w:hint="cs"/>
          <w:rtl/>
        </w:rPr>
        <w:t xml:space="preserve">      </w:t>
      </w:r>
      <w:r w:rsidR="00D35FA2">
        <w:rPr>
          <w:rFonts w:hint="cs"/>
          <w:rtl/>
        </w:rPr>
        <w:t>..........................................................................................................</w:t>
      </w:r>
      <w:hyperlink r:id="rId9" w:history="1">
        <w:r w:rsidR="00D35FA2" w:rsidRPr="002D3FF7">
          <w:rPr>
            <w:rStyle w:val="Hyperlink"/>
            <w:rFonts w:hint="cs"/>
            <w:rtl/>
          </w:rPr>
          <w:t>2</w:t>
        </w:r>
      </w:hyperlink>
    </w:p>
    <w:p w14:paraId="19CEA7F8" w14:textId="0D085CD7" w:rsidR="00721974" w:rsidRDefault="00721974" w:rsidP="00721974">
      <w:pPr>
        <w:rPr>
          <w:rtl/>
        </w:rPr>
      </w:pPr>
      <w:r>
        <w:rPr>
          <w:rFonts w:hint="cs"/>
          <w:rtl/>
        </w:rPr>
        <w:t xml:space="preserve">مراحل </w:t>
      </w:r>
      <w:r w:rsidR="00CD67BD">
        <w:rPr>
          <w:rFonts w:hint="cs"/>
          <w:rtl/>
        </w:rPr>
        <w:t>د</w:t>
      </w:r>
      <w:r w:rsidR="00E04001">
        <w:rPr>
          <w:rFonts w:hint="cs"/>
          <w:rtl/>
        </w:rPr>
        <w:t>مونتاژ</w:t>
      </w:r>
      <w:r>
        <w:rPr>
          <w:rFonts w:hint="cs"/>
          <w:rtl/>
        </w:rPr>
        <w:t xml:space="preserve"> کیس نوع  </w:t>
      </w:r>
      <w:r>
        <w:t>G41</w:t>
      </w:r>
      <w:r w:rsidR="009A54CE">
        <w:rPr>
          <w:rFonts w:hint="cs"/>
          <w:rtl/>
        </w:rPr>
        <w:t xml:space="preserve">    </w:t>
      </w:r>
      <w:r w:rsidR="00D35FA2">
        <w:rPr>
          <w:rFonts w:hint="cs"/>
          <w:rtl/>
        </w:rPr>
        <w:t>..................................................................................................................................</w:t>
      </w:r>
      <w:hyperlink r:id="rId10" w:history="1">
        <w:r w:rsidR="00D35FA2" w:rsidRPr="002D3FF7">
          <w:rPr>
            <w:rStyle w:val="Hyperlink"/>
            <w:rFonts w:hint="cs"/>
            <w:rtl/>
          </w:rPr>
          <w:t>4</w:t>
        </w:r>
      </w:hyperlink>
    </w:p>
    <w:p w14:paraId="2ED4DB2D" w14:textId="5A068B24" w:rsidR="00E04001" w:rsidRDefault="00E04001" w:rsidP="00721974">
      <w:pPr>
        <w:rPr>
          <w:rtl/>
        </w:rPr>
      </w:pPr>
      <w:r>
        <w:rPr>
          <w:rFonts w:hint="cs"/>
          <w:rtl/>
        </w:rPr>
        <w:t xml:space="preserve">مونتاژ مادربرد </w:t>
      </w:r>
      <w:r>
        <w:t>G41</w:t>
      </w:r>
      <w:r>
        <w:rPr>
          <w:rFonts w:hint="cs"/>
          <w:rtl/>
        </w:rPr>
        <w:t xml:space="preserve"> در قاب کیس </w:t>
      </w:r>
      <w:r>
        <w:t>ADVANTECH</w:t>
      </w:r>
      <w:r w:rsidR="006F6CC4">
        <w:rPr>
          <w:rFonts w:hint="cs"/>
          <w:rtl/>
        </w:rPr>
        <w:t xml:space="preserve">  </w:t>
      </w:r>
      <w:r w:rsidR="00D35FA2">
        <w:rPr>
          <w:rFonts w:hint="cs"/>
          <w:rtl/>
        </w:rPr>
        <w:t>..............................................................................................</w:t>
      </w:r>
      <w:hyperlink r:id="rId11" w:history="1">
        <w:r w:rsidR="00D35FA2" w:rsidRPr="002D3FF7">
          <w:rPr>
            <w:rStyle w:val="Hyperlink"/>
            <w:rFonts w:hint="cs"/>
            <w:rtl/>
          </w:rPr>
          <w:t>5</w:t>
        </w:r>
      </w:hyperlink>
    </w:p>
    <w:p w14:paraId="1D9FAFE6" w14:textId="0E551621" w:rsidR="006F6CC4" w:rsidRDefault="00A735FC" w:rsidP="00721974">
      <w:r>
        <w:rPr>
          <w:rFonts w:hint="cs"/>
          <w:rtl/>
        </w:rPr>
        <w:t xml:space="preserve">کابل تصویر موردنیاز  </w:t>
      </w:r>
      <w:r w:rsidR="00D35FA2">
        <w:rPr>
          <w:rFonts w:hint="cs"/>
          <w:rtl/>
        </w:rPr>
        <w:t>..........................................................................................................................................................</w:t>
      </w:r>
      <w:hyperlink r:id="rId12" w:history="1">
        <w:r w:rsidR="00D35FA2" w:rsidRPr="002D3FF7">
          <w:rPr>
            <w:rStyle w:val="Hyperlink"/>
            <w:rFonts w:hint="cs"/>
            <w:rtl/>
          </w:rPr>
          <w:t>6</w:t>
        </w:r>
      </w:hyperlink>
    </w:p>
    <w:p w14:paraId="6E9A1A75" w14:textId="36DB665C" w:rsidR="00721974" w:rsidRDefault="00853A55" w:rsidP="00721974">
      <w:r>
        <w:rPr>
          <w:rFonts w:hint="cs"/>
          <w:rtl/>
        </w:rPr>
        <w:t>چک لیست  .........................................................................................................................................................................</w:t>
      </w:r>
      <w:hyperlink r:id="rId13" w:history="1">
        <w:r w:rsidRPr="002D3FF7">
          <w:rPr>
            <w:rStyle w:val="Hyperlink"/>
            <w:rFonts w:hint="cs"/>
            <w:rtl/>
          </w:rPr>
          <w:t>.7</w:t>
        </w:r>
      </w:hyperlink>
      <w:r>
        <w:rPr>
          <w:rFonts w:hint="cs"/>
          <w:rtl/>
        </w:rPr>
        <w:t xml:space="preserve"> </w:t>
      </w:r>
    </w:p>
    <w:p w14:paraId="10E70F5A" w14:textId="77777777" w:rsidR="0088358B" w:rsidRPr="00FB4562" w:rsidRDefault="00CA5F29" w:rsidP="0088358B">
      <w:pPr>
        <w:bidi w:val="0"/>
        <w:spacing w:line="276" w:lineRule="auto"/>
        <w:jc w:val="left"/>
        <w:rPr>
          <w:iCs/>
        </w:rPr>
      </w:pPr>
      <w:r>
        <w:rPr>
          <w:rFonts w:hint="cs"/>
          <w:rtl/>
        </w:rPr>
        <w:t xml:space="preserve"> </w:t>
      </w:r>
    </w:p>
    <w:p w14:paraId="33873B89" w14:textId="567BDE33" w:rsidR="00C003B7" w:rsidRDefault="00C003B7">
      <w:pPr>
        <w:bidi w:val="0"/>
        <w:spacing w:line="276" w:lineRule="auto"/>
        <w:jc w:val="left"/>
        <w:rPr>
          <w:iCs/>
        </w:rPr>
      </w:pPr>
      <w:r>
        <w:rPr>
          <w:iCs/>
        </w:rPr>
        <w:br w:type="page"/>
      </w:r>
    </w:p>
    <w:p w14:paraId="69082783" w14:textId="77777777" w:rsidR="0088358B" w:rsidRDefault="0088358B" w:rsidP="0088358B">
      <w:pPr>
        <w:bidi w:val="0"/>
        <w:spacing w:line="276" w:lineRule="auto"/>
        <w:jc w:val="left"/>
        <w:rPr>
          <w:iCs/>
        </w:rPr>
      </w:pPr>
    </w:p>
    <w:p w14:paraId="39F9B2C5" w14:textId="3B4BFB3F" w:rsidR="0088358B" w:rsidRDefault="0088358B" w:rsidP="0088358B">
      <w:pPr>
        <w:bidi w:val="0"/>
        <w:spacing w:line="276" w:lineRule="auto"/>
        <w:jc w:val="left"/>
        <w:rPr>
          <w:iCs/>
        </w:rPr>
      </w:pPr>
    </w:p>
    <w:p w14:paraId="6CF264E5" w14:textId="2A158A32" w:rsidR="0088358B" w:rsidRDefault="0088358B" w:rsidP="0088358B">
      <w:pPr>
        <w:bidi w:val="0"/>
        <w:spacing w:line="276" w:lineRule="auto"/>
        <w:jc w:val="left"/>
        <w:rPr>
          <w:iCs/>
        </w:rPr>
      </w:pPr>
    </w:p>
    <w:p w14:paraId="6625BEC5" w14:textId="77777777" w:rsidR="0088358B" w:rsidRPr="00FB4562" w:rsidRDefault="0088358B" w:rsidP="0088358B">
      <w:pPr>
        <w:bidi w:val="0"/>
        <w:spacing w:line="276" w:lineRule="auto"/>
        <w:jc w:val="center"/>
        <w:rPr>
          <w:iCs/>
          <w:rtl/>
        </w:rPr>
      </w:pPr>
      <w:r>
        <w:rPr>
          <w:rFonts w:hint="cs"/>
          <w:iCs/>
          <w:rtl/>
        </w:rPr>
        <w:t>پیش گفتار</w:t>
      </w:r>
    </w:p>
    <w:p w14:paraId="511485C6" w14:textId="77777777" w:rsidR="0088358B" w:rsidRPr="00FB4562" w:rsidRDefault="0088358B" w:rsidP="0088358B">
      <w:pPr>
        <w:jc w:val="center"/>
        <w:rPr>
          <w:rtl/>
        </w:rPr>
      </w:pPr>
      <w:bookmarkStart w:id="0" w:name="_Toc375060166"/>
    </w:p>
    <w:p w14:paraId="1B5CE096" w14:textId="77777777" w:rsidR="0088358B" w:rsidRPr="00FB4562" w:rsidRDefault="0088358B" w:rsidP="0088358B">
      <w:pPr>
        <w:spacing w:after="0"/>
        <w:jc w:val="center"/>
        <w:rPr>
          <w:color w:val="1F497D" w:themeColor="text2"/>
          <w:sz w:val="24"/>
          <w:szCs w:val="24"/>
          <w:rtl/>
        </w:rPr>
      </w:pPr>
      <w:bookmarkStart w:id="1" w:name="_Toc375060167"/>
      <w:bookmarkStart w:id="2" w:name="_Toc389914350"/>
      <w:bookmarkStart w:id="3" w:name="_Toc390005334"/>
      <w:bookmarkStart w:id="4" w:name="_Toc390005448"/>
      <w:bookmarkStart w:id="5" w:name="_Toc390497237"/>
      <w:bookmarkStart w:id="6" w:name="_Toc390612525"/>
      <w:bookmarkStart w:id="7" w:name="_Toc390850568"/>
      <w:bookmarkStart w:id="8" w:name="_Toc391100197"/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14:paraId="5520A44C" w14:textId="77777777" w:rsidR="0088358B" w:rsidRPr="00FB4562" w:rsidRDefault="0088358B" w:rsidP="0088358B">
      <w:pPr>
        <w:rPr>
          <w:color w:val="1F497D" w:themeColor="text2"/>
          <w:sz w:val="24"/>
          <w:szCs w:val="24"/>
          <w:rtl/>
        </w:rPr>
      </w:pPr>
    </w:p>
    <w:p w14:paraId="604BCE3A" w14:textId="77777777" w:rsidR="0088358B" w:rsidRPr="00FB4562" w:rsidRDefault="0088358B" w:rsidP="0088358B">
      <w:pPr>
        <w:rPr>
          <w:rtl/>
        </w:rPr>
      </w:pPr>
      <w:r w:rsidRPr="00FB4562">
        <w:rPr>
          <w:rFonts w:hint="cs"/>
          <w:rtl/>
        </w:rPr>
        <w:t>این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سند</w:t>
      </w:r>
      <w:r w:rsidRPr="00FB4562">
        <w:rPr>
          <w:rtl/>
        </w:rPr>
        <w:t xml:space="preserve"> با عنوان </w:t>
      </w:r>
      <w:r w:rsidRPr="00FB4562">
        <w:rPr>
          <w:rFonts w:hint="eastAsia"/>
          <w:rtl/>
        </w:rPr>
        <w:t>«</w:t>
      </w:r>
      <w:r w:rsidRPr="00FB4562">
        <w:rPr>
          <w:rtl/>
        </w:rPr>
        <w:t>دستورالعمل</w:t>
      </w:r>
      <w:r w:rsidRPr="00FB4562">
        <w:t xml:space="preserve"> </w:t>
      </w:r>
      <w:r w:rsidRPr="00FB4562">
        <w:rPr>
          <w:rtl/>
        </w:rPr>
        <w:t xml:space="preserve">استفاده از مادربرد </w:t>
      </w:r>
      <w:r w:rsidRPr="00FB4562">
        <w:t xml:space="preserve"> G41</w:t>
      </w:r>
      <w:r w:rsidRPr="00FB4562">
        <w:rPr>
          <w:rtl/>
        </w:rPr>
        <w:t>در</w:t>
      </w:r>
      <w:r w:rsidRPr="00FB4562">
        <w:t>PC</w:t>
      </w:r>
      <w:r w:rsidRPr="00FB4562">
        <w:rPr>
          <w:rtl/>
        </w:rPr>
        <w:t>ها</w:t>
      </w:r>
      <w:r w:rsidRPr="00FB4562">
        <w:rPr>
          <w:rFonts w:hint="cs"/>
          <w:rtl/>
        </w:rPr>
        <w:t>ی</w:t>
      </w:r>
      <w:r w:rsidRPr="00FB4562">
        <w:rPr>
          <w:rtl/>
        </w:rPr>
        <w:t xml:space="preserve"> </w:t>
      </w:r>
      <w:r w:rsidRPr="00FB4562">
        <w:t>Advantech</w:t>
      </w:r>
      <w:r w:rsidRPr="00FB4562">
        <w:rPr>
          <w:rFonts w:hint="eastAsia"/>
          <w:rtl/>
        </w:rPr>
        <w:t>»</w:t>
      </w:r>
      <w:r w:rsidRPr="00FB4562">
        <w:rPr>
          <w:rtl/>
        </w:rPr>
        <w:t xml:space="preserve"> در </w:t>
      </w:r>
      <w:r w:rsidRPr="00FB4562">
        <w:rPr>
          <w:rFonts w:hint="cs"/>
          <w:rtl/>
        </w:rPr>
        <w:t>خرداد‌ماه</w:t>
      </w:r>
      <w:r w:rsidRPr="00FB4562">
        <w:t xml:space="preserve"> </w:t>
      </w:r>
      <w:r w:rsidRPr="00FB4562">
        <w:rPr>
          <w:rFonts w:hint="cs"/>
          <w:rtl/>
        </w:rPr>
        <w:t xml:space="preserve"> 1400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در</w:t>
      </w:r>
      <w:r w:rsidRPr="00FB4562">
        <w:rPr>
          <w:rtl/>
        </w:rPr>
        <w:t xml:space="preserve"> گروه پشت</w:t>
      </w:r>
      <w:r w:rsidRPr="00FB4562">
        <w:rPr>
          <w:rFonts w:hint="cs"/>
          <w:rtl/>
        </w:rPr>
        <w:t>یبانی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سطح</w:t>
      </w:r>
      <w:r w:rsidRPr="00FB4562">
        <w:rPr>
          <w:rtl/>
        </w:rPr>
        <w:t xml:space="preserve"> 2 </w:t>
      </w:r>
      <w:r w:rsidRPr="00FB4562">
        <w:rPr>
          <w:rFonts w:hint="cs"/>
          <w:rtl/>
        </w:rPr>
        <w:t>امور عملیات شرکت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توسعه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خدمات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الکترونیکی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آدونیس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توسط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آقای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ولی</w:t>
      </w:r>
      <w:r w:rsidRPr="00FB4562">
        <w:rPr>
          <w:rFonts w:hint="cs"/>
          <w:rtl/>
          <w:cs/>
        </w:rPr>
        <w:t xml:space="preserve">‎الله حلال‎خور </w:t>
      </w:r>
      <w:r w:rsidRPr="00FB4562">
        <w:rPr>
          <w:rFonts w:hint="cs"/>
          <w:rtl/>
        </w:rPr>
        <w:t>تهیه</w:t>
      </w:r>
      <w:r w:rsidRPr="00FB4562">
        <w:rPr>
          <w:rtl/>
        </w:rPr>
        <w:t xml:space="preserve"> و تنظ</w:t>
      </w:r>
      <w:r w:rsidRPr="00FB4562">
        <w:rPr>
          <w:rFonts w:hint="cs"/>
          <w:rtl/>
        </w:rPr>
        <w:t>یم‌شده</w:t>
      </w:r>
      <w:r w:rsidRPr="00FB4562">
        <w:rPr>
          <w:rtl/>
        </w:rPr>
        <w:t xml:space="preserve"> است.</w:t>
      </w:r>
      <w:r>
        <w:rPr>
          <w:rFonts w:hint="cs"/>
          <w:rtl/>
        </w:rPr>
        <w:t xml:space="preserve"> </w:t>
      </w:r>
      <w:r w:rsidRPr="00FB4562">
        <w:rPr>
          <w:rFonts w:hint="cs"/>
          <w:rtl/>
        </w:rPr>
        <w:t>این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دستورالعمل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در</w:t>
      </w:r>
      <w:r w:rsidRPr="00FB4562">
        <w:rPr>
          <w:rtl/>
        </w:rPr>
        <w:t xml:space="preserve"> واحد آموزش </w:t>
      </w:r>
      <w:r w:rsidRPr="00FB4562">
        <w:rPr>
          <w:rFonts w:hint="cs"/>
          <w:rtl/>
        </w:rPr>
        <w:t>امور فناوری اطلاعات،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توسط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آرش</w:t>
      </w:r>
      <w:r w:rsidRPr="00FB4562">
        <w:rPr>
          <w:rtl/>
        </w:rPr>
        <w:t xml:space="preserve"> </w:t>
      </w:r>
      <w:r w:rsidRPr="00FB4562">
        <w:rPr>
          <w:rFonts w:hint="cs"/>
          <w:rtl/>
        </w:rPr>
        <w:t>تیغ‌بر</w:t>
      </w:r>
      <w:r w:rsidRPr="00FB4562">
        <w:rPr>
          <w:rtl/>
        </w:rPr>
        <w:t xml:space="preserve"> و</w:t>
      </w:r>
      <w:r w:rsidRPr="00FB4562">
        <w:rPr>
          <w:rFonts w:hint="cs"/>
          <w:rtl/>
        </w:rPr>
        <w:t>یرایش و باشماره</w:t>
      </w:r>
      <w:r>
        <w:rPr>
          <w:rFonts w:hint="cs"/>
          <w:rtl/>
        </w:rPr>
        <w:t xml:space="preserve"> </w:t>
      </w:r>
      <w:r w:rsidRPr="00FB4562">
        <w:rPr>
          <w:rFonts w:hint="cs"/>
          <w:rtl/>
        </w:rPr>
        <w:t>نسخه</w:t>
      </w:r>
      <w:r w:rsidRPr="00FB4562">
        <w:rPr>
          <w:rFonts w:hint="cs"/>
          <w:rtl/>
          <w:cs/>
        </w:rPr>
        <w:t>‎ی</w:t>
      </w:r>
      <w:r>
        <w:rPr>
          <w:rFonts w:hint="cs"/>
          <w:b/>
          <w:bCs/>
          <w:color w:val="595959" w:themeColor="text1" w:themeTint="A6"/>
          <w:sz w:val="16"/>
          <w:szCs w:val="16"/>
          <w:rtl/>
        </w:rPr>
        <w:t>{</w:t>
      </w:r>
      <w:r w:rsidRPr="002A479C">
        <w:rPr>
          <w:b/>
          <w:bCs/>
          <w:color w:val="595959" w:themeColor="text1" w:themeTint="A6"/>
          <w:sz w:val="16"/>
          <w:szCs w:val="16"/>
          <w:rtl/>
        </w:rPr>
        <w:t xml:space="preserve">    </w:t>
      </w:r>
      <w:r>
        <w:rPr>
          <w:b/>
          <w:bCs/>
          <w:color w:val="595959" w:themeColor="text1" w:themeTint="A6"/>
          <w:sz w:val="16"/>
          <w:szCs w:val="16"/>
        </w:rPr>
        <w:t>!{ver:1-</w:t>
      </w:r>
      <w:r w:rsidRPr="002A479C">
        <w:rPr>
          <w:b/>
          <w:bCs/>
          <w:color w:val="595959" w:themeColor="text1" w:themeTint="A6"/>
          <w:sz w:val="16"/>
          <w:szCs w:val="16"/>
        </w:rPr>
        <w:t>IT0005-397-00</w:t>
      </w:r>
      <w:r w:rsidRPr="00FB4562">
        <w:rPr>
          <w:rFonts w:hint="cs"/>
          <w:rtl/>
        </w:rPr>
        <w:t>آماده انتشار گردید</w:t>
      </w:r>
      <w:r w:rsidRPr="00FB4562">
        <w:rPr>
          <w:rtl/>
        </w:rPr>
        <w:t>.</w:t>
      </w:r>
    </w:p>
    <w:p w14:paraId="57336002" w14:textId="77777777" w:rsidR="0088358B" w:rsidRPr="00CA5F29" w:rsidRDefault="0088358B" w:rsidP="0088358B">
      <w:pPr>
        <w:spacing w:after="0"/>
        <w:rPr>
          <w:rtl/>
        </w:rPr>
        <w:sectPr w:rsidR="0088358B" w:rsidRPr="00CA5F29" w:rsidSect="00635A88"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  <w:r w:rsidRPr="00FB4562">
        <w:rPr>
          <w:rFonts w:hint="cs"/>
          <w:rtl/>
        </w:rPr>
        <w:t xml:space="preserve">سابقه </w:t>
      </w:r>
      <w:r w:rsidRPr="00FB4562">
        <w:rPr>
          <w:rtl/>
        </w:rPr>
        <w:t>و</w:t>
      </w:r>
      <w:r w:rsidRPr="00FB4562">
        <w:rPr>
          <w:rFonts w:hint="cs"/>
          <w:rtl/>
        </w:rPr>
        <w:t>یرایش‌:</w:t>
      </w:r>
      <w:r>
        <w:rPr>
          <w:rFonts w:hint="cs"/>
          <w:rtl/>
        </w:rPr>
        <w:t xml:space="preserve"> </w:t>
      </w:r>
      <w:r>
        <w:t>!{</w:t>
      </w:r>
      <w:proofErr w:type="spellStart"/>
      <w:r>
        <w:t>edit:none</w:t>
      </w:r>
      <w:proofErr w:type="spellEnd"/>
      <w:r>
        <w:t>}</w:t>
      </w:r>
      <w:r w:rsidRPr="00FB4562">
        <w:rPr>
          <w:rFonts w:hint="cs"/>
          <w:color w:val="FFFFFF" w:themeColor="background1"/>
          <w:sz w:val="22"/>
          <w:szCs w:val="22"/>
          <w:rtl/>
        </w:rPr>
        <w:t xml:space="preserve"> جدید</w:t>
      </w:r>
      <w:r w:rsidRPr="00FB4562">
        <w:rPr>
          <w:color w:val="FFFFFF" w:themeColor="background1"/>
          <w:sz w:val="22"/>
          <w:szCs w:val="22"/>
          <w:rtl/>
        </w:rPr>
        <w:t>، نسخه‌ قبل</w:t>
      </w:r>
      <w:r w:rsidRPr="00FB4562">
        <w:rPr>
          <w:rFonts w:hint="cs"/>
          <w:color w:val="FFFFFF" w:themeColor="background1"/>
          <w:sz w:val="22"/>
          <w:szCs w:val="22"/>
          <w:rtl/>
        </w:rPr>
        <w:t>ی</w:t>
      </w:r>
      <w:r w:rsidRPr="00FB4562">
        <w:rPr>
          <w:color w:val="FFFFFF" w:themeColor="background1"/>
          <w:sz w:val="20"/>
          <w:szCs w:val="20"/>
          <w:rtl/>
        </w:rPr>
        <w:t xml:space="preserve"> </w:t>
      </w:r>
      <w:r w:rsidRPr="00FB4562">
        <w:rPr>
          <w:rFonts w:hint="cs"/>
          <w:color w:val="FFFFFF" w:themeColor="background1"/>
          <w:sz w:val="22"/>
          <w:szCs w:val="22"/>
          <w:rtl/>
        </w:rPr>
        <w:t>فاقد</w:t>
      </w:r>
      <w:r w:rsidRPr="00FB4562">
        <w:rPr>
          <w:color w:val="FFFFFF" w:themeColor="background1"/>
          <w:sz w:val="22"/>
          <w:szCs w:val="22"/>
          <w:rtl/>
        </w:rPr>
        <w:t xml:space="preserve"> </w:t>
      </w:r>
      <w:r w:rsidRPr="00FB4562">
        <w:rPr>
          <w:rFonts w:hint="cs"/>
          <w:color w:val="FFFFFF" w:themeColor="background1"/>
          <w:sz w:val="22"/>
          <w:szCs w:val="22"/>
          <w:rtl/>
        </w:rPr>
        <w:t>اعتبار</w:t>
      </w:r>
      <w:r w:rsidRPr="00FB4562">
        <w:rPr>
          <w:color w:val="FFFFFF" w:themeColor="background1"/>
          <w:sz w:val="22"/>
          <w:szCs w:val="22"/>
          <w:rtl/>
        </w:rPr>
        <w:t xml:space="preserve"> </w:t>
      </w:r>
      <w:r w:rsidRPr="00FB4562">
        <w:rPr>
          <w:rFonts w:hint="cs"/>
          <w:color w:val="FFFFFF" w:themeColor="background1"/>
          <w:sz w:val="22"/>
          <w:szCs w:val="22"/>
          <w:rtl/>
        </w:rPr>
        <w:t>خواهد</w:t>
      </w:r>
      <w:r w:rsidRPr="00FB4562">
        <w:rPr>
          <w:color w:val="FFFFFF" w:themeColor="background1"/>
          <w:sz w:val="22"/>
          <w:szCs w:val="22"/>
          <w:rtl/>
        </w:rPr>
        <w:t xml:space="preserve"> </w:t>
      </w:r>
      <w:r w:rsidRPr="00FB4562">
        <w:rPr>
          <w:rFonts w:hint="cs"/>
          <w:color w:val="FFFFFF" w:themeColor="background1"/>
          <w:sz w:val="22"/>
          <w:szCs w:val="22"/>
          <w:rtl/>
        </w:rPr>
        <w:t>بود</w:t>
      </w:r>
      <w:r w:rsidRPr="00FB4562">
        <w:rPr>
          <w:color w:val="FFFFFF" w:themeColor="background1"/>
          <w:sz w:val="22"/>
          <w:szCs w:val="22"/>
          <w:rtl/>
        </w:rPr>
        <w:t>.</w:t>
      </w:r>
    </w:p>
    <w:p w14:paraId="10950B61" w14:textId="77777777" w:rsidR="00B64981" w:rsidRPr="00FB4562" w:rsidRDefault="00B64981" w:rsidP="003D32BF">
      <w:pPr>
        <w:spacing w:after="0"/>
        <w:rPr>
          <w:rtl/>
        </w:rPr>
      </w:pPr>
    </w:p>
    <w:p w14:paraId="40E245E8" w14:textId="77777777" w:rsidR="00425818" w:rsidRPr="00FB4562" w:rsidRDefault="00425818" w:rsidP="003D32BF">
      <w:pPr>
        <w:spacing w:after="0"/>
        <w:rPr>
          <w:rtl/>
        </w:rPr>
      </w:pPr>
    </w:p>
    <w:p w14:paraId="43A09B90" w14:textId="7B2B291B" w:rsidR="009708AD" w:rsidRPr="00FB4562" w:rsidRDefault="00BF6934" w:rsidP="002E1005">
      <w:pPr>
        <w:pStyle w:val="Heading1"/>
        <w:rPr>
          <w:rtl/>
        </w:rPr>
      </w:pPr>
      <w:r>
        <w:rPr>
          <w:rFonts w:hint="cs"/>
          <w:rtl/>
        </w:rPr>
        <w:t xml:space="preserve">بررسی </w:t>
      </w:r>
      <w:r w:rsidRPr="00FB4562">
        <w:t>Shield I/O</w:t>
      </w:r>
      <w:r w:rsidRPr="00FB4562">
        <w:rPr>
          <w:rtl/>
        </w:rPr>
        <w:t xml:space="preserve"> در </w:t>
      </w:r>
      <w:r w:rsidRPr="00FB4562">
        <w:t>PC</w:t>
      </w:r>
      <w:r w:rsidRPr="00FB4562">
        <w:rPr>
          <w:rtl/>
        </w:rPr>
        <w:t>ها</w:t>
      </w:r>
      <w:r w:rsidRPr="00FB4562">
        <w:rPr>
          <w:rFonts w:hint="cs"/>
          <w:rtl/>
        </w:rPr>
        <w:t>ی</w:t>
      </w:r>
      <w:r w:rsidRPr="00FB4562">
        <w:rPr>
          <w:rtl/>
        </w:rPr>
        <w:t xml:space="preserve"> </w:t>
      </w:r>
      <w:r w:rsidRPr="00FB4562">
        <w:t xml:space="preserve"> Advantech</w:t>
      </w:r>
      <w:r w:rsidRPr="00FB4562">
        <w:rPr>
          <w:rtl/>
        </w:rPr>
        <w:t>و</w:t>
      </w:r>
      <w:r w:rsidRPr="00FB4562">
        <w:t xml:space="preserve"> G41</w:t>
      </w:r>
      <w:r>
        <w:rPr>
          <w:rFonts w:hint="cs"/>
          <w:rtl/>
        </w:rPr>
        <w:t xml:space="preserve"> </w:t>
      </w:r>
      <w:r w:rsidR="00BB5A91">
        <w:t>!{</w:t>
      </w:r>
      <w:proofErr w:type="spellStart"/>
      <w:r w:rsidR="00BB5A91">
        <w:t>hvkeywords</w:t>
      </w:r>
      <w:proofErr w:type="spellEnd"/>
      <w:r w:rsidR="00BB5A91">
        <w:t>: pre installation}</w:t>
      </w:r>
    </w:p>
    <w:p w14:paraId="037CCBB1" w14:textId="77777777" w:rsidR="009708AD" w:rsidRPr="00FB4562" w:rsidRDefault="009708AD" w:rsidP="003D32BF">
      <w:pPr>
        <w:spacing w:after="0"/>
      </w:pPr>
    </w:p>
    <w:p w14:paraId="659EF9C0" w14:textId="77777777" w:rsidR="00B64981" w:rsidRPr="00FB4562" w:rsidRDefault="00B64981" w:rsidP="00B64981">
      <w:pPr>
        <w:rPr>
          <w:sz w:val="28"/>
          <w:rtl/>
        </w:rPr>
      </w:pPr>
      <w:r w:rsidRPr="00FB4562">
        <w:rPr>
          <w:rFonts w:hint="cs"/>
          <w:sz w:val="28"/>
          <w:rtl/>
        </w:rPr>
        <w:t>در این سند نحوه</w:t>
      </w:r>
      <w:r w:rsidRPr="00FB4562">
        <w:rPr>
          <w:rFonts w:hint="cs"/>
          <w:sz w:val="28"/>
          <w:rtl/>
          <w:cs/>
        </w:rPr>
        <w:t xml:space="preserve">‎ی استفاده از </w:t>
      </w:r>
      <w:r w:rsidR="00EB2AB9" w:rsidRPr="00FB4562">
        <w:rPr>
          <w:sz w:val="28"/>
          <w:rtl/>
        </w:rPr>
        <w:t>مادربرد</w:t>
      </w:r>
      <w:r w:rsidRPr="00FB4562">
        <w:rPr>
          <w:rFonts w:hint="cs"/>
          <w:sz w:val="28"/>
          <w:rtl/>
        </w:rPr>
        <w:t xml:space="preserve"> </w:t>
      </w:r>
      <w:r w:rsidRPr="00FB4562">
        <w:rPr>
          <w:sz w:val="28"/>
        </w:rPr>
        <w:t xml:space="preserve"> G41</w:t>
      </w:r>
      <w:r w:rsidRPr="00FB4562">
        <w:rPr>
          <w:rFonts w:hint="cs"/>
          <w:sz w:val="28"/>
          <w:rtl/>
        </w:rPr>
        <w:t xml:space="preserve">در </w:t>
      </w:r>
      <w:r w:rsidRPr="00FB4562">
        <w:rPr>
          <w:sz w:val="28"/>
        </w:rPr>
        <w:t>PC</w:t>
      </w:r>
      <w:r w:rsidRPr="00FB4562">
        <w:rPr>
          <w:iCs/>
          <w:sz w:val="28"/>
          <w:cs/>
        </w:rPr>
        <w:t>‎</w:t>
      </w:r>
      <w:r w:rsidRPr="00FB4562">
        <w:rPr>
          <w:rFonts w:hint="cs"/>
          <w:sz w:val="28"/>
          <w:rtl/>
        </w:rPr>
        <w:t xml:space="preserve">های </w:t>
      </w:r>
      <w:r w:rsidR="00D343C7" w:rsidRPr="00FB4562">
        <w:rPr>
          <w:sz w:val="28"/>
        </w:rPr>
        <w:t>Advantech</w:t>
      </w:r>
      <w:r w:rsidRPr="00FB4562">
        <w:rPr>
          <w:rFonts w:hint="cs"/>
          <w:sz w:val="28"/>
          <w:rtl/>
        </w:rPr>
        <w:t xml:space="preserve"> شرح </w:t>
      </w:r>
      <w:r w:rsidR="00EB2AB9" w:rsidRPr="00FB4562">
        <w:rPr>
          <w:sz w:val="28"/>
          <w:rtl/>
        </w:rPr>
        <w:t>داده‌شده</w:t>
      </w:r>
      <w:r w:rsidRPr="00FB4562">
        <w:rPr>
          <w:rFonts w:hint="cs"/>
          <w:sz w:val="28"/>
          <w:rtl/>
        </w:rPr>
        <w:t xml:space="preserve"> است.</w:t>
      </w:r>
    </w:p>
    <w:p w14:paraId="1EE01A49" w14:textId="77777777" w:rsidR="00B64981" w:rsidRPr="00FB4562" w:rsidRDefault="009708AD" w:rsidP="009708AD">
      <w:pPr>
        <w:spacing w:after="0"/>
        <w:rPr>
          <w:rtl/>
        </w:rPr>
      </w:pPr>
      <w:r w:rsidRPr="00FB4562">
        <w:rPr>
          <w:rFonts w:hint="cs"/>
          <w:rtl/>
        </w:rPr>
        <w:t xml:space="preserve">قبل از انجام هر کاری، </w:t>
      </w:r>
      <w:r w:rsidR="00B64981" w:rsidRPr="00FB4562">
        <w:rPr>
          <w:rtl/>
        </w:rPr>
        <w:t>وضع</w:t>
      </w:r>
      <w:r w:rsidR="00B64981" w:rsidRPr="00FB4562">
        <w:rPr>
          <w:rFonts w:hint="cs"/>
          <w:rtl/>
        </w:rPr>
        <w:t>ی</w:t>
      </w:r>
      <w:r w:rsidR="00B64981" w:rsidRPr="00FB4562">
        <w:rPr>
          <w:rFonts w:hint="eastAsia"/>
          <w:rtl/>
        </w:rPr>
        <w:t>ت</w:t>
      </w:r>
      <w:r w:rsidR="00B64981" w:rsidRPr="00FB4562">
        <w:rPr>
          <w:rtl/>
        </w:rPr>
        <w:t xml:space="preserve">  </w:t>
      </w:r>
      <w:r w:rsidR="00B64981" w:rsidRPr="00FB4562">
        <w:t>Shield I/O</w:t>
      </w:r>
      <w:r w:rsidR="00B64981" w:rsidRPr="00FB4562">
        <w:rPr>
          <w:rtl/>
        </w:rPr>
        <w:t xml:space="preserve"> در </w:t>
      </w:r>
      <w:r w:rsidR="00B64981" w:rsidRPr="00FB4562">
        <w:t>PC</w:t>
      </w:r>
      <w:r w:rsidR="00B64981" w:rsidRPr="00FB4562">
        <w:rPr>
          <w:rtl/>
        </w:rPr>
        <w:t>ها</w:t>
      </w:r>
      <w:r w:rsidR="00B64981" w:rsidRPr="00FB4562">
        <w:rPr>
          <w:rFonts w:hint="cs"/>
          <w:rtl/>
        </w:rPr>
        <w:t>ی</w:t>
      </w:r>
      <w:r w:rsidR="00B64981" w:rsidRPr="00FB4562">
        <w:rPr>
          <w:rtl/>
        </w:rPr>
        <w:t xml:space="preserve"> </w:t>
      </w:r>
      <w:r w:rsidR="00B64981" w:rsidRPr="00FB4562">
        <w:t xml:space="preserve"> </w:t>
      </w:r>
      <w:r w:rsidR="00D343C7" w:rsidRPr="00FB4562">
        <w:t>Advantech</w:t>
      </w:r>
      <w:r w:rsidR="00B64981" w:rsidRPr="00FB4562">
        <w:rPr>
          <w:rtl/>
        </w:rPr>
        <w:t>و</w:t>
      </w:r>
      <w:r w:rsidR="00B64981" w:rsidRPr="00FB4562">
        <w:t xml:space="preserve"> G41</w:t>
      </w:r>
      <w:r w:rsidR="00B64981" w:rsidRPr="00FB4562">
        <w:rPr>
          <w:rtl/>
        </w:rPr>
        <w:t>را بررس</w:t>
      </w:r>
      <w:r w:rsidR="00B64981" w:rsidRPr="00FB4562">
        <w:rPr>
          <w:rFonts w:hint="cs"/>
          <w:rtl/>
        </w:rPr>
        <w:t xml:space="preserve">ی </w:t>
      </w:r>
      <w:r w:rsidRPr="00FB4562">
        <w:rPr>
          <w:rFonts w:hint="cs"/>
          <w:rtl/>
        </w:rPr>
        <w:t>نمایید</w:t>
      </w:r>
      <w:r w:rsidR="00B64981" w:rsidRPr="00FB4562">
        <w:rPr>
          <w:rFonts w:hint="cs"/>
          <w:rtl/>
        </w:rPr>
        <w:t>:</w:t>
      </w:r>
    </w:p>
    <w:p w14:paraId="302C46E1" w14:textId="77777777" w:rsidR="006025EE" w:rsidRDefault="00B64981" w:rsidP="006025EE">
      <w:pPr>
        <w:pStyle w:val="NoSpacing"/>
        <w:keepNext/>
        <w:ind w:left="720"/>
        <w:jc w:val="center"/>
      </w:pPr>
      <w:r w:rsidRPr="00FB4562">
        <w:rPr>
          <w:noProof/>
          <w:rtl/>
          <w:lang w:bidi="ar-SA"/>
        </w:rPr>
        <w:drawing>
          <wp:inline distT="0" distB="0" distL="0" distR="0" wp14:anchorId="4B2BF46D" wp14:editId="023F1596">
            <wp:extent cx="3790950" cy="15551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-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96" cy="155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2CB4" w14:textId="08F08E4A" w:rsidR="00B64981" w:rsidRPr="00FB4562" w:rsidRDefault="006025EE" w:rsidP="006025EE">
      <w:pPr>
        <w:pStyle w:val="Caption"/>
        <w:jc w:val="center"/>
        <w:rPr>
          <w:rtl/>
        </w:rPr>
      </w:pPr>
      <w:r w:rsidRPr="00024649">
        <w:rPr>
          <w:noProof/>
        </w:rPr>
        <w:t>G41-MOTHER BOARD I/O SHEILD</w:t>
      </w:r>
    </w:p>
    <w:p w14:paraId="0F88A220" w14:textId="77777777" w:rsidR="009708AD" w:rsidRPr="00FB4562" w:rsidRDefault="009708AD" w:rsidP="00425818">
      <w:pPr>
        <w:spacing w:after="0"/>
        <w:rPr>
          <w:rtl/>
        </w:rPr>
      </w:pPr>
      <w:r w:rsidRPr="00FB4562">
        <w:rPr>
          <w:rFonts w:hint="cs"/>
          <w:color w:val="000000" w:themeColor="text1"/>
          <w:rtl/>
        </w:rPr>
        <w:t xml:space="preserve">توجه داشته باشید؛ </w:t>
      </w:r>
      <w:r w:rsidR="00EB2AB9" w:rsidRPr="00FB4562">
        <w:rPr>
          <w:color w:val="000000" w:themeColor="text1"/>
          <w:rtl/>
        </w:rPr>
        <w:t>درصورت</w:t>
      </w:r>
      <w:r w:rsidR="00EB2AB9" w:rsidRPr="00FB4562">
        <w:rPr>
          <w:rFonts w:hint="cs"/>
          <w:color w:val="000000" w:themeColor="text1"/>
          <w:rtl/>
        </w:rPr>
        <w:t>ی‌</w:t>
      </w:r>
      <w:r w:rsidR="00EB2AB9" w:rsidRPr="00FB4562">
        <w:rPr>
          <w:rFonts w:hint="eastAsia"/>
          <w:color w:val="000000" w:themeColor="text1"/>
          <w:rtl/>
        </w:rPr>
        <w:t>که</w:t>
      </w:r>
      <w:r w:rsidRPr="00FB4562">
        <w:rPr>
          <w:rFonts w:hint="cs"/>
          <w:color w:val="000000" w:themeColor="text1"/>
          <w:rtl/>
        </w:rPr>
        <w:t xml:space="preserve"> </w:t>
      </w:r>
      <w:r w:rsidRPr="00FB4562">
        <w:rPr>
          <w:color w:val="000000" w:themeColor="text1"/>
        </w:rPr>
        <w:t xml:space="preserve">I/O </w:t>
      </w:r>
      <w:r w:rsidR="00F82C79" w:rsidRPr="00FB4562">
        <w:rPr>
          <w:color w:val="000000" w:themeColor="text1"/>
        </w:rPr>
        <w:t>Shield</w:t>
      </w:r>
      <w:r w:rsidRPr="00FB4562">
        <w:rPr>
          <w:rFonts w:hint="cs"/>
          <w:color w:val="000000" w:themeColor="text1"/>
          <w:rtl/>
        </w:rPr>
        <w:t xml:space="preserve"> همانند تصویر زیر </w:t>
      </w:r>
      <w:r w:rsidR="00262C88" w:rsidRPr="00FB4562">
        <w:rPr>
          <w:rFonts w:hint="cs"/>
          <w:color w:val="000000" w:themeColor="text1"/>
          <w:rtl/>
        </w:rPr>
        <w:t>از نوع ثابت</w:t>
      </w:r>
      <w:r w:rsidRPr="00FB4562">
        <w:rPr>
          <w:rFonts w:hint="cs"/>
          <w:color w:val="000000" w:themeColor="text1"/>
          <w:rtl/>
        </w:rPr>
        <w:t xml:space="preserve"> </w:t>
      </w:r>
      <w:r w:rsidR="00425818" w:rsidRPr="00FB4562">
        <w:rPr>
          <w:rFonts w:hint="cs"/>
          <w:color w:val="000000" w:themeColor="text1"/>
          <w:rtl/>
        </w:rPr>
        <w:t>باشد</w:t>
      </w:r>
      <w:r w:rsidRPr="00FB4562">
        <w:rPr>
          <w:rFonts w:hint="cs"/>
          <w:color w:val="000000" w:themeColor="text1"/>
          <w:rtl/>
        </w:rPr>
        <w:t>، امکان انجام تغییرات</w:t>
      </w:r>
      <w:r w:rsidR="00425818" w:rsidRPr="00FB4562">
        <w:rPr>
          <w:rFonts w:hint="cs"/>
          <w:color w:val="000000" w:themeColor="text1"/>
          <w:rtl/>
        </w:rPr>
        <w:t xml:space="preserve"> </w:t>
      </w:r>
      <w:r w:rsidRPr="00FB4562">
        <w:rPr>
          <w:rFonts w:hint="cs"/>
          <w:color w:val="000000" w:themeColor="text1"/>
          <w:rtl/>
        </w:rPr>
        <w:t>فراهم نخواهد بود</w:t>
      </w:r>
      <w:r w:rsidRPr="00FB4562">
        <w:rPr>
          <w:rFonts w:hint="cs"/>
          <w:rtl/>
        </w:rPr>
        <w:t>:</w:t>
      </w:r>
    </w:p>
    <w:p w14:paraId="3668197C" w14:textId="77777777" w:rsidR="000E1245" w:rsidRDefault="009708AD" w:rsidP="000E1245">
      <w:pPr>
        <w:pStyle w:val="NoSpacing"/>
        <w:keepNext/>
        <w:ind w:left="720"/>
        <w:jc w:val="center"/>
      </w:pPr>
      <w:r w:rsidRPr="00FB4562">
        <w:rPr>
          <w:rFonts w:hint="cs"/>
          <w:noProof/>
          <w:rtl/>
          <w:lang w:bidi="ar-SA"/>
        </w:rPr>
        <w:drawing>
          <wp:inline distT="0" distB="0" distL="0" distR="0" wp14:anchorId="4EA01E20" wp14:editId="6FB09726">
            <wp:extent cx="3600000" cy="1636472"/>
            <wp:effectExtent l="0" t="0" r="63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3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AE93" w14:textId="49A52568" w:rsidR="007F4EA6" w:rsidRDefault="000E1245" w:rsidP="000E1245">
      <w:pPr>
        <w:pStyle w:val="Caption"/>
        <w:jc w:val="center"/>
      </w:pPr>
      <w:r w:rsidRPr="00650862">
        <w:rPr>
          <w:rFonts w:hint="eastAsia"/>
          <w:noProof/>
          <w:rtl/>
        </w:rPr>
        <w:t>نما</w:t>
      </w:r>
      <w:r w:rsidRPr="00650862">
        <w:rPr>
          <w:rFonts w:hint="cs"/>
          <w:noProof/>
          <w:rtl/>
        </w:rPr>
        <w:t>ی</w:t>
      </w:r>
      <w:r w:rsidRPr="00650862">
        <w:rPr>
          <w:noProof/>
          <w:rtl/>
        </w:rPr>
        <w:t xml:space="preserve"> </w:t>
      </w:r>
      <w:r w:rsidRPr="00650862">
        <w:rPr>
          <w:noProof/>
        </w:rPr>
        <w:t>ADVANTECH PC CASE</w:t>
      </w:r>
    </w:p>
    <w:p w14:paraId="7BADCF04" w14:textId="77777777" w:rsidR="009708AD" w:rsidRPr="00FB4562" w:rsidRDefault="00425818" w:rsidP="00425818">
      <w:pPr>
        <w:spacing w:before="240" w:after="0"/>
        <w:rPr>
          <w:rtl/>
        </w:rPr>
      </w:pPr>
      <w:r w:rsidRPr="00FB4562">
        <w:rPr>
          <w:rFonts w:hint="cs"/>
          <w:rtl/>
        </w:rPr>
        <w:t xml:space="preserve">تنها </w:t>
      </w:r>
      <w:r w:rsidRPr="00FB4562">
        <w:rPr>
          <w:rtl/>
        </w:rPr>
        <w:t>در صورت</w:t>
      </w:r>
      <w:r w:rsidRPr="00FB4562">
        <w:rPr>
          <w:rFonts w:hint="cs"/>
          <w:rtl/>
        </w:rPr>
        <w:t>ی می</w:t>
      </w:r>
      <w:r w:rsidRPr="00FB4562">
        <w:rPr>
          <w:rFonts w:hint="cs"/>
          <w:rtl/>
          <w:cs/>
        </w:rPr>
        <w:t>‎توانید تغییرات مندرج در این سند را اعمال کنید که</w:t>
      </w:r>
      <w:r w:rsidRPr="00FB4562">
        <w:rPr>
          <w:rtl/>
        </w:rPr>
        <w:t xml:space="preserve"> </w:t>
      </w:r>
      <w:r w:rsidRPr="00FB4562">
        <w:t>I/O shield</w:t>
      </w:r>
      <w:r w:rsidRPr="00FB4562">
        <w:rPr>
          <w:rtl/>
        </w:rPr>
        <w:t xml:space="preserve"> همانند </w:t>
      </w:r>
      <w:r w:rsidRPr="00FB4562">
        <w:rPr>
          <w:rFonts w:hint="cs"/>
          <w:rtl/>
        </w:rPr>
        <w:t xml:space="preserve">شکل زیر </w:t>
      </w:r>
      <w:r w:rsidRPr="00FB4562">
        <w:rPr>
          <w:rtl/>
        </w:rPr>
        <w:t>باشد</w:t>
      </w:r>
      <w:r w:rsidRPr="00FB4562">
        <w:rPr>
          <w:rFonts w:hint="cs"/>
          <w:rtl/>
        </w:rPr>
        <w:t>:</w:t>
      </w:r>
      <w:r w:rsidRPr="00FB4562">
        <w:rPr>
          <w:rtl/>
        </w:rPr>
        <w:t xml:space="preserve"> </w:t>
      </w:r>
    </w:p>
    <w:p w14:paraId="6716EA3B" w14:textId="77777777" w:rsidR="000E1245" w:rsidRDefault="00425818" w:rsidP="000E1245">
      <w:pPr>
        <w:pStyle w:val="NoSpacing"/>
        <w:keepNext/>
        <w:ind w:left="720"/>
        <w:jc w:val="center"/>
      </w:pPr>
      <w:r w:rsidRPr="00FB4562">
        <w:rPr>
          <w:noProof/>
          <w:rtl/>
          <w:lang w:bidi="ar-SA"/>
        </w:rPr>
        <w:drawing>
          <wp:inline distT="0" distB="0" distL="0" distR="0" wp14:anchorId="64A391BA" wp14:editId="721A6F66">
            <wp:extent cx="3600000" cy="1575449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C5B0" w14:textId="6EBE179B" w:rsidR="00425818" w:rsidRPr="00FB4562" w:rsidRDefault="000E1245" w:rsidP="000E1245">
      <w:pPr>
        <w:pStyle w:val="Caption"/>
        <w:jc w:val="center"/>
        <w:rPr>
          <w:rtl/>
        </w:rPr>
      </w:pPr>
      <w:r w:rsidRPr="00667012">
        <w:rPr>
          <w:noProof/>
        </w:rPr>
        <w:t>ADVATECH PC – AFTER INSTALL G41  MOTHER BOARD I/O SHIELD</w:t>
      </w:r>
    </w:p>
    <w:p w14:paraId="0E2984D5" w14:textId="77777777" w:rsidR="00FB4562" w:rsidRPr="00FB4562" w:rsidRDefault="00FB4562" w:rsidP="00FB4562">
      <w:pPr>
        <w:bidi w:val="0"/>
        <w:spacing w:line="276" w:lineRule="auto"/>
        <w:jc w:val="center"/>
        <w:rPr>
          <w:sz w:val="16"/>
          <w:szCs w:val="16"/>
        </w:rPr>
      </w:pPr>
    </w:p>
    <w:p w14:paraId="37E77B4E" w14:textId="77777777" w:rsidR="00BF6934" w:rsidRDefault="00BF6934" w:rsidP="00D05C26">
      <w:pPr>
        <w:spacing w:after="0"/>
        <w:rPr>
          <w:rtl/>
        </w:rPr>
      </w:pPr>
    </w:p>
    <w:p w14:paraId="6DA0A694" w14:textId="47237FB7" w:rsidR="00BF6934" w:rsidRPr="004E587B" w:rsidRDefault="00BF6934" w:rsidP="002F1E74">
      <w:pPr>
        <w:pStyle w:val="Heading1"/>
        <w:rPr>
          <w:sz w:val="28"/>
          <w:rtl/>
        </w:rPr>
      </w:pPr>
      <w:r>
        <w:rPr>
          <w:rFonts w:hint="cs"/>
          <w:rtl/>
        </w:rPr>
        <w:t xml:space="preserve">مراحل دمونتاژ کیس نوع </w:t>
      </w:r>
      <w:r>
        <w:t>ADVANTECH</w:t>
      </w:r>
      <w:r>
        <w:rPr>
          <w:rFonts w:hint="cs"/>
          <w:rtl/>
        </w:rPr>
        <w:t xml:space="preserve">      </w:t>
      </w:r>
    </w:p>
    <w:p w14:paraId="73F72BCD" w14:textId="033D9C45" w:rsidR="009708AD" w:rsidRPr="002F1E74" w:rsidRDefault="009708AD" w:rsidP="002F1E74">
      <w:pPr>
        <w:spacing w:after="0"/>
        <w:rPr>
          <w:sz w:val="28"/>
          <w:rtl/>
        </w:rPr>
      </w:pPr>
      <w:r w:rsidRPr="002F1E74">
        <w:rPr>
          <w:rFonts w:hint="cs"/>
          <w:sz w:val="28"/>
          <w:rtl/>
        </w:rPr>
        <w:t>مراحل زیر را انجام دهید:</w:t>
      </w:r>
    </w:p>
    <w:p w14:paraId="6C585EF1" w14:textId="77777777" w:rsidR="002059F9" w:rsidRPr="00FB4562" w:rsidRDefault="009708AD" w:rsidP="003C7D6A">
      <w:pPr>
        <w:pStyle w:val="ListParagraph"/>
        <w:numPr>
          <w:ilvl w:val="0"/>
          <w:numId w:val="25"/>
        </w:numPr>
      </w:pPr>
      <w:proofErr w:type="spellStart"/>
      <w:r w:rsidRPr="00FB4562">
        <w:rPr>
          <w:rFonts w:hint="cs"/>
          <w:rtl/>
        </w:rPr>
        <w:t>پلیت</w:t>
      </w:r>
      <w:proofErr w:type="spellEnd"/>
      <w:r w:rsidRPr="00FB4562">
        <w:rPr>
          <w:rFonts w:hint="cs"/>
          <w:rtl/>
        </w:rPr>
        <w:t xml:space="preserve"> مربوط به </w:t>
      </w:r>
      <w:r w:rsidR="002059F9" w:rsidRPr="00FB4562">
        <w:t>DVD-ROM</w:t>
      </w:r>
      <w:r w:rsidRPr="00FB4562">
        <w:rPr>
          <w:rFonts w:hint="cs"/>
          <w:rtl/>
        </w:rPr>
        <w:t xml:space="preserve"> </w:t>
      </w:r>
      <w:r w:rsidR="002059F9" w:rsidRPr="00FB4562">
        <w:rPr>
          <w:rFonts w:hint="cs"/>
          <w:rtl/>
        </w:rPr>
        <w:t xml:space="preserve">را </w:t>
      </w:r>
      <w:r w:rsidR="00EB2AB9" w:rsidRPr="00FB4562">
        <w:rPr>
          <w:rtl/>
        </w:rPr>
        <w:t>بازکن</w:t>
      </w:r>
      <w:r w:rsidR="00EB2AB9" w:rsidRPr="00FB4562">
        <w:rPr>
          <w:rFonts w:hint="cs"/>
          <w:rtl/>
        </w:rPr>
        <w:t>ی</w:t>
      </w:r>
      <w:r w:rsidR="00EB2AB9" w:rsidRPr="00FB4562">
        <w:rPr>
          <w:rFonts w:hint="eastAsia"/>
          <w:rtl/>
        </w:rPr>
        <w:t>د</w:t>
      </w:r>
      <w:r w:rsidR="002059F9" w:rsidRPr="00FB4562">
        <w:rPr>
          <w:rFonts w:hint="cs"/>
          <w:rtl/>
        </w:rPr>
        <w:t>.</w:t>
      </w:r>
    </w:p>
    <w:p w14:paraId="2A5F1FD0" w14:textId="77777777" w:rsidR="000E1245" w:rsidRDefault="002059F9" w:rsidP="000E1245">
      <w:pPr>
        <w:pStyle w:val="ListParagraph"/>
        <w:keepNext/>
        <w:spacing w:after="0" w:line="259" w:lineRule="auto"/>
        <w:jc w:val="center"/>
      </w:pPr>
      <w:r w:rsidRPr="00FB4562">
        <w:rPr>
          <w:rFonts w:hint="cs"/>
          <w:noProof/>
          <w:sz w:val="28"/>
          <w:lang w:bidi="ar-SA"/>
        </w:rPr>
        <w:drawing>
          <wp:inline distT="0" distB="0" distL="0" distR="0" wp14:anchorId="7B308C4B" wp14:editId="10831D59">
            <wp:extent cx="1800000" cy="23716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2CFA" w14:textId="65EE0B04" w:rsidR="002059F9" w:rsidRDefault="000E1245" w:rsidP="000E1245">
      <w:pPr>
        <w:pStyle w:val="Caption"/>
        <w:jc w:val="center"/>
        <w:rPr>
          <w:sz w:val="28"/>
        </w:rPr>
      </w:pPr>
      <w:r w:rsidRPr="00390326">
        <w:rPr>
          <w:rFonts w:hint="eastAsia"/>
          <w:noProof/>
          <w:rtl/>
        </w:rPr>
        <w:t>پ</w:t>
      </w:r>
      <w:r w:rsidRPr="00390326">
        <w:rPr>
          <w:rFonts w:hint="cs"/>
          <w:noProof/>
          <w:rtl/>
        </w:rPr>
        <w:t>ی</w:t>
      </w:r>
      <w:r w:rsidRPr="00390326">
        <w:rPr>
          <w:rFonts w:hint="eastAsia"/>
          <w:noProof/>
          <w:rtl/>
        </w:rPr>
        <w:t>چ</w:t>
      </w:r>
      <w:r w:rsidRPr="00390326">
        <w:rPr>
          <w:noProof/>
          <w:rtl/>
        </w:rPr>
        <w:t xml:space="preserve"> </w:t>
      </w:r>
      <w:r w:rsidRPr="00390326">
        <w:rPr>
          <w:rFonts w:hint="eastAsia"/>
          <w:noProof/>
          <w:rtl/>
        </w:rPr>
        <w:t>ها</w:t>
      </w:r>
      <w:r w:rsidRPr="00390326">
        <w:rPr>
          <w:rFonts w:hint="cs"/>
          <w:noProof/>
          <w:rtl/>
        </w:rPr>
        <w:t>ی</w:t>
      </w:r>
      <w:r w:rsidRPr="00390326">
        <w:rPr>
          <w:noProof/>
          <w:rtl/>
        </w:rPr>
        <w:t xml:space="preserve"> </w:t>
      </w:r>
      <w:r w:rsidRPr="00390326">
        <w:rPr>
          <w:rFonts w:hint="eastAsia"/>
          <w:noProof/>
          <w:rtl/>
        </w:rPr>
        <w:t>نگهدارنده</w:t>
      </w:r>
      <w:r w:rsidRPr="00390326">
        <w:rPr>
          <w:noProof/>
          <w:rtl/>
        </w:rPr>
        <w:t xml:space="preserve"> </w:t>
      </w:r>
      <w:r w:rsidRPr="00390326">
        <w:rPr>
          <w:rFonts w:hint="eastAsia"/>
          <w:noProof/>
          <w:rtl/>
        </w:rPr>
        <w:t>بخش</w:t>
      </w:r>
      <w:r w:rsidRPr="00390326">
        <w:rPr>
          <w:noProof/>
          <w:rtl/>
        </w:rPr>
        <w:t xml:space="preserve"> </w:t>
      </w:r>
      <w:r w:rsidRPr="00390326">
        <w:rPr>
          <w:noProof/>
        </w:rPr>
        <w:t>DVD-ROM</w:t>
      </w:r>
    </w:p>
    <w:p w14:paraId="33AD3C2D" w14:textId="77777777" w:rsidR="009708AD" w:rsidRPr="00FB4562" w:rsidRDefault="009708AD" w:rsidP="003C7D6A">
      <w:pPr>
        <w:pStyle w:val="ListParagraph"/>
        <w:numPr>
          <w:ilvl w:val="0"/>
          <w:numId w:val="25"/>
        </w:numPr>
      </w:pPr>
      <w:r w:rsidRPr="00FB4562">
        <w:rPr>
          <w:rFonts w:hint="cs"/>
          <w:rtl/>
        </w:rPr>
        <w:t>کابل</w:t>
      </w:r>
      <w:r w:rsidR="002059F9" w:rsidRPr="00FB4562">
        <w:rPr>
          <w:cs/>
        </w:rPr>
        <w:t>‎</w:t>
      </w:r>
      <w:r w:rsidRPr="00FB4562">
        <w:rPr>
          <w:rFonts w:hint="cs"/>
          <w:rtl/>
        </w:rPr>
        <w:t xml:space="preserve">های متصل به </w:t>
      </w:r>
      <w:r w:rsidR="00EB2AB9" w:rsidRPr="00FB4562">
        <w:rPr>
          <w:rtl/>
        </w:rPr>
        <w:t>مادربرد</w:t>
      </w:r>
      <w:r w:rsidR="002059F9" w:rsidRPr="00FB4562">
        <w:rPr>
          <w:rFonts w:hint="cs"/>
          <w:rtl/>
        </w:rPr>
        <w:t xml:space="preserve"> را</w:t>
      </w:r>
      <w:r w:rsidRPr="00FB4562">
        <w:rPr>
          <w:rFonts w:hint="cs"/>
          <w:rtl/>
        </w:rPr>
        <w:t xml:space="preserve"> خارج نمایید</w:t>
      </w:r>
      <w:r w:rsidR="002059F9" w:rsidRPr="00FB4562">
        <w:rPr>
          <w:rFonts w:hint="cs"/>
          <w:rtl/>
        </w:rPr>
        <w:t>.</w:t>
      </w:r>
    </w:p>
    <w:p w14:paraId="17EA5D85" w14:textId="77777777" w:rsidR="002059F9" w:rsidRPr="00FB4562" w:rsidRDefault="002059F9" w:rsidP="003C7D6A">
      <w:pPr>
        <w:pStyle w:val="ListParagraph"/>
        <w:numPr>
          <w:ilvl w:val="0"/>
          <w:numId w:val="25"/>
        </w:numPr>
      </w:pPr>
      <w:r w:rsidRPr="00FB4562">
        <w:rPr>
          <w:rFonts w:hint="cs"/>
          <w:rtl/>
        </w:rPr>
        <w:t>پیچ</w:t>
      </w:r>
      <w:r w:rsidRPr="00FB4562">
        <w:rPr>
          <w:rFonts w:hint="cs"/>
          <w:rtl/>
          <w:cs/>
        </w:rPr>
        <w:t xml:space="preserve">‎های </w:t>
      </w:r>
      <w:r w:rsidR="00EB2AB9" w:rsidRPr="00FB4562">
        <w:rPr>
          <w:rtl/>
        </w:rPr>
        <w:t>مادربرد</w:t>
      </w:r>
      <w:r w:rsidRPr="00FB4562">
        <w:rPr>
          <w:rFonts w:hint="cs"/>
          <w:rtl/>
        </w:rPr>
        <w:t xml:space="preserve"> را </w:t>
      </w:r>
      <w:r w:rsidR="00EB2AB9" w:rsidRPr="00FB4562">
        <w:rPr>
          <w:rtl/>
        </w:rPr>
        <w:t>بازکن</w:t>
      </w:r>
      <w:r w:rsidR="00EB2AB9" w:rsidRPr="00FB4562">
        <w:rPr>
          <w:rFonts w:hint="cs"/>
          <w:rtl/>
        </w:rPr>
        <w:t>ی</w:t>
      </w:r>
      <w:r w:rsidR="00EB2AB9" w:rsidRPr="00FB4562">
        <w:rPr>
          <w:rFonts w:hint="eastAsia"/>
          <w:rtl/>
        </w:rPr>
        <w:t>د</w:t>
      </w:r>
      <w:r w:rsidRPr="00FB4562">
        <w:rPr>
          <w:rFonts w:hint="cs"/>
          <w:rtl/>
        </w:rPr>
        <w:t>:</w:t>
      </w:r>
    </w:p>
    <w:p w14:paraId="59F3CD81" w14:textId="77777777" w:rsidR="000E1245" w:rsidRDefault="002059F9" w:rsidP="000E1245">
      <w:pPr>
        <w:pStyle w:val="ListParagraph"/>
        <w:keepNext/>
        <w:spacing w:after="0" w:line="259" w:lineRule="auto"/>
        <w:jc w:val="center"/>
      </w:pPr>
      <w:r w:rsidRPr="00FB4562">
        <w:rPr>
          <w:rFonts w:hint="cs"/>
          <w:noProof/>
          <w:sz w:val="28"/>
          <w:lang w:bidi="ar-SA"/>
        </w:rPr>
        <w:drawing>
          <wp:inline distT="0" distB="0" distL="0" distR="0" wp14:anchorId="11099BCD" wp14:editId="38AAD15A">
            <wp:extent cx="2880000" cy="281522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829F" w14:textId="48A683D8" w:rsidR="002059F9" w:rsidRDefault="000E1245" w:rsidP="000E1245">
      <w:pPr>
        <w:pStyle w:val="Caption"/>
        <w:jc w:val="center"/>
        <w:rPr>
          <w:sz w:val="28"/>
        </w:rPr>
      </w:pPr>
      <w:r w:rsidRPr="00416EDE">
        <w:rPr>
          <w:rFonts w:hint="eastAsia"/>
          <w:noProof/>
          <w:rtl/>
        </w:rPr>
        <w:t>پ</w:t>
      </w:r>
      <w:r w:rsidRPr="00416EDE">
        <w:rPr>
          <w:rFonts w:hint="cs"/>
          <w:noProof/>
          <w:rtl/>
        </w:rPr>
        <w:t>ی</w:t>
      </w:r>
      <w:r w:rsidRPr="00416EDE">
        <w:rPr>
          <w:rFonts w:hint="eastAsia"/>
          <w:noProof/>
          <w:rtl/>
        </w:rPr>
        <w:t>چ</w:t>
      </w:r>
      <w:r w:rsidRPr="00416EDE">
        <w:rPr>
          <w:noProof/>
          <w:rtl/>
        </w:rPr>
        <w:t xml:space="preserve"> </w:t>
      </w:r>
      <w:r w:rsidRPr="00416EDE">
        <w:rPr>
          <w:rFonts w:hint="eastAsia"/>
          <w:noProof/>
          <w:rtl/>
        </w:rPr>
        <w:t>ها</w:t>
      </w:r>
      <w:r w:rsidRPr="00416EDE">
        <w:rPr>
          <w:rFonts w:hint="cs"/>
          <w:noProof/>
          <w:rtl/>
        </w:rPr>
        <w:t>ی</w:t>
      </w:r>
      <w:r w:rsidRPr="00416EDE">
        <w:rPr>
          <w:noProof/>
          <w:rtl/>
        </w:rPr>
        <w:t xml:space="preserve"> </w:t>
      </w:r>
      <w:r w:rsidRPr="00416EDE">
        <w:rPr>
          <w:rFonts w:hint="eastAsia"/>
          <w:noProof/>
          <w:rtl/>
        </w:rPr>
        <w:t>نگهدارنده</w:t>
      </w:r>
      <w:r w:rsidRPr="00416EDE">
        <w:rPr>
          <w:noProof/>
          <w:rtl/>
        </w:rPr>
        <w:t xml:space="preserve"> </w:t>
      </w:r>
      <w:r w:rsidRPr="00416EDE">
        <w:rPr>
          <w:rFonts w:hint="eastAsia"/>
          <w:noProof/>
          <w:rtl/>
        </w:rPr>
        <w:t>مادربرد</w:t>
      </w:r>
    </w:p>
    <w:p w14:paraId="72D74EFA" w14:textId="48FDB32D" w:rsid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47CF948C" w14:textId="0182987A" w:rsid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0A203D17" w14:textId="11D45AC0" w:rsid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1AAA29FE" w14:textId="0D19B3E1" w:rsid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2E167C38" w14:textId="273FD3B1" w:rsid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56A8F8E7" w14:textId="77777777" w:rsidR="009A54CE" w:rsidRDefault="009A54CE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63880D76" w14:textId="77777777" w:rsidR="00FB4562" w:rsidRPr="00FB4562" w:rsidRDefault="00FB4562" w:rsidP="00D05C26">
      <w:pPr>
        <w:pStyle w:val="ListParagraph"/>
        <w:spacing w:after="0" w:line="259" w:lineRule="auto"/>
        <w:jc w:val="center"/>
        <w:rPr>
          <w:sz w:val="28"/>
          <w:rtl/>
        </w:rPr>
      </w:pPr>
    </w:p>
    <w:p w14:paraId="0229D64C" w14:textId="77777777" w:rsidR="002059F9" w:rsidRPr="00FB4562" w:rsidRDefault="002059F9" w:rsidP="003C7D6A">
      <w:pPr>
        <w:pStyle w:val="ListParagraph"/>
        <w:numPr>
          <w:ilvl w:val="0"/>
          <w:numId w:val="25"/>
        </w:numPr>
      </w:pPr>
      <w:r w:rsidRPr="00FB4562">
        <w:rPr>
          <w:rFonts w:hint="cs"/>
          <w:rtl/>
        </w:rPr>
        <w:t xml:space="preserve">مادربرد پی سی </w:t>
      </w:r>
      <w:r w:rsidR="00D343C7" w:rsidRPr="00FB4562">
        <w:t>Advantech</w:t>
      </w:r>
      <w:r w:rsidRPr="00FB4562">
        <w:rPr>
          <w:rFonts w:hint="cs"/>
          <w:rtl/>
        </w:rPr>
        <w:t xml:space="preserve"> </w:t>
      </w:r>
      <w:r w:rsidR="00EB2AB9" w:rsidRPr="00FB4562">
        <w:rPr>
          <w:rtl/>
        </w:rPr>
        <w:t>را همانند</w:t>
      </w:r>
      <w:r w:rsidRPr="00FB4562">
        <w:rPr>
          <w:rFonts w:hint="cs"/>
          <w:rtl/>
        </w:rPr>
        <w:t xml:space="preserve"> تصویر از جایش درآورید.</w:t>
      </w:r>
    </w:p>
    <w:p w14:paraId="1A0ECE7E" w14:textId="77777777" w:rsidR="002059F9" w:rsidRPr="00FB4562" w:rsidRDefault="002059F9" w:rsidP="003C7D6A">
      <w:pPr>
        <w:pStyle w:val="ListParagraph"/>
        <w:numPr>
          <w:ilvl w:val="0"/>
          <w:numId w:val="25"/>
        </w:numPr>
      </w:pPr>
      <w:r w:rsidRPr="00FB4562">
        <w:t xml:space="preserve">I/O </w:t>
      </w:r>
      <w:r w:rsidR="004F32FC" w:rsidRPr="00FB4562">
        <w:t>Shield</w:t>
      </w:r>
      <w:r w:rsidRPr="00FB4562">
        <w:rPr>
          <w:rFonts w:hint="cs"/>
          <w:rtl/>
        </w:rPr>
        <w:t xml:space="preserve"> را خارج کنید:</w:t>
      </w:r>
    </w:p>
    <w:p w14:paraId="7027862B" w14:textId="77777777" w:rsidR="000E1245" w:rsidRDefault="002059F9" w:rsidP="000E1245">
      <w:pPr>
        <w:pStyle w:val="ListParagraph"/>
        <w:keepNext/>
        <w:spacing w:after="160" w:line="259" w:lineRule="auto"/>
        <w:jc w:val="center"/>
      </w:pPr>
      <w:r w:rsidRPr="00FB4562">
        <w:rPr>
          <w:rFonts w:hint="cs"/>
          <w:noProof/>
          <w:sz w:val="28"/>
          <w:lang w:bidi="ar-SA"/>
        </w:rPr>
        <w:drawing>
          <wp:inline distT="0" distB="0" distL="0" distR="0" wp14:anchorId="0C2E4749" wp14:editId="667169F9">
            <wp:extent cx="2519680" cy="18331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1"/>
                    <a:stretch/>
                  </pic:blipFill>
                  <pic:spPr bwMode="auto">
                    <a:xfrm>
                      <a:off x="0" y="0"/>
                      <a:ext cx="2520000" cy="183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48A0C" w14:textId="6F5324EB" w:rsidR="002059F9" w:rsidRDefault="000E1245" w:rsidP="000E1245">
      <w:pPr>
        <w:pStyle w:val="Caption"/>
        <w:jc w:val="center"/>
        <w:rPr>
          <w:sz w:val="28"/>
        </w:rPr>
      </w:pPr>
      <w:r w:rsidRPr="00D44855">
        <w:rPr>
          <w:noProof/>
        </w:rPr>
        <w:t>G41-MB-I/O SHEILD</w:t>
      </w:r>
    </w:p>
    <w:p w14:paraId="4000C9C6" w14:textId="77777777" w:rsidR="002059F9" w:rsidRPr="00FB4562" w:rsidRDefault="002059F9" w:rsidP="003C7D6A">
      <w:pPr>
        <w:pStyle w:val="ListParagraph"/>
        <w:numPr>
          <w:ilvl w:val="0"/>
          <w:numId w:val="25"/>
        </w:numPr>
      </w:pPr>
      <w:r w:rsidRPr="00FB4562">
        <w:rPr>
          <w:rFonts w:hint="cs"/>
          <w:rtl/>
        </w:rPr>
        <w:t xml:space="preserve">محل </w:t>
      </w:r>
      <w:r w:rsidRPr="00FB4562">
        <w:t xml:space="preserve">USB </w:t>
      </w:r>
      <w:r w:rsidR="00D05C26" w:rsidRPr="00FB4562">
        <w:t>Expander</w:t>
      </w:r>
      <w:r w:rsidRPr="00FB4562">
        <w:rPr>
          <w:rFonts w:hint="cs"/>
          <w:rtl/>
        </w:rPr>
        <w:t xml:space="preserve">های </w:t>
      </w:r>
      <w:r w:rsidR="00EB2AB9" w:rsidRPr="00FB4562">
        <w:rPr>
          <w:rtl/>
        </w:rPr>
        <w:t>تعب</w:t>
      </w:r>
      <w:r w:rsidR="00EB2AB9" w:rsidRPr="00FB4562">
        <w:rPr>
          <w:rFonts w:hint="cs"/>
          <w:rtl/>
        </w:rPr>
        <w:t>ی</w:t>
      </w:r>
      <w:r w:rsidR="00EB2AB9" w:rsidRPr="00FB4562">
        <w:rPr>
          <w:rFonts w:hint="eastAsia"/>
          <w:rtl/>
        </w:rPr>
        <w:t>ه‌شده</w:t>
      </w:r>
      <w:r w:rsidRPr="00FB4562">
        <w:rPr>
          <w:rFonts w:hint="cs"/>
          <w:rtl/>
        </w:rPr>
        <w:t xml:space="preserve"> در پی سی </w:t>
      </w:r>
      <w:r w:rsidR="00D343C7" w:rsidRPr="00FB4562">
        <w:t>Advantech</w:t>
      </w:r>
      <w:r w:rsidRPr="00FB4562">
        <w:rPr>
          <w:rFonts w:hint="cs"/>
          <w:rtl/>
        </w:rPr>
        <w:t xml:space="preserve"> را </w:t>
      </w:r>
      <w:r w:rsidR="00EB2AB9" w:rsidRPr="00FB4562">
        <w:rPr>
          <w:rtl/>
        </w:rPr>
        <w:t>جابه‌جا</w:t>
      </w:r>
      <w:r w:rsidRPr="00FB4562">
        <w:rPr>
          <w:rFonts w:hint="cs"/>
          <w:rtl/>
        </w:rPr>
        <w:t xml:space="preserve"> نمایید:</w:t>
      </w:r>
    </w:p>
    <w:p w14:paraId="251CCD07" w14:textId="77777777" w:rsidR="000E1245" w:rsidRDefault="002059F9" w:rsidP="000E1245">
      <w:pPr>
        <w:pStyle w:val="ListParagraph"/>
        <w:keepNext/>
        <w:spacing w:after="160" w:line="259" w:lineRule="auto"/>
        <w:jc w:val="center"/>
      </w:pPr>
      <w:r w:rsidRPr="00FB4562">
        <w:rPr>
          <w:noProof/>
          <w:sz w:val="28"/>
          <w:lang w:bidi="ar-SA"/>
        </w:rPr>
        <w:drawing>
          <wp:inline distT="0" distB="0" distL="0" distR="0" wp14:anchorId="27FB66FA" wp14:editId="222046FA">
            <wp:extent cx="3600000" cy="2393486"/>
            <wp:effectExtent l="0" t="0" r="63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B7B" w14:textId="5369A5D1" w:rsidR="002059F9" w:rsidRPr="00FB4562" w:rsidRDefault="000E1245" w:rsidP="000E1245">
      <w:pPr>
        <w:pStyle w:val="Caption"/>
        <w:jc w:val="center"/>
        <w:rPr>
          <w:sz w:val="28"/>
        </w:rPr>
      </w:pPr>
      <w:r w:rsidRPr="00F9603C">
        <w:rPr>
          <w:noProof/>
        </w:rPr>
        <w:t>USB EXPANDER</w:t>
      </w:r>
    </w:p>
    <w:p w14:paraId="5DE49101" w14:textId="77777777" w:rsidR="004F32FC" w:rsidRPr="00FB4562" w:rsidRDefault="00EB2AB9" w:rsidP="003C7D6A">
      <w:pPr>
        <w:pStyle w:val="ListParagraph"/>
        <w:numPr>
          <w:ilvl w:val="0"/>
          <w:numId w:val="25"/>
        </w:numPr>
      </w:pPr>
      <w:r w:rsidRPr="00FB4562">
        <w:rPr>
          <w:rtl/>
        </w:rPr>
        <w:t>به‌منظور</w:t>
      </w:r>
      <w:r w:rsidR="004F32FC" w:rsidRPr="00FB4562">
        <w:rPr>
          <w:rFonts w:hint="cs"/>
          <w:rtl/>
        </w:rPr>
        <w:t xml:space="preserve"> باز کردن </w:t>
      </w:r>
      <w:r w:rsidR="004F32FC" w:rsidRPr="00FB4562">
        <w:t xml:space="preserve">USB </w:t>
      </w:r>
      <w:r w:rsidR="00D05C26" w:rsidRPr="00FB4562">
        <w:t>Expander</w:t>
      </w:r>
      <w:r w:rsidR="004F32FC" w:rsidRPr="00FB4562">
        <w:rPr>
          <w:rFonts w:hint="cs"/>
          <w:rtl/>
        </w:rPr>
        <w:t xml:space="preserve"> ، همانند تصویر زیر، پیچ</w:t>
      </w:r>
      <w:r w:rsidR="004F32FC" w:rsidRPr="00FB4562">
        <w:rPr>
          <w:cs/>
        </w:rPr>
        <w:t>‎</w:t>
      </w:r>
      <w:r w:rsidR="004F32FC" w:rsidRPr="00FB4562">
        <w:rPr>
          <w:rFonts w:hint="cs"/>
          <w:rtl/>
        </w:rPr>
        <w:t xml:space="preserve">های قاب خروجی </w:t>
      </w:r>
      <w:r w:rsidRPr="00FB4562">
        <w:rPr>
          <w:rtl/>
        </w:rPr>
        <w:t>بازکن</w:t>
      </w:r>
      <w:r w:rsidRPr="00FB4562">
        <w:rPr>
          <w:rFonts w:hint="cs"/>
          <w:rtl/>
        </w:rPr>
        <w:t>ی</w:t>
      </w:r>
      <w:r w:rsidRPr="00FB4562">
        <w:rPr>
          <w:rFonts w:hint="eastAsia"/>
          <w:rtl/>
        </w:rPr>
        <w:t>د</w:t>
      </w:r>
      <w:r w:rsidR="004F32FC" w:rsidRPr="00FB4562">
        <w:rPr>
          <w:rFonts w:hint="cs"/>
          <w:rtl/>
        </w:rPr>
        <w:t>.</w:t>
      </w:r>
    </w:p>
    <w:p w14:paraId="6C06C02E" w14:textId="77777777" w:rsidR="000E1245" w:rsidRDefault="004F32FC" w:rsidP="000E1245">
      <w:pPr>
        <w:pStyle w:val="ListParagraph"/>
        <w:keepNext/>
        <w:spacing w:after="160" w:line="259" w:lineRule="auto"/>
        <w:jc w:val="center"/>
      </w:pPr>
      <w:r w:rsidRPr="00FB4562">
        <w:rPr>
          <w:rFonts w:hint="cs"/>
          <w:noProof/>
          <w:sz w:val="28"/>
          <w:lang w:bidi="ar-SA"/>
        </w:rPr>
        <w:drawing>
          <wp:inline distT="0" distB="0" distL="0" distR="0" wp14:anchorId="084FA100" wp14:editId="71E0283B">
            <wp:extent cx="4320000" cy="1711536"/>
            <wp:effectExtent l="0" t="0" r="444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A643" w14:textId="1F1C4B3C" w:rsidR="000E1245" w:rsidRDefault="000E1245" w:rsidP="000E1245">
      <w:pPr>
        <w:pStyle w:val="Caption"/>
        <w:jc w:val="center"/>
      </w:pPr>
      <w:r w:rsidRPr="004C27D5">
        <w:rPr>
          <w:rFonts w:hint="eastAsia"/>
          <w:noProof/>
          <w:rtl/>
        </w:rPr>
        <w:t>اتصالات</w:t>
      </w:r>
      <w:r w:rsidRPr="004C27D5">
        <w:rPr>
          <w:noProof/>
          <w:rtl/>
        </w:rPr>
        <w:t xml:space="preserve"> </w:t>
      </w:r>
      <w:r w:rsidRPr="004C27D5">
        <w:rPr>
          <w:noProof/>
        </w:rPr>
        <w:t>USB EXPANDER</w:t>
      </w:r>
    </w:p>
    <w:p w14:paraId="249BAFD4" w14:textId="2829F0C7" w:rsidR="002C3496" w:rsidRPr="00FB4562" w:rsidRDefault="002C3496" w:rsidP="004F32FC">
      <w:pPr>
        <w:pStyle w:val="ListParagraph"/>
        <w:spacing w:after="160" w:line="259" w:lineRule="auto"/>
        <w:jc w:val="center"/>
        <w:rPr>
          <w:sz w:val="28"/>
          <w:rtl/>
        </w:rPr>
      </w:pPr>
      <w:r w:rsidRPr="00FB4562">
        <w:rPr>
          <w:rFonts w:hint="cs"/>
          <w:sz w:val="28"/>
          <w:rtl/>
        </w:rPr>
        <w:t xml:space="preserve"> </w:t>
      </w:r>
    </w:p>
    <w:p w14:paraId="5489C40B" w14:textId="4432AFDD" w:rsidR="00FB4562" w:rsidRDefault="00FB4562" w:rsidP="004F32FC">
      <w:pPr>
        <w:pStyle w:val="ListParagraph"/>
        <w:spacing w:after="160" w:line="259" w:lineRule="auto"/>
        <w:jc w:val="center"/>
        <w:rPr>
          <w:sz w:val="28"/>
          <w:rtl/>
        </w:rPr>
      </w:pPr>
    </w:p>
    <w:p w14:paraId="2789FA4E" w14:textId="77777777" w:rsidR="00FF1C16" w:rsidRDefault="00FF1C16" w:rsidP="004F32FC">
      <w:pPr>
        <w:pStyle w:val="ListParagraph"/>
        <w:spacing w:after="160" w:line="259" w:lineRule="auto"/>
        <w:jc w:val="center"/>
        <w:rPr>
          <w:rtl/>
        </w:rPr>
      </w:pPr>
    </w:p>
    <w:p w14:paraId="5A3F5408" w14:textId="039DDBD6" w:rsidR="00FB4562" w:rsidRPr="00FB4562" w:rsidRDefault="00FF1C16" w:rsidP="002E1005">
      <w:pPr>
        <w:pStyle w:val="Heading1"/>
        <w:rPr>
          <w:sz w:val="28"/>
          <w:rtl/>
        </w:rPr>
      </w:pPr>
      <w:r>
        <w:rPr>
          <w:rFonts w:hint="cs"/>
          <w:rtl/>
        </w:rPr>
        <w:t xml:space="preserve">مراحل </w:t>
      </w:r>
      <w:proofErr w:type="spellStart"/>
      <w:r>
        <w:rPr>
          <w:rFonts w:hint="cs"/>
          <w:rtl/>
        </w:rPr>
        <w:t>دمونتاژ</w:t>
      </w:r>
      <w:proofErr w:type="spellEnd"/>
      <w:r>
        <w:rPr>
          <w:rFonts w:hint="cs"/>
          <w:rtl/>
        </w:rPr>
        <w:t xml:space="preserve"> کیس نوع  </w:t>
      </w:r>
      <w:r>
        <w:t>G41</w:t>
      </w:r>
      <w:r>
        <w:rPr>
          <w:rFonts w:hint="cs"/>
          <w:rtl/>
        </w:rPr>
        <w:t xml:space="preserve">    </w:t>
      </w:r>
    </w:p>
    <w:p w14:paraId="545B68E0" w14:textId="1D0B8EEF" w:rsidR="004F32FC" w:rsidRDefault="00425818" w:rsidP="003C7D6A">
      <w:pPr>
        <w:pStyle w:val="ListParagraph"/>
        <w:numPr>
          <w:ilvl w:val="0"/>
          <w:numId w:val="24"/>
        </w:numPr>
      </w:pPr>
      <w:proofErr w:type="spellStart"/>
      <w:r w:rsidRPr="00681E1D">
        <w:rPr>
          <w:rtl/>
        </w:rPr>
        <w:t>پورت</w:t>
      </w:r>
      <w:proofErr w:type="spellEnd"/>
      <w:r w:rsidRPr="00681E1D">
        <w:rPr>
          <w:rtl/>
        </w:rPr>
        <w:t xml:space="preserve"> های </w:t>
      </w:r>
      <w:r w:rsidRPr="00681E1D">
        <w:t>USB</w:t>
      </w:r>
      <w:r w:rsidRPr="00681E1D">
        <w:rPr>
          <w:rtl/>
        </w:rPr>
        <w:t xml:space="preserve"> را </w:t>
      </w:r>
      <w:r w:rsidR="004F32FC" w:rsidRPr="00681E1D">
        <w:rPr>
          <w:rtl/>
        </w:rPr>
        <w:t xml:space="preserve">جابجا نمایید. </w:t>
      </w:r>
    </w:p>
    <w:p w14:paraId="51D334B6" w14:textId="0441FFB1" w:rsidR="004F32FC" w:rsidRDefault="004F32FC" w:rsidP="003C7D6A">
      <w:pPr>
        <w:pStyle w:val="ListParagraph"/>
        <w:numPr>
          <w:ilvl w:val="0"/>
          <w:numId w:val="24"/>
        </w:numPr>
      </w:pPr>
      <w:r w:rsidRPr="00FB4562">
        <w:rPr>
          <w:rFonts w:hint="cs"/>
          <w:rtl/>
        </w:rPr>
        <w:t xml:space="preserve">پی سی </w:t>
      </w:r>
      <w:r w:rsidRPr="00FB4562">
        <w:t>G41</w:t>
      </w:r>
      <w:r w:rsidRPr="00FB4562">
        <w:rPr>
          <w:rFonts w:hint="cs"/>
          <w:rtl/>
        </w:rPr>
        <w:t xml:space="preserve">را </w:t>
      </w:r>
      <w:proofErr w:type="spellStart"/>
      <w:r w:rsidRPr="00FB4562">
        <w:rPr>
          <w:rFonts w:hint="cs"/>
          <w:rtl/>
        </w:rPr>
        <w:t>بازکنید</w:t>
      </w:r>
      <w:proofErr w:type="spellEnd"/>
      <w:r w:rsidRPr="00FB4562">
        <w:rPr>
          <w:rFonts w:hint="cs"/>
          <w:rtl/>
        </w:rPr>
        <w:t>.</w:t>
      </w:r>
    </w:p>
    <w:p w14:paraId="2E9A1411" w14:textId="074EFBAD" w:rsidR="004F32FC" w:rsidRDefault="00EB2AB9" w:rsidP="003C7D6A">
      <w:pPr>
        <w:pStyle w:val="ListParagraph"/>
        <w:numPr>
          <w:ilvl w:val="0"/>
          <w:numId w:val="24"/>
        </w:numPr>
      </w:pPr>
      <w:proofErr w:type="spellStart"/>
      <w:r w:rsidRPr="00FB4562">
        <w:rPr>
          <w:rtl/>
        </w:rPr>
        <w:t>مادربرد</w:t>
      </w:r>
      <w:proofErr w:type="spellEnd"/>
      <w:r w:rsidR="00425818" w:rsidRPr="00FB4562">
        <w:rPr>
          <w:rFonts w:hint="cs"/>
          <w:rtl/>
        </w:rPr>
        <w:t>،</w:t>
      </w:r>
      <w:r w:rsidR="004F32FC" w:rsidRPr="00FB4562">
        <w:rPr>
          <w:rFonts w:hint="cs"/>
          <w:rtl/>
        </w:rPr>
        <w:t xml:space="preserve"> </w:t>
      </w:r>
      <w:r w:rsidR="004F32FC" w:rsidRPr="00FB4562">
        <w:t xml:space="preserve">I/O Shield </w:t>
      </w:r>
      <w:r w:rsidR="004F32FC" w:rsidRPr="00FB4562">
        <w:rPr>
          <w:rFonts w:hint="cs"/>
          <w:rtl/>
        </w:rPr>
        <w:t xml:space="preserve"> </w:t>
      </w:r>
      <w:r w:rsidR="002507D5" w:rsidRPr="00FB4562">
        <w:rPr>
          <w:rFonts w:hint="cs"/>
          <w:rtl/>
        </w:rPr>
        <w:t xml:space="preserve">و </w:t>
      </w:r>
      <w:proofErr w:type="spellStart"/>
      <w:r w:rsidR="002507D5" w:rsidRPr="00FB4562">
        <w:rPr>
          <w:rFonts w:hint="cs"/>
          <w:rtl/>
        </w:rPr>
        <w:t>پورت</w:t>
      </w:r>
      <w:proofErr w:type="spellEnd"/>
      <w:r w:rsidR="002507D5" w:rsidRPr="00FB4562">
        <w:rPr>
          <w:rFonts w:hint="cs"/>
          <w:rtl/>
        </w:rPr>
        <w:t xml:space="preserve"> </w:t>
      </w:r>
      <w:r w:rsidR="002507D5" w:rsidRPr="00FB4562">
        <w:t>COM</w:t>
      </w:r>
      <w:r w:rsidR="002507D5" w:rsidRPr="00FB4562">
        <w:rPr>
          <w:rFonts w:hint="cs"/>
          <w:rtl/>
        </w:rPr>
        <w:t xml:space="preserve"> </w:t>
      </w:r>
      <w:r w:rsidR="004F32FC" w:rsidRPr="00FB4562">
        <w:rPr>
          <w:rFonts w:hint="cs"/>
          <w:rtl/>
        </w:rPr>
        <w:t>را از آن خارج نمایید:</w:t>
      </w:r>
    </w:p>
    <w:p w14:paraId="7B17967B" w14:textId="77777777" w:rsidR="002F1E74" w:rsidRDefault="002F1E74" w:rsidP="002F1E74"/>
    <w:p w14:paraId="15B8712E" w14:textId="77777777" w:rsidR="002F1E74" w:rsidRDefault="002F1E74" w:rsidP="002F1E74"/>
    <w:p w14:paraId="30F7A06A" w14:textId="77777777" w:rsidR="002F1E74" w:rsidRDefault="002F1E74" w:rsidP="002F1E74">
      <w:pPr>
        <w:keepNext/>
        <w:jc w:val="center"/>
      </w:pPr>
      <w:r w:rsidRPr="00FB4562">
        <w:rPr>
          <w:noProof/>
          <w:rtl/>
          <w:lang w:bidi="ar-SA"/>
        </w:rPr>
        <w:drawing>
          <wp:inline distT="0" distB="0" distL="0" distR="0" wp14:anchorId="472229DF" wp14:editId="0DE022EE">
            <wp:extent cx="1816100" cy="2533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5EA5" w14:textId="77777777" w:rsidR="002F1E74" w:rsidRDefault="002F1E74" w:rsidP="002F1E74">
      <w:pPr>
        <w:pStyle w:val="Caption"/>
        <w:jc w:val="center"/>
      </w:pPr>
      <w:r>
        <w:rPr>
          <w:noProof/>
        </w:rPr>
        <w:t>g41-pc sheild &amp; port</w:t>
      </w:r>
    </w:p>
    <w:p w14:paraId="62BACBB4" w14:textId="77777777" w:rsidR="002F1E74" w:rsidRPr="002F1E74" w:rsidRDefault="002F1E74" w:rsidP="002F1E74">
      <w:pPr>
        <w:rPr>
          <w:rtl/>
        </w:rPr>
      </w:pPr>
    </w:p>
    <w:p w14:paraId="2443EEAE" w14:textId="77777777" w:rsidR="002F1E74" w:rsidRPr="002F1E74" w:rsidRDefault="002F1E74" w:rsidP="002F1E74"/>
    <w:p w14:paraId="6C1FF86F" w14:textId="77777777" w:rsidR="002F1E74" w:rsidRPr="002F1E74" w:rsidRDefault="002F1E74" w:rsidP="002F1E74"/>
    <w:p w14:paraId="727C9F25" w14:textId="77777777" w:rsidR="002F1E74" w:rsidRDefault="002F1E74" w:rsidP="002F1E74">
      <w:pPr>
        <w:pStyle w:val="Caption"/>
        <w:keepNext/>
        <w:jc w:val="center"/>
      </w:pPr>
      <w:r w:rsidRPr="00FB4562">
        <w:rPr>
          <w:noProof/>
          <w:rtl/>
          <w:lang w:bidi="ar-SA"/>
        </w:rPr>
        <w:lastRenderedPageBreak/>
        <w:drawing>
          <wp:inline distT="0" distB="0" distL="0" distR="0" wp14:anchorId="1B981E46" wp14:editId="41D4F74E">
            <wp:extent cx="2388821" cy="302400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21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C574" w14:textId="77777777" w:rsidR="002F1E74" w:rsidRPr="00FB4562" w:rsidRDefault="002F1E74" w:rsidP="002F1E74">
      <w:pPr>
        <w:pStyle w:val="Caption"/>
        <w:jc w:val="center"/>
        <w:rPr>
          <w:rtl/>
        </w:rPr>
      </w:pPr>
      <w:r>
        <w:rPr>
          <w:noProof/>
        </w:rPr>
        <w:t>g41 -pc over view</w:t>
      </w:r>
    </w:p>
    <w:p w14:paraId="49032675" w14:textId="54B1E68E" w:rsidR="002F1E74" w:rsidRPr="002F1E74" w:rsidRDefault="002F1E74" w:rsidP="002F1E74">
      <w:pPr>
        <w:pStyle w:val="Caption"/>
      </w:pPr>
    </w:p>
    <w:p w14:paraId="1734C8D2" w14:textId="296A91D5" w:rsidR="00E04001" w:rsidRDefault="00E04001" w:rsidP="00E04001">
      <w:pPr>
        <w:pStyle w:val="NoSpacing"/>
        <w:spacing w:after="0"/>
        <w:ind w:left="720"/>
        <w:rPr>
          <w:rtl/>
        </w:rPr>
      </w:pPr>
    </w:p>
    <w:p w14:paraId="7869573E" w14:textId="0DA63CF6" w:rsidR="00E04001" w:rsidRDefault="00CD67BD" w:rsidP="002E1005">
      <w:pPr>
        <w:pStyle w:val="Heading1"/>
        <w:rPr>
          <w:rtl/>
        </w:rPr>
      </w:pPr>
      <w:r>
        <w:rPr>
          <w:rFonts w:hint="cs"/>
          <w:rtl/>
        </w:rPr>
        <w:t xml:space="preserve">مونتاژ </w:t>
      </w:r>
      <w:proofErr w:type="spellStart"/>
      <w:r>
        <w:rPr>
          <w:rFonts w:hint="cs"/>
          <w:rtl/>
        </w:rPr>
        <w:t>مادربرد</w:t>
      </w:r>
      <w:proofErr w:type="spellEnd"/>
      <w:r>
        <w:rPr>
          <w:rFonts w:hint="cs"/>
          <w:rtl/>
        </w:rPr>
        <w:t xml:space="preserve"> </w:t>
      </w:r>
      <w:r>
        <w:t>G41</w:t>
      </w:r>
      <w:r>
        <w:rPr>
          <w:rFonts w:hint="cs"/>
          <w:rtl/>
        </w:rPr>
        <w:t xml:space="preserve"> در قاب کیس </w:t>
      </w:r>
      <w:r>
        <w:t>ADVANTECH</w:t>
      </w:r>
      <w:r>
        <w:rPr>
          <w:rFonts w:hint="cs"/>
          <w:rtl/>
        </w:rPr>
        <w:t xml:space="preserve">    </w:t>
      </w:r>
    </w:p>
    <w:p w14:paraId="76B5AA5A" w14:textId="77777777" w:rsidR="00E04001" w:rsidRPr="00E04001" w:rsidRDefault="00E04001" w:rsidP="00E04001"/>
    <w:p w14:paraId="50449B93" w14:textId="33106664" w:rsidR="001878B0" w:rsidRPr="00FB4562" w:rsidRDefault="004F32FC" w:rsidP="00425818">
      <w:pPr>
        <w:pStyle w:val="NoSpacing"/>
        <w:spacing w:after="0"/>
      </w:pPr>
      <w:r w:rsidRPr="00FB4562">
        <w:t>I/O Shield</w:t>
      </w:r>
      <w:r w:rsidRPr="00FB4562">
        <w:rPr>
          <w:rFonts w:hint="cs"/>
          <w:rtl/>
        </w:rPr>
        <w:t xml:space="preserve"> مربوط پی</w:t>
      </w:r>
      <w:r w:rsidR="001878B0" w:rsidRPr="00FB4562">
        <w:rPr>
          <w:cs/>
        </w:rPr>
        <w:t>‎</w:t>
      </w:r>
      <w:r w:rsidRPr="00FB4562">
        <w:rPr>
          <w:rFonts w:hint="cs"/>
          <w:rtl/>
        </w:rPr>
        <w:t xml:space="preserve">سی </w:t>
      </w:r>
      <w:r w:rsidRPr="00FB4562">
        <w:t>G41</w:t>
      </w:r>
      <w:r w:rsidRPr="00FB4562">
        <w:rPr>
          <w:rFonts w:hint="cs"/>
          <w:rtl/>
        </w:rPr>
        <w:t xml:space="preserve"> </w:t>
      </w:r>
      <w:r w:rsidR="001878B0" w:rsidRPr="00FB4562">
        <w:rPr>
          <w:rFonts w:hint="cs"/>
          <w:rtl/>
        </w:rPr>
        <w:t>را روی پی</w:t>
      </w:r>
      <w:r w:rsidR="001878B0" w:rsidRPr="00FB4562">
        <w:rPr>
          <w:cs/>
        </w:rPr>
        <w:t>‎</w:t>
      </w:r>
      <w:r w:rsidR="001878B0" w:rsidRPr="00FB4562">
        <w:rPr>
          <w:rFonts w:hint="cs"/>
          <w:rtl/>
        </w:rPr>
        <w:t xml:space="preserve">سی </w:t>
      </w:r>
      <w:r w:rsidR="00D343C7" w:rsidRPr="00FB4562">
        <w:t>Advantech</w:t>
      </w:r>
      <w:r w:rsidR="001878B0" w:rsidRPr="00FB4562">
        <w:rPr>
          <w:rFonts w:hint="cs"/>
          <w:rtl/>
        </w:rPr>
        <w:t xml:space="preserve"> سوار کنید و پیچ</w:t>
      </w:r>
      <w:r w:rsidR="00EB2AB9" w:rsidRPr="00FB4562">
        <w:rPr>
          <w:cs/>
        </w:rPr>
        <w:t>‎</w:t>
      </w:r>
      <w:r w:rsidR="00EB2AB9" w:rsidRPr="00FB4562">
        <w:rPr>
          <w:rFonts w:hint="cs"/>
          <w:rtl/>
        </w:rPr>
        <w:t>ه</w:t>
      </w:r>
      <w:r w:rsidR="001878B0" w:rsidRPr="00FB4562">
        <w:rPr>
          <w:rFonts w:hint="cs"/>
          <w:rtl/>
        </w:rPr>
        <w:t>ای آن را ببندید.</w:t>
      </w:r>
    </w:p>
    <w:p w14:paraId="73114644" w14:textId="77777777" w:rsidR="001878B0" w:rsidRPr="00FB4562" w:rsidRDefault="00EB2AB9" w:rsidP="00425818">
      <w:pPr>
        <w:pStyle w:val="NoSpacing"/>
        <w:spacing w:after="0"/>
      </w:pPr>
      <w:r w:rsidRPr="00FB4562">
        <w:rPr>
          <w:rtl/>
        </w:rPr>
        <w:t>مادربرد</w:t>
      </w:r>
      <w:r w:rsidR="004F32FC" w:rsidRPr="00FB4562">
        <w:rPr>
          <w:rFonts w:hint="cs"/>
          <w:rtl/>
        </w:rPr>
        <w:t xml:space="preserve"> </w:t>
      </w:r>
      <w:r w:rsidR="004F32FC" w:rsidRPr="00FB4562">
        <w:t>G41</w:t>
      </w:r>
      <w:r w:rsidR="001878B0" w:rsidRPr="00FB4562">
        <w:rPr>
          <w:rFonts w:hint="cs"/>
          <w:rtl/>
        </w:rPr>
        <w:t xml:space="preserve"> را روی پی</w:t>
      </w:r>
      <w:r w:rsidR="001878B0" w:rsidRPr="00FB4562">
        <w:rPr>
          <w:cs/>
        </w:rPr>
        <w:t>‎</w:t>
      </w:r>
      <w:r w:rsidR="001878B0" w:rsidRPr="00FB4562">
        <w:rPr>
          <w:rFonts w:hint="cs"/>
          <w:rtl/>
        </w:rPr>
        <w:t xml:space="preserve">سی </w:t>
      </w:r>
      <w:r w:rsidR="00D343C7" w:rsidRPr="00FB4562">
        <w:t>Advantech</w:t>
      </w:r>
      <w:r w:rsidR="001878B0" w:rsidRPr="00FB4562">
        <w:rPr>
          <w:rFonts w:hint="cs"/>
          <w:rtl/>
        </w:rPr>
        <w:t xml:space="preserve"> جایگذاری کنید و</w:t>
      </w:r>
      <w:r w:rsidR="004F32FC" w:rsidRPr="00FB4562">
        <w:rPr>
          <w:rFonts w:hint="cs"/>
          <w:rtl/>
        </w:rPr>
        <w:t xml:space="preserve"> پیچ</w:t>
      </w:r>
      <w:r w:rsidR="001878B0" w:rsidRPr="00FB4562">
        <w:rPr>
          <w:cs/>
        </w:rPr>
        <w:t>‎</w:t>
      </w:r>
      <w:r w:rsidR="004F32FC" w:rsidRPr="00FB4562">
        <w:rPr>
          <w:rFonts w:hint="cs"/>
          <w:rtl/>
        </w:rPr>
        <w:t>ها</w:t>
      </w:r>
      <w:r w:rsidR="001878B0" w:rsidRPr="00FB4562">
        <w:rPr>
          <w:rFonts w:hint="cs"/>
          <w:rtl/>
        </w:rPr>
        <w:t>ی آن را ببندید.</w:t>
      </w:r>
    </w:p>
    <w:p w14:paraId="78C1A62C" w14:textId="77777777" w:rsidR="004F32FC" w:rsidRPr="00FB4562" w:rsidRDefault="004F32FC" w:rsidP="00425818">
      <w:pPr>
        <w:pStyle w:val="NoSpacing"/>
        <w:spacing w:after="0"/>
      </w:pPr>
      <w:r w:rsidRPr="00FB4562">
        <w:rPr>
          <w:rFonts w:hint="cs"/>
          <w:rtl/>
        </w:rPr>
        <w:t>کابل</w:t>
      </w:r>
      <w:r w:rsidR="001878B0" w:rsidRPr="00FB4562">
        <w:rPr>
          <w:cs/>
        </w:rPr>
        <w:t>‎</w:t>
      </w:r>
      <w:r w:rsidR="001878B0" w:rsidRPr="00FB4562">
        <w:rPr>
          <w:rFonts w:hint="cs"/>
          <w:rtl/>
        </w:rPr>
        <w:t>های دستگاه را متصل کنید:</w:t>
      </w:r>
    </w:p>
    <w:tbl>
      <w:tblPr>
        <w:tblStyle w:val="TableGrid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4866"/>
      </w:tblGrid>
      <w:tr w:rsidR="001878B0" w:rsidRPr="00FB4562" w14:paraId="0F3FD9AC" w14:textId="77777777" w:rsidTr="001878B0">
        <w:tc>
          <w:tcPr>
            <w:tcW w:w="4508" w:type="dxa"/>
            <w:vAlign w:val="center"/>
          </w:tcPr>
          <w:p w14:paraId="3810CF69" w14:textId="77777777" w:rsidR="001878B0" w:rsidRPr="00FB4562" w:rsidRDefault="001878B0" w:rsidP="001878B0">
            <w:pPr>
              <w:jc w:val="center"/>
              <w:rPr>
                <w:rtl/>
              </w:rPr>
            </w:pPr>
            <w:r w:rsidRPr="00FB4562">
              <w:rPr>
                <w:noProof/>
                <w:rtl/>
                <w:lang w:bidi="ar-SA"/>
              </w:rPr>
              <w:drawing>
                <wp:inline distT="0" distB="0" distL="0" distR="0" wp14:anchorId="3E836E0F" wp14:editId="757BF0B1">
                  <wp:extent cx="1770369" cy="2295525"/>
                  <wp:effectExtent l="0" t="0" r="190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0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745" cy="230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3B92AAE7" w14:textId="77777777" w:rsidR="000E1245" w:rsidRDefault="001878B0" w:rsidP="000E1245">
            <w:pPr>
              <w:keepNext/>
              <w:jc w:val="center"/>
            </w:pPr>
            <w:r w:rsidRPr="00FB4562">
              <w:rPr>
                <w:noProof/>
                <w:rtl/>
                <w:lang w:bidi="ar-SA"/>
              </w:rPr>
              <w:drawing>
                <wp:inline distT="0" distB="0" distL="0" distR="0" wp14:anchorId="5B6C8A2B" wp14:editId="6DFD7254">
                  <wp:extent cx="2952000" cy="2360690"/>
                  <wp:effectExtent l="0" t="0" r="1270" b="190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1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36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1B87F" w14:textId="0A89A4AA" w:rsidR="001878B0" w:rsidRPr="00FB4562" w:rsidRDefault="000E1245" w:rsidP="000E1245">
            <w:pPr>
              <w:pStyle w:val="Caption"/>
              <w:jc w:val="center"/>
            </w:pPr>
            <w:r w:rsidRPr="00EE1ADE">
              <w:rPr>
                <w:rFonts w:hint="eastAsia"/>
                <w:noProof/>
                <w:rtl/>
              </w:rPr>
              <w:t>مادربرد</w:t>
            </w:r>
            <w:r w:rsidRPr="00EE1ADE">
              <w:rPr>
                <w:noProof/>
                <w:rtl/>
              </w:rPr>
              <w:t xml:space="preserve"> </w:t>
            </w:r>
            <w:r w:rsidRPr="00EE1ADE">
              <w:rPr>
                <w:rFonts w:hint="eastAsia"/>
                <w:noProof/>
                <w:rtl/>
              </w:rPr>
              <w:t>ج</w:t>
            </w:r>
            <w:r w:rsidRPr="00EE1ADE">
              <w:rPr>
                <w:rFonts w:hint="cs"/>
                <w:noProof/>
                <w:rtl/>
              </w:rPr>
              <w:t>ی</w:t>
            </w:r>
            <w:r w:rsidRPr="00EE1ADE">
              <w:rPr>
                <w:noProof/>
                <w:rtl/>
              </w:rPr>
              <w:t>41</w:t>
            </w:r>
          </w:p>
        </w:tc>
      </w:tr>
    </w:tbl>
    <w:p w14:paraId="74FF36E8" w14:textId="7104070C" w:rsidR="00E04001" w:rsidRPr="00E04001" w:rsidRDefault="001878B0" w:rsidP="002C16F2">
      <w:pPr>
        <w:pStyle w:val="Style1"/>
        <w:ind w:firstLine="0"/>
      </w:pPr>
      <w:r w:rsidRPr="00FB4562">
        <w:rPr>
          <w:rFonts w:hint="cs"/>
          <w:rtl/>
        </w:rPr>
        <w:t>حتماً از عملکرد تمامی ماژول</w:t>
      </w:r>
      <w:r w:rsidRPr="00FB4562">
        <w:rPr>
          <w:iCs/>
          <w:szCs w:val="22"/>
          <w:cs/>
        </w:rPr>
        <w:t>‎</w:t>
      </w:r>
      <w:r w:rsidRPr="00FB4562">
        <w:rPr>
          <w:rFonts w:hint="cs"/>
          <w:rtl/>
        </w:rPr>
        <w:t xml:space="preserve">های متصل به </w:t>
      </w:r>
      <w:r w:rsidR="00EB2AB9" w:rsidRPr="00FB4562">
        <w:rPr>
          <w:rtl/>
        </w:rPr>
        <w:t>مادربرد</w:t>
      </w:r>
      <w:r w:rsidRPr="00FB4562">
        <w:rPr>
          <w:rFonts w:hint="cs"/>
          <w:rtl/>
        </w:rPr>
        <w:t>، اعم از فن کیس،</w:t>
      </w:r>
      <w:r w:rsidRPr="00FB4562">
        <w:rPr>
          <w:rtl/>
        </w:rPr>
        <w:br/>
      </w:r>
      <w:r w:rsidRPr="00FB4562">
        <w:t>DVD-ROM</w:t>
      </w:r>
      <w:r w:rsidRPr="00FB4562">
        <w:rPr>
          <w:rFonts w:hint="cs"/>
          <w:rtl/>
        </w:rPr>
        <w:t xml:space="preserve"> ، </w:t>
      </w:r>
      <w:r w:rsidRPr="00FB4562">
        <w:t>USB Port</w:t>
      </w:r>
      <w:r w:rsidRPr="00FB4562">
        <w:rPr>
          <w:rFonts w:hint="cs"/>
          <w:rtl/>
        </w:rPr>
        <w:t xml:space="preserve"> و </w:t>
      </w:r>
      <w:r w:rsidRPr="00FB4562">
        <w:t>HDD</w:t>
      </w:r>
      <w:r w:rsidRPr="00FB4562">
        <w:rPr>
          <w:rFonts w:hint="cs"/>
          <w:rtl/>
        </w:rPr>
        <w:t xml:space="preserve">، اطمینان حاصل نمایید. همچنین کلید </w:t>
      </w:r>
      <w:r w:rsidRPr="00FB4562">
        <w:t>ON/OFF</w:t>
      </w:r>
      <w:r w:rsidRPr="00FB4562">
        <w:rPr>
          <w:rFonts w:hint="cs"/>
          <w:rtl/>
        </w:rPr>
        <w:t xml:space="preserve"> و </w:t>
      </w:r>
      <w:r w:rsidRPr="00FB4562">
        <w:t>LED</w:t>
      </w:r>
      <w:r w:rsidRPr="00FB4562">
        <w:rPr>
          <w:rFonts w:hint="cs"/>
          <w:rtl/>
        </w:rPr>
        <w:t>های مربوط به کیس نیز باید غیرفعال باشند.</w:t>
      </w:r>
      <w:bookmarkStart w:id="9" w:name="_Toc79388373"/>
    </w:p>
    <w:bookmarkEnd w:id="9"/>
    <w:p w14:paraId="27BF5987" w14:textId="77777777" w:rsidR="00CD67BD" w:rsidRPr="004E587B" w:rsidRDefault="00CD67BD" w:rsidP="00681E1D">
      <w:pPr>
        <w:pStyle w:val="Heading1"/>
        <w:rPr>
          <w:spacing w:val="-6"/>
          <w:rtl/>
        </w:rPr>
      </w:pPr>
      <w:r>
        <w:rPr>
          <w:rFonts w:hint="cs"/>
          <w:rtl/>
        </w:rPr>
        <w:lastRenderedPageBreak/>
        <w:t xml:space="preserve">کابل تصویر موردنیاز   </w:t>
      </w:r>
    </w:p>
    <w:p w14:paraId="3E8D46C0" w14:textId="77777777" w:rsidR="00CD67BD" w:rsidRDefault="00CD67BD" w:rsidP="00D05C26">
      <w:pPr>
        <w:spacing w:after="0"/>
        <w:rPr>
          <w:spacing w:val="-6"/>
          <w:rtl/>
        </w:rPr>
      </w:pPr>
    </w:p>
    <w:p w14:paraId="5DCB374A" w14:textId="72DA5F77" w:rsidR="00231542" w:rsidRPr="00FB4562" w:rsidRDefault="00EB2AB9" w:rsidP="00D05C26">
      <w:pPr>
        <w:spacing w:after="0"/>
        <w:rPr>
          <w:rtl/>
        </w:rPr>
      </w:pPr>
      <w:r w:rsidRPr="00FB4562">
        <w:rPr>
          <w:spacing w:val="-6"/>
          <w:rtl/>
        </w:rPr>
        <w:t>به‌منظور</w:t>
      </w:r>
      <w:r w:rsidR="001878B0" w:rsidRPr="00FB4562">
        <w:rPr>
          <w:rFonts w:hint="cs"/>
          <w:spacing w:val="-6"/>
          <w:rtl/>
        </w:rPr>
        <w:t xml:space="preserve"> </w:t>
      </w:r>
      <w:r w:rsidR="001878B0" w:rsidRPr="00FB4562">
        <w:rPr>
          <w:spacing w:val="-6"/>
          <w:rtl/>
        </w:rPr>
        <w:t>بهره</w:t>
      </w:r>
      <w:r w:rsidR="001878B0" w:rsidRPr="00FB4562">
        <w:rPr>
          <w:rFonts w:hint="cs"/>
          <w:spacing w:val="-6"/>
          <w:rtl/>
        </w:rPr>
        <w:t>‏</w:t>
      </w:r>
      <w:r w:rsidR="001878B0" w:rsidRPr="00FB4562">
        <w:rPr>
          <w:spacing w:val="-6"/>
          <w:rtl/>
        </w:rPr>
        <w:t>بردار</w:t>
      </w:r>
      <w:r w:rsidR="001878B0" w:rsidRPr="00FB4562">
        <w:rPr>
          <w:rFonts w:hint="cs"/>
          <w:spacing w:val="-6"/>
          <w:rtl/>
        </w:rPr>
        <w:t>ی</w:t>
      </w:r>
      <w:r w:rsidR="001878B0" w:rsidRPr="00FB4562">
        <w:rPr>
          <w:spacing w:val="-6"/>
          <w:rtl/>
        </w:rPr>
        <w:t xml:space="preserve"> </w:t>
      </w:r>
      <w:r w:rsidR="00231542" w:rsidRPr="00FB4562">
        <w:rPr>
          <w:spacing w:val="-6"/>
        </w:rPr>
        <w:t>PC</w:t>
      </w:r>
      <w:r w:rsidR="00231542" w:rsidRPr="00FB4562">
        <w:rPr>
          <w:iCs/>
          <w:spacing w:val="-6"/>
          <w:szCs w:val="26"/>
          <w:cs/>
        </w:rPr>
        <w:t>‎</w:t>
      </w:r>
      <w:r w:rsidR="00231542" w:rsidRPr="00FB4562">
        <w:rPr>
          <w:rFonts w:hint="cs"/>
          <w:spacing w:val="-6"/>
          <w:rtl/>
        </w:rPr>
        <w:t xml:space="preserve">های </w:t>
      </w:r>
      <w:r w:rsidR="00D343C7" w:rsidRPr="00FB4562">
        <w:rPr>
          <w:spacing w:val="-6"/>
        </w:rPr>
        <w:t>Advantech</w:t>
      </w:r>
      <w:r w:rsidR="00231542" w:rsidRPr="00FB4562">
        <w:rPr>
          <w:rFonts w:hint="cs"/>
          <w:spacing w:val="-6"/>
          <w:rtl/>
        </w:rPr>
        <w:t xml:space="preserve"> که در آنها از </w:t>
      </w:r>
      <w:r w:rsidRPr="00FB4562">
        <w:rPr>
          <w:spacing w:val="-6"/>
          <w:rtl/>
        </w:rPr>
        <w:t>مادربرد</w:t>
      </w:r>
      <w:r w:rsidR="00231542" w:rsidRPr="00FB4562">
        <w:rPr>
          <w:rFonts w:hint="cs"/>
          <w:spacing w:val="-6"/>
          <w:rtl/>
        </w:rPr>
        <w:t xml:space="preserve"> </w:t>
      </w:r>
      <w:r w:rsidR="00231542" w:rsidRPr="00FB4562">
        <w:rPr>
          <w:spacing w:val="-6"/>
        </w:rPr>
        <w:t>G41</w:t>
      </w:r>
      <w:r w:rsidR="00231542" w:rsidRPr="00FB4562">
        <w:rPr>
          <w:rFonts w:hint="cs"/>
          <w:spacing w:val="-6"/>
          <w:rtl/>
        </w:rPr>
        <w:t xml:space="preserve"> </w:t>
      </w:r>
      <w:r w:rsidRPr="00FB4562">
        <w:rPr>
          <w:spacing w:val="-6"/>
          <w:rtl/>
        </w:rPr>
        <w:t>استفاده‌شده</w:t>
      </w:r>
      <w:r w:rsidR="00231542" w:rsidRPr="00FB4562">
        <w:rPr>
          <w:rFonts w:hint="cs"/>
          <w:spacing w:val="-6"/>
          <w:rtl/>
        </w:rPr>
        <w:t xml:space="preserve"> است، </w:t>
      </w:r>
      <w:r w:rsidR="00231542" w:rsidRPr="00FB4562">
        <w:rPr>
          <w:rtl/>
        </w:rPr>
        <w:t>با توجه به مدل مان</w:t>
      </w:r>
      <w:r w:rsidR="00231542" w:rsidRPr="00FB4562">
        <w:rPr>
          <w:rFonts w:hint="cs"/>
          <w:rtl/>
        </w:rPr>
        <w:t>ی</w:t>
      </w:r>
      <w:r w:rsidR="00231542" w:rsidRPr="00FB4562">
        <w:rPr>
          <w:rFonts w:hint="eastAsia"/>
          <w:rtl/>
        </w:rPr>
        <w:t>تور</w:t>
      </w:r>
      <w:r w:rsidR="00231542" w:rsidRPr="00FB4562">
        <w:rPr>
          <w:rtl/>
        </w:rPr>
        <w:t xml:space="preserve"> </w:t>
      </w:r>
      <w:r w:rsidR="00231542" w:rsidRPr="00FB4562">
        <w:rPr>
          <w:rFonts w:hint="cs"/>
          <w:rtl/>
        </w:rPr>
        <w:t xml:space="preserve">و </w:t>
      </w:r>
      <w:r w:rsidRPr="00FB4562">
        <w:rPr>
          <w:rtl/>
        </w:rPr>
        <w:t>درصورت</w:t>
      </w:r>
      <w:r w:rsidRPr="00FB4562">
        <w:rPr>
          <w:rFonts w:hint="cs"/>
          <w:rtl/>
        </w:rPr>
        <w:t>ی‌</w:t>
      </w:r>
      <w:r w:rsidRPr="00FB4562">
        <w:rPr>
          <w:rFonts w:hint="eastAsia"/>
          <w:rtl/>
        </w:rPr>
        <w:t>که</w:t>
      </w:r>
      <w:r w:rsidR="00231542" w:rsidRPr="00FB4562">
        <w:rPr>
          <w:rtl/>
        </w:rPr>
        <w:t xml:space="preserve"> فقط خروج</w:t>
      </w:r>
      <w:r w:rsidR="00231542" w:rsidRPr="00FB4562">
        <w:rPr>
          <w:rFonts w:hint="cs"/>
          <w:rtl/>
        </w:rPr>
        <w:t>ی</w:t>
      </w:r>
      <w:r w:rsidR="00231542" w:rsidRPr="00FB4562">
        <w:rPr>
          <w:rtl/>
        </w:rPr>
        <w:t xml:space="preserve">  </w:t>
      </w:r>
      <w:r w:rsidR="00231542" w:rsidRPr="00FB4562">
        <w:t>DVI</w:t>
      </w:r>
      <w:r w:rsidR="00231542" w:rsidRPr="00FB4562">
        <w:rPr>
          <w:rtl/>
        </w:rPr>
        <w:t xml:space="preserve"> </w:t>
      </w:r>
      <w:r w:rsidR="00231542" w:rsidRPr="00FB4562">
        <w:rPr>
          <w:rFonts w:hint="cs"/>
          <w:rtl/>
        </w:rPr>
        <w:t xml:space="preserve">موجود است، </w:t>
      </w:r>
      <w:r w:rsidR="00231542" w:rsidRPr="00FB4562">
        <w:rPr>
          <w:rtl/>
        </w:rPr>
        <w:t>از کابل د</w:t>
      </w:r>
      <w:r w:rsidR="00231542" w:rsidRPr="00FB4562">
        <w:rPr>
          <w:rFonts w:hint="cs"/>
          <w:rtl/>
        </w:rPr>
        <w:t>ی</w:t>
      </w:r>
      <w:r w:rsidR="00231542" w:rsidRPr="00FB4562">
        <w:rPr>
          <w:rFonts w:hint="eastAsia"/>
          <w:rtl/>
        </w:rPr>
        <w:t>تا</w:t>
      </w:r>
      <w:r w:rsidR="00231542" w:rsidRPr="00FB4562">
        <w:rPr>
          <w:rFonts w:hint="cs"/>
          <w:rtl/>
        </w:rPr>
        <w:t>ی</w:t>
      </w:r>
      <w:r w:rsidR="00231542" w:rsidRPr="00FB4562">
        <w:rPr>
          <w:rtl/>
        </w:rPr>
        <w:t xml:space="preserve"> </w:t>
      </w:r>
      <w:r w:rsidRPr="00FB4562">
        <w:rPr>
          <w:rtl/>
        </w:rPr>
        <w:t>استفاده‌شده</w:t>
      </w:r>
      <w:r w:rsidR="00231542" w:rsidRPr="00FB4562">
        <w:rPr>
          <w:rtl/>
        </w:rPr>
        <w:t xml:space="preserve"> در خودپرداز </w:t>
      </w:r>
      <w:r w:rsidR="00231542" w:rsidRPr="00FB4562">
        <w:t>285DY</w:t>
      </w:r>
      <w:r w:rsidR="00231542" w:rsidRPr="00FB4562">
        <w:rPr>
          <w:rFonts w:hint="cs"/>
          <w:rtl/>
        </w:rPr>
        <w:t xml:space="preserve"> </w:t>
      </w:r>
      <w:r w:rsidR="00231542" w:rsidRPr="00FB4562">
        <w:rPr>
          <w:rtl/>
        </w:rPr>
        <w:t>استفاده نما</w:t>
      </w:r>
      <w:r w:rsidR="00231542" w:rsidRPr="00FB4562">
        <w:rPr>
          <w:rFonts w:hint="cs"/>
          <w:rtl/>
        </w:rPr>
        <w:t>یی</w:t>
      </w:r>
      <w:r w:rsidR="00231542" w:rsidRPr="00FB4562">
        <w:rPr>
          <w:rFonts w:hint="eastAsia"/>
          <w:rtl/>
        </w:rPr>
        <w:t>د</w:t>
      </w:r>
      <w:r w:rsidR="00231542" w:rsidRPr="00FB4562">
        <w:rPr>
          <w:rFonts w:hint="cs"/>
          <w:rtl/>
        </w:rPr>
        <w:t>:</w:t>
      </w:r>
    </w:p>
    <w:p w14:paraId="5B213B44" w14:textId="77777777" w:rsidR="000E1245" w:rsidRDefault="00231542" w:rsidP="000E1245">
      <w:pPr>
        <w:pStyle w:val="ListParagraph"/>
        <w:keepNext/>
        <w:spacing w:after="0" w:line="259" w:lineRule="auto"/>
        <w:jc w:val="center"/>
      </w:pPr>
      <w:r w:rsidRPr="00FB4562">
        <w:rPr>
          <w:noProof/>
          <w:sz w:val="28"/>
          <w:rtl/>
          <w:lang w:bidi="ar-SA"/>
        </w:rPr>
        <w:drawing>
          <wp:inline distT="0" distB="0" distL="0" distR="0" wp14:anchorId="2F17F122" wp14:editId="448A7F7E">
            <wp:extent cx="1110637" cy="126466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2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637" cy="12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59C" w14:textId="633AE74B" w:rsidR="00231542" w:rsidRPr="00FB4562" w:rsidRDefault="000E1245" w:rsidP="000E1245">
      <w:pPr>
        <w:pStyle w:val="Caption"/>
        <w:jc w:val="center"/>
        <w:rPr>
          <w:sz w:val="28"/>
        </w:rPr>
      </w:pPr>
      <w:r w:rsidRPr="00E55255">
        <w:rPr>
          <w:rFonts w:hint="eastAsia"/>
          <w:noProof/>
          <w:rtl/>
        </w:rPr>
        <w:t>کابل</w:t>
      </w:r>
      <w:r w:rsidRPr="00E55255">
        <w:rPr>
          <w:noProof/>
          <w:rtl/>
        </w:rPr>
        <w:t xml:space="preserve"> </w:t>
      </w:r>
      <w:r w:rsidRPr="00E55255">
        <w:rPr>
          <w:noProof/>
        </w:rPr>
        <w:t>DVI</w:t>
      </w:r>
    </w:p>
    <w:p w14:paraId="489ECFB2" w14:textId="77777777" w:rsidR="00231542" w:rsidRPr="00FB4562" w:rsidRDefault="00231542" w:rsidP="00D05C26">
      <w:pPr>
        <w:spacing w:before="240" w:after="0"/>
        <w:rPr>
          <w:rtl/>
        </w:rPr>
      </w:pPr>
      <w:r w:rsidRPr="00FB4562">
        <w:rPr>
          <w:rFonts w:hint="cs"/>
          <w:rtl/>
        </w:rPr>
        <w:t xml:space="preserve">در صورت وجود خروجی </w:t>
      </w:r>
      <w:r w:rsidRPr="00FB4562">
        <w:t xml:space="preserve"> DVI</w:t>
      </w:r>
      <w:r w:rsidR="00262C88" w:rsidRPr="00FB4562">
        <w:rPr>
          <w:rFonts w:hint="cs"/>
          <w:rtl/>
        </w:rPr>
        <w:t xml:space="preserve"> در کنار</w:t>
      </w:r>
      <w:r w:rsidRPr="00FB4562">
        <w:rPr>
          <w:rFonts w:hint="cs"/>
          <w:rtl/>
        </w:rPr>
        <w:t xml:space="preserve"> </w:t>
      </w:r>
      <w:r w:rsidRPr="00FB4562">
        <w:t>VGA</w:t>
      </w:r>
      <w:r w:rsidRPr="00FB4562">
        <w:rPr>
          <w:rFonts w:hint="cs"/>
          <w:rtl/>
        </w:rPr>
        <w:t xml:space="preserve"> </w:t>
      </w:r>
      <w:r w:rsidR="00262C88" w:rsidRPr="00FB4562">
        <w:rPr>
          <w:rFonts w:hint="cs"/>
          <w:rtl/>
        </w:rPr>
        <w:t xml:space="preserve">، باید </w:t>
      </w:r>
      <w:r w:rsidRPr="00FB4562">
        <w:rPr>
          <w:rFonts w:hint="cs"/>
          <w:rtl/>
        </w:rPr>
        <w:t xml:space="preserve">از کابل </w:t>
      </w:r>
      <w:r w:rsidRPr="00FB4562">
        <w:t>VGA</w:t>
      </w:r>
      <w:r w:rsidR="00262C88" w:rsidRPr="00FB4562">
        <w:rPr>
          <w:rFonts w:hint="cs"/>
          <w:rtl/>
        </w:rPr>
        <w:t xml:space="preserve"> به </w:t>
      </w:r>
      <w:r w:rsidRPr="00FB4562">
        <w:rPr>
          <w:rFonts w:hint="cs"/>
          <w:rtl/>
        </w:rPr>
        <w:t>طول 3</w:t>
      </w:r>
      <w:r w:rsidR="00262C88" w:rsidRPr="00FB4562">
        <w:rPr>
          <w:rFonts w:hint="cs"/>
          <w:rtl/>
        </w:rPr>
        <w:t xml:space="preserve"> </w:t>
      </w:r>
      <w:r w:rsidRPr="00FB4562">
        <w:rPr>
          <w:rFonts w:hint="cs"/>
          <w:rtl/>
        </w:rPr>
        <w:t xml:space="preserve">متر استفاده </w:t>
      </w:r>
      <w:r w:rsidR="00262C88" w:rsidRPr="00FB4562">
        <w:rPr>
          <w:rFonts w:hint="cs"/>
          <w:rtl/>
        </w:rPr>
        <w:t>کنید:</w:t>
      </w:r>
    </w:p>
    <w:p w14:paraId="74F2C619" w14:textId="77777777" w:rsidR="000E1245" w:rsidRDefault="00262C88" w:rsidP="000E1245">
      <w:pPr>
        <w:pStyle w:val="ListParagraph"/>
        <w:keepNext/>
        <w:spacing w:after="0" w:line="259" w:lineRule="auto"/>
        <w:jc w:val="center"/>
      </w:pPr>
      <w:r w:rsidRPr="00FB4562">
        <w:rPr>
          <w:noProof/>
          <w:sz w:val="28"/>
          <w:rtl/>
          <w:lang w:bidi="ar-SA"/>
        </w:rPr>
        <w:drawing>
          <wp:inline distT="0" distB="0" distL="0" distR="0" wp14:anchorId="1049CBF5" wp14:editId="7A223EE8">
            <wp:extent cx="1466850" cy="120329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3.jp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3" b="1"/>
                    <a:stretch/>
                  </pic:blipFill>
                  <pic:spPr bwMode="auto">
                    <a:xfrm>
                      <a:off x="0" y="0"/>
                      <a:ext cx="1473626" cy="1208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2B8FB" w14:textId="48FE69E2" w:rsidR="009708AD" w:rsidRPr="00FB4562" w:rsidRDefault="000E1245" w:rsidP="000E1245">
      <w:pPr>
        <w:pStyle w:val="Caption"/>
        <w:jc w:val="center"/>
      </w:pPr>
      <w:r w:rsidRPr="00AE1B91">
        <w:rPr>
          <w:rFonts w:hint="eastAsia"/>
          <w:noProof/>
          <w:rtl/>
        </w:rPr>
        <w:t>کابل</w:t>
      </w:r>
      <w:r w:rsidRPr="00AE1B91">
        <w:rPr>
          <w:noProof/>
          <w:rtl/>
        </w:rPr>
        <w:t xml:space="preserve"> </w:t>
      </w:r>
      <w:r w:rsidRPr="00AE1B91">
        <w:rPr>
          <w:noProof/>
        </w:rPr>
        <w:t>VGA</w:t>
      </w:r>
    </w:p>
    <w:p w14:paraId="024DE548" w14:textId="126F49AC" w:rsidR="00CB7CC2" w:rsidRDefault="00CB7CC2" w:rsidP="00262C88">
      <w:pPr>
        <w:pStyle w:val="ListParagraph"/>
        <w:spacing w:after="0" w:line="259" w:lineRule="auto"/>
        <w:jc w:val="center"/>
        <w:rPr>
          <w:rtl/>
        </w:rPr>
      </w:pPr>
    </w:p>
    <w:p w14:paraId="3F59C290" w14:textId="7189EDFE" w:rsidR="00CB7CC2" w:rsidRDefault="00CB7CC2" w:rsidP="00681E1D">
      <w:pPr>
        <w:spacing w:after="0" w:line="259" w:lineRule="auto"/>
      </w:pPr>
    </w:p>
    <w:p w14:paraId="537C27C0" w14:textId="5D0DE1F7" w:rsidR="00CB7CC2" w:rsidRDefault="00CB7CC2" w:rsidP="00262C88">
      <w:pPr>
        <w:pStyle w:val="ListParagraph"/>
        <w:spacing w:after="0" w:line="259" w:lineRule="auto"/>
        <w:jc w:val="center"/>
        <w:rPr>
          <w:rtl/>
        </w:rPr>
      </w:pPr>
    </w:p>
    <w:p w14:paraId="78A2AC2D" w14:textId="13B42653" w:rsidR="00CB7CC2" w:rsidRDefault="00CB7CC2" w:rsidP="00262C88">
      <w:pPr>
        <w:pStyle w:val="ListParagraph"/>
        <w:spacing w:after="0" w:line="259" w:lineRule="auto"/>
        <w:jc w:val="center"/>
        <w:rPr>
          <w:rtl/>
        </w:rPr>
      </w:pPr>
    </w:p>
    <w:p w14:paraId="4D575F44" w14:textId="2BEE9FD4" w:rsidR="000D341A" w:rsidRDefault="000D341A" w:rsidP="00CB7CC2">
      <w:pPr>
        <w:pStyle w:val="ListParagraph"/>
        <w:spacing w:after="0" w:line="259" w:lineRule="auto"/>
        <w:jc w:val="left"/>
        <w:rPr>
          <w:rtl/>
        </w:rPr>
      </w:pPr>
    </w:p>
    <w:p w14:paraId="11EF5382" w14:textId="0F5310A1" w:rsidR="002C16F2" w:rsidRDefault="002C16F2" w:rsidP="00681E1D">
      <w:pPr>
        <w:pStyle w:val="Heading1"/>
        <w:jc w:val="center"/>
        <w:rPr>
          <w:rtl/>
        </w:rPr>
      </w:pPr>
      <w:r>
        <w:rPr>
          <w:rFonts w:hint="cs"/>
          <w:rtl/>
        </w:rPr>
        <w:t>چک لیست</w:t>
      </w:r>
    </w:p>
    <w:tbl>
      <w:tblPr>
        <w:tblStyle w:val="TableGrid"/>
        <w:tblpPr w:leftFromText="180" w:rightFromText="180" w:vertAnchor="page" w:horzAnchor="margin" w:tblpXSpec="center" w:tblpY="4066"/>
        <w:bidiVisual/>
        <w:tblW w:w="0" w:type="auto"/>
        <w:tblLook w:val="04A0" w:firstRow="1" w:lastRow="0" w:firstColumn="1" w:lastColumn="0" w:noHBand="0" w:noVBand="1"/>
      </w:tblPr>
      <w:tblGrid>
        <w:gridCol w:w="4398"/>
        <w:gridCol w:w="458"/>
      </w:tblGrid>
      <w:tr w:rsidR="00681E1D" w14:paraId="596A7945" w14:textId="77777777" w:rsidTr="00681E1D">
        <w:trPr>
          <w:trHeight w:val="624"/>
        </w:trPr>
        <w:tc>
          <w:tcPr>
            <w:tcW w:w="4398" w:type="dxa"/>
          </w:tcPr>
          <w:p w14:paraId="6B52918A" w14:textId="77777777" w:rsidR="00681E1D" w:rsidRDefault="00681E1D" w:rsidP="00681E1D">
            <w:pPr>
              <w:pStyle w:val="ListParagraph"/>
              <w:spacing w:line="259" w:lineRule="auto"/>
              <w:ind w:left="0"/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سلامتی ظاهری </w:t>
            </w:r>
            <w:proofErr w:type="spellStart"/>
            <w:r>
              <w:rPr>
                <w:rFonts w:hint="cs"/>
                <w:rtl/>
              </w:rPr>
              <w:t>مادربرد</w:t>
            </w:r>
            <w:proofErr w:type="spellEnd"/>
            <w:r>
              <w:rPr>
                <w:rFonts w:hint="cs"/>
                <w:rtl/>
              </w:rPr>
              <w:t xml:space="preserve">  </w:t>
            </w:r>
            <w:r>
              <w:t>g-41 mini beetle</w:t>
            </w:r>
          </w:p>
        </w:tc>
        <w:tc>
          <w:tcPr>
            <w:tcW w:w="458" w:type="dxa"/>
          </w:tcPr>
          <w:p w14:paraId="59A63C77" w14:textId="77777777" w:rsidR="00681E1D" w:rsidRDefault="00000000" w:rsidP="00681E1D">
            <w:pPr>
              <w:pStyle w:val="ListParagraph"/>
              <w:spacing w:line="259" w:lineRule="auto"/>
              <w:ind w:left="0"/>
              <w:jc w:val="left"/>
              <w:rPr>
                <w:rtl/>
              </w:rPr>
            </w:pPr>
            <w:sdt>
              <w:sdtPr>
                <w:rPr>
                  <w:rtl/>
                </w:rPr>
                <w:id w:val="-207658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E1D">
                  <w:rPr>
                    <w:rFonts w:ascii="MS Gothic" w:eastAsia="MS Gothic" w:hAnsi="MS Gothic" w:hint="eastAsia"/>
                    <w:rtl/>
                  </w:rPr>
                  <w:t>☐</w:t>
                </w:r>
              </w:sdtContent>
            </w:sdt>
          </w:p>
        </w:tc>
      </w:tr>
      <w:tr w:rsidR="00681E1D" w14:paraId="3E162E16" w14:textId="77777777" w:rsidTr="00681E1D">
        <w:trPr>
          <w:trHeight w:val="603"/>
        </w:trPr>
        <w:tc>
          <w:tcPr>
            <w:tcW w:w="4398" w:type="dxa"/>
          </w:tcPr>
          <w:p w14:paraId="64BB3650" w14:textId="77777777" w:rsidR="00681E1D" w:rsidRDefault="00681E1D" w:rsidP="00681E1D">
            <w:pPr>
              <w:spacing w:line="259" w:lineRule="auto"/>
              <w:jc w:val="left"/>
            </w:pPr>
            <w:r>
              <w:rPr>
                <w:rFonts w:hint="cs"/>
                <w:rtl/>
              </w:rPr>
              <w:t xml:space="preserve">دسترسی به </w:t>
            </w:r>
            <w:r>
              <w:t>pc-</w:t>
            </w:r>
            <w:proofErr w:type="spellStart"/>
            <w:r>
              <w:t>advantech</w:t>
            </w:r>
            <w:proofErr w:type="spellEnd"/>
          </w:p>
        </w:tc>
        <w:tc>
          <w:tcPr>
            <w:tcW w:w="458" w:type="dxa"/>
          </w:tcPr>
          <w:p w14:paraId="7D1F8AA1" w14:textId="77777777" w:rsidR="00681E1D" w:rsidRDefault="00000000" w:rsidP="00681E1D">
            <w:pPr>
              <w:pStyle w:val="ListParagraph"/>
              <w:spacing w:line="259" w:lineRule="auto"/>
              <w:ind w:left="0"/>
              <w:jc w:val="left"/>
              <w:rPr>
                <w:rtl/>
              </w:rPr>
            </w:pPr>
            <w:sdt>
              <w:sdtPr>
                <w:rPr>
                  <w:rFonts w:ascii="MS Gothic" w:eastAsia="MS Gothic" w:hAnsi="MS Gothic"/>
                  <w:rtl/>
                </w:rPr>
                <w:id w:val="44251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E1D">
                  <w:rPr>
                    <w:rFonts w:ascii="MS Gothic" w:eastAsia="MS Gothic" w:hAnsi="MS Gothic" w:hint="eastAsia"/>
                    <w:rtl/>
                  </w:rPr>
                  <w:t>☐</w:t>
                </w:r>
              </w:sdtContent>
            </w:sdt>
          </w:p>
        </w:tc>
      </w:tr>
      <w:tr w:rsidR="00681E1D" w14:paraId="299FA973" w14:textId="77777777" w:rsidTr="00681E1D">
        <w:trPr>
          <w:trHeight w:val="624"/>
        </w:trPr>
        <w:tc>
          <w:tcPr>
            <w:tcW w:w="4398" w:type="dxa"/>
          </w:tcPr>
          <w:p w14:paraId="73F2D589" w14:textId="77777777" w:rsidR="00681E1D" w:rsidRDefault="00681E1D" w:rsidP="00681E1D">
            <w:pPr>
              <w:spacing w:line="259" w:lineRule="auto"/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دسترسی به </w:t>
            </w:r>
            <w:r>
              <w:t xml:space="preserve">pc-g41 mini </w:t>
            </w:r>
            <w:proofErr w:type="spellStart"/>
            <w:r>
              <w:t>neetle</w:t>
            </w:r>
            <w:proofErr w:type="spellEnd"/>
          </w:p>
        </w:tc>
        <w:tc>
          <w:tcPr>
            <w:tcW w:w="458" w:type="dxa"/>
          </w:tcPr>
          <w:p w14:paraId="45F6D6EA" w14:textId="77777777" w:rsidR="00681E1D" w:rsidRDefault="00000000" w:rsidP="00681E1D">
            <w:pPr>
              <w:pStyle w:val="ListParagraph"/>
              <w:spacing w:line="259" w:lineRule="auto"/>
              <w:ind w:left="0"/>
              <w:jc w:val="left"/>
              <w:rPr>
                <w:rtl/>
              </w:rPr>
            </w:pPr>
            <w:sdt>
              <w:sdtPr>
                <w:rPr>
                  <w:rFonts w:hint="cs"/>
                  <w:rtl/>
                </w:rPr>
                <w:id w:val="37975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E1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</w:p>
        </w:tc>
      </w:tr>
      <w:tr w:rsidR="00681E1D" w14:paraId="53729189" w14:textId="77777777" w:rsidTr="00681E1D">
        <w:trPr>
          <w:trHeight w:val="603"/>
        </w:trPr>
        <w:tc>
          <w:tcPr>
            <w:tcW w:w="4398" w:type="dxa"/>
          </w:tcPr>
          <w:p w14:paraId="6D345D78" w14:textId="77777777" w:rsidR="00681E1D" w:rsidRDefault="00681E1D" w:rsidP="00681E1D">
            <w:pPr>
              <w:spacing w:line="259" w:lineRule="auto"/>
              <w:jc w:val="left"/>
            </w:pPr>
            <w:r>
              <w:rPr>
                <w:rFonts w:hint="cs"/>
                <w:rtl/>
              </w:rPr>
              <w:t xml:space="preserve">کابل </w:t>
            </w:r>
            <w:proofErr w:type="spellStart"/>
            <w:r>
              <w:t>vga</w:t>
            </w:r>
            <w:proofErr w:type="spellEnd"/>
            <w:r>
              <w:rPr>
                <w:rFonts w:hint="cs"/>
                <w:rtl/>
              </w:rPr>
              <w:t xml:space="preserve"> 3 متری </w:t>
            </w:r>
          </w:p>
        </w:tc>
        <w:tc>
          <w:tcPr>
            <w:tcW w:w="458" w:type="dxa"/>
          </w:tcPr>
          <w:p w14:paraId="0CF2A362" w14:textId="77777777" w:rsidR="00681E1D" w:rsidRDefault="00000000" w:rsidP="00681E1D">
            <w:pPr>
              <w:pStyle w:val="ListParagraph"/>
              <w:spacing w:line="259" w:lineRule="auto"/>
              <w:ind w:left="0"/>
              <w:jc w:val="left"/>
              <w:rPr>
                <w:rtl/>
              </w:rPr>
            </w:pPr>
            <w:sdt>
              <w:sdtPr>
                <w:rPr>
                  <w:rFonts w:hint="cs"/>
                  <w:rtl/>
                </w:rPr>
                <w:id w:val="154818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E1D">
                  <w:rPr>
                    <w:rFonts w:ascii="Segoe UI Symbol" w:eastAsia="MS Gothic" w:hAnsi="Segoe UI Symbol" w:cs="Segoe UI Symbol" w:hint="cs"/>
                    <w:rtl/>
                  </w:rPr>
                  <w:t>☐</w:t>
                </w:r>
              </w:sdtContent>
            </w:sdt>
          </w:p>
        </w:tc>
      </w:tr>
    </w:tbl>
    <w:p w14:paraId="4B382C5B" w14:textId="25636D9B" w:rsidR="000D341A" w:rsidRPr="00FB4562" w:rsidRDefault="000D341A" w:rsidP="002C16F2">
      <w:pPr>
        <w:pStyle w:val="ListParagraph"/>
        <w:tabs>
          <w:tab w:val="left" w:pos="3791"/>
        </w:tabs>
        <w:spacing w:after="0" w:line="259" w:lineRule="auto"/>
        <w:jc w:val="left"/>
        <w:rPr>
          <w:rtl/>
        </w:rPr>
      </w:pPr>
    </w:p>
    <w:sectPr w:rsidR="000D341A" w:rsidRPr="00FB4562" w:rsidSect="00EC2608">
      <w:headerReference w:type="even" r:id="rId29"/>
      <w:footerReference w:type="even" r:id="rId30"/>
      <w:footerReference w:type="default" r:id="rId31"/>
      <w:headerReference w:type="first" r:id="rId32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6FC86" w14:textId="77777777" w:rsidR="00066E24" w:rsidRDefault="00066E24" w:rsidP="006647B1">
      <w:r>
        <w:separator/>
      </w:r>
    </w:p>
  </w:endnote>
  <w:endnote w:type="continuationSeparator" w:id="0">
    <w:p w14:paraId="2FCBE170" w14:textId="77777777" w:rsidR="00066E24" w:rsidRDefault="00066E24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charset w:val="B2"/>
    <w:family w:val="auto"/>
    <w:pitch w:val="variable"/>
    <w:sig w:usb0="00002001" w:usb1="80000000" w:usb2="00000008" w:usb3="00000000" w:csb0="00000040" w:csb1="00000000"/>
    <w:embedRegular r:id="rId1" w:fontKey="{8F956043-5C63-4585-9239-2B8BEBA9A4C2}"/>
    <w:embedBold r:id="rId2" w:fontKey="{42D3DACD-F02B-4C82-9000-123813A01F95}"/>
    <w:embedItalic r:id="rId3" w:fontKey="{EA962272-15D4-4A3E-B774-D14B9C729E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BA3A0F63-1201-4484-A14A-C36890B9EF96}"/>
    <w:embedBold r:id="rId5" w:fontKey="{88403750-D6E4-4CD1-9859-40B94A54224A}"/>
    <w:embedItalic r:id="rId6" w:fontKey="{EDEE49FE-1ABA-47A9-910B-B740F7698C57}"/>
    <w:embedBoldItalic r:id="rId7" w:fontKey="{BFBAE4F8-5254-43F3-B440-178F130F04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E13EC006-5A71-4621-8779-5EFC0F1489D0}"/>
    <w:embedBoldItalic r:id="rId9" w:fontKey="{F523F214-1960-4455-919C-374E7675D6DB}"/>
  </w:font>
  <w:font w:name="B Titr">
    <w:charset w:val="B2"/>
    <w:family w:val="auto"/>
    <w:pitch w:val="variable"/>
    <w:sig w:usb0="00002001" w:usb1="80000000" w:usb2="00000008" w:usb3="00000000" w:csb0="00000040" w:csb1="00000000"/>
    <w:embedRegular r:id="rId10" w:fontKey="{0C677211-14A3-4689-80A5-B620BD387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66BD937-C0CB-493A-B840-9E57C763A3BB}"/>
    <w:embedItalic r:id="rId12" w:fontKey="{E26689CF-D444-4A29-B835-7260FEA199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94347DD-1BC8-4F69-9A65-FB4975A7F6BD}"/>
    <w:embedItalic r:id="rId14" w:fontKey="{1AFF89E5-D698-480B-98C6-DE760C12FE1D}"/>
  </w:font>
  <w:font w:name="B Jalal">
    <w:charset w:val="B2"/>
    <w:family w:val="auto"/>
    <w:pitch w:val="variable"/>
    <w:sig w:usb0="00002001" w:usb1="80000000" w:usb2="00000008" w:usb3="00000000" w:csb0="00000040" w:csb1="00000000"/>
    <w:embedRegular r:id="rId15" w:fontKey="{D3AC9B96-8206-44FD-9AF7-435D195C402F}"/>
    <w:embedItalic r:id="rId16" w:fontKey="{D96F869F-7AF9-4421-A8E3-F0D88C05170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7" w:fontKey="{D6373DE9-A528-4E4C-B406-29AC66E839CB}"/>
    <w:embedItalic r:id="rId18" w:fontKey="{1E1209F9-DD1E-4863-B1EB-977AB92C64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09700202"/>
      <w:docPartObj>
        <w:docPartGallery w:val="Page Numbers (Bottom of Page)"/>
        <w:docPartUnique/>
      </w:docPartObj>
    </w:sdtPr>
    <w:sdtContent>
      <w:p w14:paraId="00A645E4" w14:textId="77777777" w:rsidR="0088358B" w:rsidRDefault="00000000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91CB" w14:textId="2B3C88EE" w:rsidR="006029F7" w:rsidRPr="00A13515" w:rsidRDefault="006029F7" w:rsidP="00A135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rtl/>
      </w:rPr>
      <w:id w:val="-568812631"/>
      <w:docPartObj>
        <w:docPartGallery w:val="Page Numbers (Bottom of Page)"/>
        <w:docPartUnique/>
      </w:docPartObj>
    </w:sdtPr>
    <w:sdtContent>
      <w:p w14:paraId="126CAE4B" w14:textId="260F1244" w:rsidR="006029F7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2AD9" w14:textId="77777777" w:rsidR="00066E24" w:rsidRDefault="00066E24" w:rsidP="006647B1">
      <w:r>
        <w:separator/>
      </w:r>
    </w:p>
  </w:footnote>
  <w:footnote w:type="continuationSeparator" w:id="0">
    <w:p w14:paraId="46BE39B5" w14:textId="77777777" w:rsidR="00066E24" w:rsidRDefault="00066E24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CB36" w14:textId="1CD55623" w:rsidR="006029F7" w:rsidRPr="00EC2608" w:rsidRDefault="006029F7" w:rsidP="00EC2608">
    <w:pPr>
      <w:pStyle w:val="Header"/>
      <w:rPr>
        <w:szCs w:val="26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3088" w14:textId="77777777" w:rsidR="006029F7" w:rsidRDefault="006029F7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3D7A1824" wp14:editId="0FFCF92B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261" name="Picture 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76EFA329" wp14:editId="6253531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275" name="Picture 275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40972B" w14:textId="77777777" w:rsidR="006029F7" w:rsidRDefault="00602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3D95"/>
    <w:multiLevelType w:val="multilevel"/>
    <w:tmpl w:val="2F901D58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1‎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2D62264"/>
    <w:multiLevelType w:val="hybridMultilevel"/>
    <w:tmpl w:val="0B52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0400E"/>
    <w:multiLevelType w:val="hybridMultilevel"/>
    <w:tmpl w:val="688E9000"/>
    <w:lvl w:ilvl="0" w:tplc="915AC52E">
      <w:start w:val="1"/>
      <w:numFmt w:val="decimal"/>
      <w:suff w:val="space"/>
      <w:lvlText w:val="%1."/>
      <w:lvlJc w:val="left"/>
      <w:pPr>
        <w:ind w:left="72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31EC2"/>
    <w:multiLevelType w:val="hybridMultilevel"/>
    <w:tmpl w:val="5A9E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76B61"/>
    <w:multiLevelType w:val="hybridMultilevel"/>
    <w:tmpl w:val="F2A0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17E37"/>
    <w:multiLevelType w:val="hybridMultilevel"/>
    <w:tmpl w:val="CE9E0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12D3C"/>
    <w:multiLevelType w:val="hybridMultilevel"/>
    <w:tmpl w:val="1B0CE54C"/>
    <w:lvl w:ilvl="0" w:tplc="2B98CCBE">
      <w:start w:val="1"/>
      <w:numFmt w:val="decimal"/>
      <w:lvlText w:val="%1."/>
      <w:lvlJc w:val="left"/>
      <w:pPr>
        <w:ind w:left="720" w:hanging="360"/>
      </w:pPr>
      <w:rPr>
        <w:rFonts w:cs="B Nazanin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05257"/>
    <w:multiLevelType w:val="hybridMultilevel"/>
    <w:tmpl w:val="C15C7B32"/>
    <w:lvl w:ilvl="0" w:tplc="5B928B48">
      <w:start w:val="1"/>
      <w:numFmt w:val="decimal"/>
      <w:pStyle w:val="Numbered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47DD8"/>
    <w:multiLevelType w:val="hybridMultilevel"/>
    <w:tmpl w:val="47307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947471">
    <w:abstractNumId w:val="2"/>
  </w:num>
  <w:num w:numId="2" w16cid:durableId="1123354112">
    <w:abstractNumId w:val="7"/>
  </w:num>
  <w:num w:numId="3" w16cid:durableId="246498028">
    <w:abstractNumId w:val="0"/>
  </w:num>
  <w:num w:numId="4" w16cid:durableId="366881912">
    <w:abstractNumId w:val="1"/>
  </w:num>
  <w:num w:numId="5" w16cid:durableId="241377511">
    <w:abstractNumId w:val="6"/>
  </w:num>
  <w:num w:numId="6" w16cid:durableId="1658725627">
    <w:abstractNumId w:val="2"/>
  </w:num>
  <w:num w:numId="7" w16cid:durableId="1114636447">
    <w:abstractNumId w:val="1"/>
  </w:num>
  <w:num w:numId="8" w16cid:durableId="1849246511">
    <w:abstractNumId w:val="1"/>
  </w:num>
  <w:num w:numId="9" w16cid:durableId="731738583">
    <w:abstractNumId w:val="1"/>
  </w:num>
  <w:num w:numId="10" w16cid:durableId="1264531324">
    <w:abstractNumId w:val="1"/>
  </w:num>
  <w:num w:numId="11" w16cid:durableId="1456218754">
    <w:abstractNumId w:val="1"/>
  </w:num>
  <w:num w:numId="12" w16cid:durableId="37126059">
    <w:abstractNumId w:val="1"/>
  </w:num>
  <w:num w:numId="13" w16cid:durableId="427315977">
    <w:abstractNumId w:val="1"/>
  </w:num>
  <w:num w:numId="14" w16cid:durableId="1016540605">
    <w:abstractNumId w:val="1"/>
  </w:num>
  <w:num w:numId="15" w16cid:durableId="325673392">
    <w:abstractNumId w:val="1"/>
  </w:num>
  <w:num w:numId="16" w16cid:durableId="556166712">
    <w:abstractNumId w:val="1"/>
  </w:num>
  <w:num w:numId="17" w16cid:durableId="1855143410">
    <w:abstractNumId w:val="1"/>
  </w:num>
  <w:num w:numId="18" w16cid:durableId="765686805">
    <w:abstractNumId w:val="1"/>
  </w:num>
  <w:num w:numId="19" w16cid:durableId="1561331661">
    <w:abstractNumId w:val="1"/>
  </w:num>
  <w:num w:numId="20" w16cid:durableId="1683778503">
    <w:abstractNumId w:val="1"/>
    <w:lvlOverride w:ilvl="0">
      <w:startOverride w:val="1"/>
    </w:lvlOverride>
  </w:num>
  <w:num w:numId="21" w16cid:durableId="656301910">
    <w:abstractNumId w:val="1"/>
  </w:num>
  <w:num w:numId="22" w16cid:durableId="767236168">
    <w:abstractNumId w:val="3"/>
  </w:num>
  <w:num w:numId="23" w16cid:durableId="1065760075">
    <w:abstractNumId w:val="4"/>
  </w:num>
  <w:num w:numId="24" w16cid:durableId="1302271984">
    <w:abstractNumId w:val="8"/>
  </w:num>
  <w:num w:numId="25" w16cid:durableId="61062896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gutterAtTop/>
  <w:hideSpellingErrors/>
  <w:proofState w:spelling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F3"/>
    <w:rsid w:val="000017DC"/>
    <w:rsid w:val="00004F34"/>
    <w:rsid w:val="00005182"/>
    <w:rsid w:val="000052E5"/>
    <w:rsid w:val="000055F1"/>
    <w:rsid w:val="00006F44"/>
    <w:rsid w:val="00007457"/>
    <w:rsid w:val="00012513"/>
    <w:rsid w:val="00012A98"/>
    <w:rsid w:val="00012B9C"/>
    <w:rsid w:val="00012F12"/>
    <w:rsid w:val="000133E0"/>
    <w:rsid w:val="00013E45"/>
    <w:rsid w:val="00015CEB"/>
    <w:rsid w:val="00016A9C"/>
    <w:rsid w:val="0001736F"/>
    <w:rsid w:val="00021D3E"/>
    <w:rsid w:val="00030623"/>
    <w:rsid w:val="00031C4C"/>
    <w:rsid w:val="00033BA1"/>
    <w:rsid w:val="000343CD"/>
    <w:rsid w:val="00034A7F"/>
    <w:rsid w:val="00040663"/>
    <w:rsid w:val="00041DA3"/>
    <w:rsid w:val="00043BD6"/>
    <w:rsid w:val="000442E2"/>
    <w:rsid w:val="00044441"/>
    <w:rsid w:val="000459B3"/>
    <w:rsid w:val="00045D68"/>
    <w:rsid w:val="0004716A"/>
    <w:rsid w:val="00051584"/>
    <w:rsid w:val="00052DED"/>
    <w:rsid w:val="000547BD"/>
    <w:rsid w:val="00054850"/>
    <w:rsid w:val="00056DB0"/>
    <w:rsid w:val="000575E3"/>
    <w:rsid w:val="00057A89"/>
    <w:rsid w:val="00063DA5"/>
    <w:rsid w:val="00065374"/>
    <w:rsid w:val="00065E8B"/>
    <w:rsid w:val="00066468"/>
    <w:rsid w:val="00066B75"/>
    <w:rsid w:val="00066E24"/>
    <w:rsid w:val="00066E7C"/>
    <w:rsid w:val="00066FDC"/>
    <w:rsid w:val="00067581"/>
    <w:rsid w:val="00067826"/>
    <w:rsid w:val="0007045E"/>
    <w:rsid w:val="00070557"/>
    <w:rsid w:val="00071BDD"/>
    <w:rsid w:val="00073328"/>
    <w:rsid w:val="0007562F"/>
    <w:rsid w:val="00077649"/>
    <w:rsid w:val="000806A0"/>
    <w:rsid w:val="00080C60"/>
    <w:rsid w:val="000837CB"/>
    <w:rsid w:val="0008461F"/>
    <w:rsid w:val="00084710"/>
    <w:rsid w:val="000869EC"/>
    <w:rsid w:val="0009050F"/>
    <w:rsid w:val="000915EF"/>
    <w:rsid w:val="00091B77"/>
    <w:rsid w:val="00092A84"/>
    <w:rsid w:val="00093956"/>
    <w:rsid w:val="00094275"/>
    <w:rsid w:val="000948EB"/>
    <w:rsid w:val="0009537B"/>
    <w:rsid w:val="00095BB0"/>
    <w:rsid w:val="000964D4"/>
    <w:rsid w:val="000A1AE4"/>
    <w:rsid w:val="000A2E32"/>
    <w:rsid w:val="000A4493"/>
    <w:rsid w:val="000A7973"/>
    <w:rsid w:val="000B24B6"/>
    <w:rsid w:val="000B4E88"/>
    <w:rsid w:val="000B5272"/>
    <w:rsid w:val="000B6F20"/>
    <w:rsid w:val="000C0492"/>
    <w:rsid w:val="000C1596"/>
    <w:rsid w:val="000C2904"/>
    <w:rsid w:val="000C64D6"/>
    <w:rsid w:val="000C760F"/>
    <w:rsid w:val="000D2B7E"/>
    <w:rsid w:val="000D341A"/>
    <w:rsid w:val="000D344C"/>
    <w:rsid w:val="000D7CB8"/>
    <w:rsid w:val="000D7CFC"/>
    <w:rsid w:val="000E0294"/>
    <w:rsid w:val="000E1245"/>
    <w:rsid w:val="000E13D8"/>
    <w:rsid w:val="000E2452"/>
    <w:rsid w:val="000E687D"/>
    <w:rsid w:val="000F269C"/>
    <w:rsid w:val="001008DF"/>
    <w:rsid w:val="00101087"/>
    <w:rsid w:val="00101185"/>
    <w:rsid w:val="00101F12"/>
    <w:rsid w:val="00103871"/>
    <w:rsid w:val="001038F3"/>
    <w:rsid w:val="00104EAE"/>
    <w:rsid w:val="00105DE3"/>
    <w:rsid w:val="00106A30"/>
    <w:rsid w:val="00106C34"/>
    <w:rsid w:val="00113DFC"/>
    <w:rsid w:val="001166A7"/>
    <w:rsid w:val="001208AE"/>
    <w:rsid w:val="001215C8"/>
    <w:rsid w:val="001221B1"/>
    <w:rsid w:val="00122E56"/>
    <w:rsid w:val="00125A1B"/>
    <w:rsid w:val="00125B6E"/>
    <w:rsid w:val="0012747C"/>
    <w:rsid w:val="00127C44"/>
    <w:rsid w:val="00127ECA"/>
    <w:rsid w:val="001305E1"/>
    <w:rsid w:val="00131ADB"/>
    <w:rsid w:val="00132254"/>
    <w:rsid w:val="00132F95"/>
    <w:rsid w:val="0013408B"/>
    <w:rsid w:val="00137C25"/>
    <w:rsid w:val="00141015"/>
    <w:rsid w:val="00141884"/>
    <w:rsid w:val="00142CCC"/>
    <w:rsid w:val="001432D4"/>
    <w:rsid w:val="0015068B"/>
    <w:rsid w:val="001512AE"/>
    <w:rsid w:val="00152F6E"/>
    <w:rsid w:val="0015439F"/>
    <w:rsid w:val="001608BF"/>
    <w:rsid w:val="00160BDD"/>
    <w:rsid w:val="00161E50"/>
    <w:rsid w:val="00166409"/>
    <w:rsid w:val="00166DA6"/>
    <w:rsid w:val="0016788B"/>
    <w:rsid w:val="00170294"/>
    <w:rsid w:val="001708C2"/>
    <w:rsid w:val="00171F18"/>
    <w:rsid w:val="001732EA"/>
    <w:rsid w:val="00173668"/>
    <w:rsid w:val="0017454E"/>
    <w:rsid w:val="00176926"/>
    <w:rsid w:val="00176BD8"/>
    <w:rsid w:val="00181E45"/>
    <w:rsid w:val="00183D5C"/>
    <w:rsid w:val="00184021"/>
    <w:rsid w:val="00185942"/>
    <w:rsid w:val="00186FF7"/>
    <w:rsid w:val="00186FFA"/>
    <w:rsid w:val="001878B0"/>
    <w:rsid w:val="00187E4C"/>
    <w:rsid w:val="001919AE"/>
    <w:rsid w:val="001A1171"/>
    <w:rsid w:val="001A1B73"/>
    <w:rsid w:val="001A308D"/>
    <w:rsid w:val="001A32B8"/>
    <w:rsid w:val="001A368C"/>
    <w:rsid w:val="001A3D28"/>
    <w:rsid w:val="001A4A7F"/>
    <w:rsid w:val="001B23F9"/>
    <w:rsid w:val="001B507C"/>
    <w:rsid w:val="001C1B6A"/>
    <w:rsid w:val="001C1FEF"/>
    <w:rsid w:val="001C25E3"/>
    <w:rsid w:val="001C5EB3"/>
    <w:rsid w:val="001D110C"/>
    <w:rsid w:val="001D236F"/>
    <w:rsid w:val="001D3522"/>
    <w:rsid w:val="001D35C0"/>
    <w:rsid w:val="001D7A48"/>
    <w:rsid w:val="001D7EE4"/>
    <w:rsid w:val="001E0A39"/>
    <w:rsid w:val="001E1581"/>
    <w:rsid w:val="001E1686"/>
    <w:rsid w:val="001E457F"/>
    <w:rsid w:val="001E6C17"/>
    <w:rsid w:val="001E71FC"/>
    <w:rsid w:val="001E7406"/>
    <w:rsid w:val="001E78DF"/>
    <w:rsid w:val="001F0794"/>
    <w:rsid w:val="001F09DF"/>
    <w:rsid w:val="001F374B"/>
    <w:rsid w:val="001F5DB0"/>
    <w:rsid w:val="001F6772"/>
    <w:rsid w:val="001F6C7C"/>
    <w:rsid w:val="001F6CED"/>
    <w:rsid w:val="00201CA0"/>
    <w:rsid w:val="00203958"/>
    <w:rsid w:val="002043B9"/>
    <w:rsid w:val="002059F9"/>
    <w:rsid w:val="002060F0"/>
    <w:rsid w:val="00220EA1"/>
    <w:rsid w:val="0022188F"/>
    <w:rsid w:val="002221C7"/>
    <w:rsid w:val="002236A8"/>
    <w:rsid w:val="00224382"/>
    <w:rsid w:val="002256FA"/>
    <w:rsid w:val="00231542"/>
    <w:rsid w:val="00233ACD"/>
    <w:rsid w:val="00233BE1"/>
    <w:rsid w:val="00234032"/>
    <w:rsid w:val="0023433D"/>
    <w:rsid w:val="0023519D"/>
    <w:rsid w:val="002353C5"/>
    <w:rsid w:val="00235F37"/>
    <w:rsid w:val="00240043"/>
    <w:rsid w:val="002405AC"/>
    <w:rsid w:val="00241A99"/>
    <w:rsid w:val="002423A6"/>
    <w:rsid w:val="002427FE"/>
    <w:rsid w:val="00245C7B"/>
    <w:rsid w:val="002475CD"/>
    <w:rsid w:val="00250628"/>
    <w:rsid w:val="002507D5"/>
    <w:rsid w:val="002519DB"/>
    <w:rsid w:val="00252485"/>
    <w:rsid w:val="002526C5"/>
    <w:rsid w:val="00252D81"/>
    <w:rsid w:val="00256DA2"/>
    <w:rsid w:val="002570A6"/>
    <w:rsid w:val="002575B5"/>
    <w:rsid w:val="00257FC9"/>
    <w:rsid w:val="00262C58"/>
    <w:rsid w:val="00262C88"/>
    <w:rsid w:val="00264C88"/>
    <w:rsid w:val="0026542A"/>
    <w:rsid w:val="002672EA"/>
    <w:rsid w:val="0027069E"/>
    <w:rsid w:val="00274411"/>
    <w:rsid w:val="00274A98"/>
    <w:rsid w:val="0027746B"/>
    <w:rsid w:val="0028210A"/>
    <w:rsid w:val="00284D6D"/>
    <w:rsid w:val="00287FCE"/>
    <w:rsid w:val="00292C54"/>
    <w:rsid w:val="0029483E"/>
    <w:rsid w:val="002959F2"/>
    <w:rsid w:val="00296597"/>
    <w:rsid w:val="002974F7"/>
    <w:rsid w:val="002A04B5"/>
    <w:rsid w:val="002A2712"/>
    <w:rsid w:val="002A3832"/>
    <w:rsid w:val="002A479C"/>
    <w:rsid w:val="002A7180"/>
    <w:rsid w:val="002B502E"/>
    <w:rsid w:val="002B656D"/>
    <w:rsid w:val="002B76BF"/>
    <w:rsid w:val="002B7B63"/>
    <w:rsid w:val="002C07C5"/>
    <w:rsid w:val="002C1195"/>
    <w:rsid w:val="002C16F2"/>
    <w:rsid w:val="002C3496"/>
    <w:rsid w:val="002C3A7F"/>
    <w:rsid w:val="002C4775"/>
    <w:rsid w:val="002C51CD"/>
    <w:rsid w:val="002C5386"/>
    <w:rsid w:val="002D041A"/>
    <w:rsid w:val="002D1351"/>
    <w:rsid w:val="002D3FF7"/>
    <w:rsid w:val="002D4920"/>
    <w:rsid w:val="002D4AAE"/>
    <w:rsid w:val="002D6EE2"/>
    <w:rsid w:val="002D7881"/>
    <w:rsid w:val="002E1005"/>
    <w:rsid w:val="002E2E51"/>
    <w:rsid w:val="002E4B9D"/>
    <w:rsid w:val="002E501A"/>
    <w:rsid w:val="002E56FC"/>
    <w:rsid w:val="002E5F9C"/>
    <w:rsid w:val="002F1868"/>
    <w:rsid w:val="002F1E74"/>
    <w:rsid w:val="002F2658"/>
    <w:rsid w:val="002F33B7"/>
    <w:rsid w:val="002F36FA"/>
    <w:rsid w:val="002F4827"/>
    <w:rsid w:val="002F5879"/>
    <w:rsid w:val="002F7000"/>
    <w:rsid w:val="00305A19"/>
    <w:rsid w:val="003131C0"/>
    <w:rsid w:val="00315568"/>
    <w:rsid w:val="0031708B"/>
    <w:rsid w:val="00317974"/>
    <w:rsid w:val="00317D8A"/>
    <w:rsid w:val="00320C61"/>
    <w:rsid w:val="00320F46"/>
    <w:rsid w:val="003244BC"/>
    <w:rsid w:val="003275F0"/>
    <w:rsid w:val="003353D1"/>
    <w:rsid w:val="003353DA"/>
    <w:rsid w:val="00335951"/>
    <w:rsid w:val="003443A1"/>
    <w:rsid w:val="003447F2"/>
    <w:rsid w:val="003457B6"/>
    <w:rsid w:val="00347224"/>
    <w:rsid w:val="003475CD"/>
    <w:rsid w:val="0035642A"/>
    <w:rsid w:val="00357B94"/>
    <w:rsid w:val="00360691"/>
    <w:rsid w:val="00360A0F"/>
    <w:rsid w:val="0036575A"/>
    <w:rsid w:val="003700FA"/>
    <w:rsid w:val="00372CB8"/>
    <w:rsid w:val="00372FD7"/>
    <w:rsid w:val="00375A00"/>
    <w:rsid w:val="0037703E"/>
    <w:rsid w:val="0038287C"/>
    <w:rsid w:val="0038390C"/>
    <w:rsid w:val="00383D4B"/>
    <w:rsid w:val="00384E82"/>
    <w:rsid w:val="0038516D"/>
    <w:rsid w:val="003874AC"/>
    <w:rsid w:val="003900AB"/>
    <w:rsid w:val="003910E2"/>
    <w:rsid w:val="00391F82"/>
    <w:rsid w:val="00392666"/>
    <w:rsid w:val="00393609"/>
    <w:rsid w:val="00393664"/>
    <w:rsid w:val="003A3668"/>
    <w:rsid w:val="003A3DB7"/>
    <w:rsid w:val="003A55DD"/>
    <w:rsid w:val="003A5FF6"/>
    <w:rsid w:val="003A6029"/>
    <w:rsid w:val="003A7A17"/>
    <w:rsid w:val="003B2B90"/>
    <w:rsid w:val="003B2C75"/>
    <w:rsid w:val="003B4416"/>
    <w:rsid w:val="003B46E6"/>
    <w:rsid w:val="003B5961"/>
    <w:rsid w:val="003C14D0"/>
    <w:rsid w:val="003C3C30"/>
    <w:rsid w:val="003C54B6"/>
    <w:rsid w:val="003C6EA5"/>
    <w:rsid w:val="003C7D6A"/>
    <w:rsid w:val="003D0E65"/>
    <w:rsid w:val="003D1D41"/>
    <w:rsid w:val="003D31CA"/>
    <w:rsid w:val="003D32BF"/>
    <w:rsid w:val="003D4896"/>
    <w:rsid w:val="003D6C02"/>
    <w:rsid w:val="003D6E69"/>
    <w:rsid w:val="003E0B66"/>
    <w:rsid w:val="003E2A02"/>
    <w:rsid w:val="003E358A"/>
    <w:rsid w:val="003E7984"/>
    <w:rsid w:val="003F0F24"/>
    <w:rsid w:val="003F3263"/>
    <w:rsid w:val="003F3D55"/>
    <w:rsid w:val="003F4CBE"/>
    <w:rsid w:val="003F656E"/>
    <w:rsid w:val="003F697C"/>
    <w:rsid w:val="003F7496"/>
    <w:rsid w:val="0040067D"/>
    <w:rsid w:val="00405501"/>
    <w:rsid w:val="00406449"/>
    <w:rsid w:val="004067AE"/>
    <w:rsid w:val="00406BB5"/>
    <w:rsid w:val="00410F9A"/>
    <w:rsid w:val="00417269"/>
    <w:rsid w:val="00421A1A"/>
    <w:rsid w:val="0042244F"/>
    <w:rsid w:val="004226C6"/>
    <w:rsid w:val="00423823"/>
    <w:rsid w:val="00424FDA"/>
    <w:rsid w:val="00425818"/>
    <w:rsid w:val="00425A1C"/>
    <w:rsid w:val="00431DF8"/>
    <w:rsid w:val="00442BF3"/>
    <w:rsid w:val="00444101"/>
    <w:rsid w:val="00444FF7"/>
    <w:rsid w:val="00447AD9"/>
    <w:rsid w:val="004544B8"/>
    <w:rsid w:val="00454D84"/>
    <w:rsid w:val="00454F52"/>
    <w:rsid w:val="004560E1"/>
    <w:rsid w:val="00460A85"/>
    <w:rsid w:val="0046208A"/>
    <w:rsid w:val="00466246"/>
    <w:rsid w:val="004666B2"/>
    <w:rsid w:val="004673ED"/>
    <w:rsid w:val="0047149E"/>
    <w:rsid w:val="00472485"/>
    <w:rsid w:val="004754D7"/>
    <w:rsid w:val="004760D9"/>
    <w:rsid w:val="00477312"/>
    <w:rsid w:val="004776A6"/>
    <w:rsid w:val="004776C3"/>
    <w:rsid w:val="00480540"/>
    <w:rsid w:val="00482577"/>
    <w:rsid w:val="00483163"/>
    <w:rsid w:val="00483F5C"/>
    <w:rsid w:val="004859BA"/>
    <w:rsid w:val="00486B74"/>
    <w:rsid w:val="00487C2D"/>
    <w:rsid w:val="00490159"/>
    <w:rsid w:val="00493E5F"/>
    <w:rsid w:val="00495EE7"/>
    <w:rsid w:val="00496151"/>
    <w:rsid w:val="00497BF8"/>
    <w:rsid w:val="00497D7E"/>
    <w:rsid w:val="004A19F8"/>
    <w:rsid w:val="004A2808"/>
    <w:rsid w:val="004A3B35"/>
    <w:rsid w:val="004A5332"/>
    <w:rsid w:val="004A77DF"/>
    <w:rsid w:val="004B0234"/>
    <w:rsid w:val="004B0CBB"/>
    <w:rsid w:val="004B5714"/>
    <w:rsid w:val="004C2DFD"/>
    <w:rsid w:val="004C4BDD"/>
    <w:rsid w:val="004C5BC6"/>
    <w:rsid w:val="004C65EB"/>
    <w:rsid w:val="004C673D"/>
    <w:rsid w:val="004C773F"/>
    <w:rsid w:val="004D56F5"/>
    <w:rsid w:val="004D6F97"/>
    <w:rsid w:val="004E35FA"/>
    <w:rsid w:val="004E5813"/>
    <w:rsid w:val="004E587B"/>
    <w:rsid w:val="004E62DF"/>
    <w:rsid w:val="004E6621"/>
    <w:rsid w:val="004F04AE"/>
    <w:rsid w:val="004F0C43"/>
    <w:rsid w:val="004F275A"/>
    <w:rsid w:val="004F27D5"/>
    <w:rsid w:val="004F32FC"/>
    <w:rsid w:val="00510E05"/>
    <w:rsid w:val="005136C8"/>
    <w:rsid w:val="0051463D"/>
    <w:rsid w:val="0051671B"/>
    <w:rsid w:val="00516F05"/>
    <w:rsid w:val="00516FB6"/>
    <w:rsid w:val="0051729D"/>
    <w:rsid w:val="005173F4"/>
    <w:rsid w:val="0051797E"/>
    <w:rsid w:val="0052038C"/>
    <w:rsid w:val="00520AB1"/>
    <w:rsid w:val="00520E09"/>
    <w:rsid w:val="00521E14"/>
    <w:rsid w:val="00524D23"/>
    <w:rsid w:val="005310A6"/>
    <w:rsid w:val="00531161"/>
    <w:rsid w:val="0053166D"/>
    <w:rsid w:val="00535084"/>
    <w:rsid w:val="00536A06"/>
    <w:rsid w:val="0054199B"/>
    <w:rsid w:val="005428E8"/>
    <w:rsid w:val="005431B8"/>
    <w:rsid w:val="00546A9C"/>
    <w:rsid w:val="0054711B"/>
    <w:rsid w:val="005553CC"/>
    <w:rsid w:val="005556C1"/>
    <w:rsid w:val="00557311"/>
    <w:rsid w:val="00557796"/>
    <w:rsid w:val="00557972"/>
    <w:rsid w:val="005627F1"/>
    <w:rsid w:val="0056720D"/>
    <w:rsid w:val="00570815"/>
    <w:rsid w:val="00570AD5"/>
    <w:rsid w:val="00571298"/>
    <w:rsid w:val="00573751"/>
    <w:rsid w:val="005758DF"/>
    <w:rsid w:val="005820E6"/>
    <w:rsid w:val="00584273"/>
    <w:rsid w:val="00584D6D"/>
    <w:rsid w:val="00586575"/>
    <w:rsid w:val="00586982"/>
    <w:rsid w:val="00586EED"/>
    <w:rsid w:val="00592743"/>
    <w:rsid w:val="00592A95"/>
    <w:rsid w:val="00594D1E"/>
    <w:rsid w:val="00597616"/>
    <w:rsid w:val="005976D1"/>
    <w:rsid w:val="005978A5"/>
    <w:rsid w:val="005A1CFC"/>
    <w:rsid w:val="005A3682"/>
    <w:rsid w:val="005A4661"/>
    <w:rsid w:val="005B070B"/>
    <w:rsid w:val="005B0B18"/>
    <w:rsid w:val="005B1CC5"/>
    <w:rsid w:val="005B2D6D"/>
    <w:rsid w:val="005B61A0"/>
    <w:rsid w:val="005B6F84"/>
    <w:rsid w:val="005B7E83"/>
    <w:rsid w:val="005C104C"/>
    <w:rsid w:val="005C1636"/>
    <w:rsid w:val="005C3796"/>
    <w:rsid w:val="005C4D44"/>
    <w:rsid w:val="005C75A2"/>
    <w:rsid w:val="005C79F4"/>
    <w:rsid w:val="005D50BA"/>
    <w:rsid w:val="005D6B5D"/>
    <w:rsid w:val="005E010D"/>
    <w:rsid w:val="005E0D60"/>
    <w:rsid w:val="005E108C"/>
    <w:rsid w:val="005F1438"/>
    <w:rsid w:val="005F246F"/>
    <w:rsid w:val="005F5FAB"/>
    <w:rsid w:val="005F60D0"/>
    <w:rsid w:val="005F6E6A"/>
    <w:rsid w:val="005F74A0"/>
    <w:rsid w:val="005F7C2B"/>
    <w:rsid w:val="006006B0"/>
    <w:rsid w:val="006025EE"/>
    <w:rsid w:val="006029F7"/>
    <w:rsid w:val="00603234"/>
    <w:rsid w:val="006064BE"/>
    <w:rsid w:val="006105BF"/>
    <w:rsid w:val="00614AB0"/>
    <w:rsid w:val="00614B02"/>
    <w:rsid w:val="00616284"/>
    <w:rsid w:val="006171E8"/>
    <w:rsid w:val="006221B3"/>
    <w:rsid w:val="00622547"/>
    <w:rsid w:val="0062481B"/>
    <w:rsid w:val="00626943"/>
    <w:rsid w:val="00632944"/>
    <w:rsid w:val="00632F2A"/>
    <w:rsid w:val="00632FF8"/>
    <w:rsid w:val="006356AC"/>
    <w:rsid w:val="00635A88"/>
    <w:rsid w:val="00636FB0"/>
    <w:rsid w:val="006378DE"/>
    <w:rsid w:val="00637C0A"/>
    <w:rsid w:val="00640C39"/>
    <w:rsid w:val="00644085"/>
    <w:rsid w:val="0064680A"/>
    <w:rsid w:val="00647086"/>
    <w:rsid w:val="00650024"/>
    <w:rsid w:val="00651E59"/>
    <w:rsid w:val="00652C40"/>
    <w:rsid w:val="00653023"/>
    <w:rsid w:val="00654EE5"/>
    <w:rsid w:val="00655757"/>
    <w:rsid w:val="00655E63"/>
    <w:rsid w:val="00656A5E"/>
    <w:rsid w:val="00657CC7"/>
    <w:rsid w:val="0066000D"/>
    <w:rsid w:val="0066154E"/>
    <w:rsid w:val="00662803"/>
    <w:rsid w:val="006647B1"/>
    <w:rsid w:val="00666C7F"/>
    <w:rsid w:val="006673A6"/>
    <w:rsid w:val="006673B5"/>
    <w:rsid w:val="0066768C"/>
    <w:rsid w:val="00671A53"/>
    <w:rsid w:val="00672FAB"/>
    <w:rsid w:val="00674F5D"/>
    <w:rsid w:val="00676D7E"/>
    <w:rsid w:val="006772AC"/>
    <w:rsid w:val="00677E50"/>
    <w:rsid w:val="006805FD"/>
    <w:rsid w:val="0068141B"/>
    <w:rsid w:val="00681E1D"/>
    <w:rsid w:val="0068278B"/>
    <w:rsid w:val="00683066"/>
    <w:rsid w:val="006837FD"/>
    <w:rsid w:val="00685DB5"/>
    <w:rsid w:val="00686FFB"/>
    <w:rsid w:val="00687943"/>
    <w:rsid w:val="00687E5D"/>
    <w:rsid w:val="006910C9"/>
    <w:rsid w:val="006926B0"/>
    <w:rsid w:val="00695AD7"/>
    <w:rsid w:val="006973BA"/>
    <w:rsid w:val="006A0FC3"/>
    <w:rsid w:val="006A1217"/>
    <w:rsid w:val="006A25B5"/>
    <w:rsid w:val="006A2884"/>
    <w:rsid w:val="006A302E"/>
    <w:rsid w:val="006A36C0"/>
    <w:rsid w:val="006A42A6"/>
    <w:rsid w:val="006A45F1"/>
    <w:rsid w:val="006A5708"/>
    <w:rsid w:val="006A68E3"/>
    <w:rsid w:val="006A74F1"/>
    <w:rsid w:val="006B2E19"/>
    <w:rsid w:val="006B2EF3"/>
    <w:rsid w:val="006B4848"/>
    <w:rsid w:val="006B6365"/>
    <w:rsid w:val="006B7713"/>
    <w:rsid w:val="006B7EF7"/>
    <w:rsid w:val="006C404A"/>
    <w:rsid w:val="006C4086"/>
    <w:rsid w:val="006C61B2"/>
    <w:rsid w:val="006C6F01"/>
    <w:rsid w:val="006C7EE3"/>
    <w:rsid w:val="006D22C2"/>
    <w:rsid w:val="006D281B"/>
    <w:rsid w:val="006D3DBF"/>
    <w:rsid w:val="006D41FA"/>
    <w:rsid w:val="006D5910"/>
    <w:rsid w:val="006D5F87"/>
    <w:rsid w:val="006D637A"/>
    <w:rsid w:val="006E30E8"/>
    <w:rsid w:val="006E34E1"/>
    <w:rsid w:val="006E3C4C"/>
    <w:rsid w:val="006E58A3"/>
    <w:rsid w:val="006E7026"/>
    <w:rsid w:val="006E7491"/>
    <w:rsid w:val="006E764D"/>
    <w:rsid w:val="006F0B6F"/>
    <w:rsid w:val="006F13B1"/>
    <w:rsid w:val="006F2B79"/>
    <w:rsid w:val="006F3811"/>
    <w:rsid w:val="006F6CC4"/>
    <w:rsid w:val="006F759B"/>
    <w:rsid w:val="006F75DB"/>
    <w:rsid w:val="007012CC"/>
    <w:rsid w:val="00702DA8"/>
    <w:rsid w:val="00703E33"/>
    <w:rsid w:val="007047FA"/>
    <w:rsid w:val="007049EE"/>
    <w:rsid w:val="007052A3"/>
    <w:rsid w:val="00705C45"/>
    <w:rsid w:val="00706F98"/>
    <w:rsid w:val="00715D20"/>
    <w:rsid w:val="00720E54"/>
    <w:rsid w:val="00721974"/>
    <w:rsid w:val="007224D5"/>
    <w:rsid w:val="00723359"/>
    <w:rsid w:val="007238FB"/>
    <w:rsid w:val="00724C3A"/>
    <w:rsid w:val="00725142"/>
    <w:rsid w:val="007270FD"/>
    <w:rsid w:val="00730C64"/>
    <w:rsid w:val="007311A9"/>
    <w:rsid w:val="007313EA"/>
    <w:rsid w:val="00731630"/>
    <w:rsid w:val="00732248"/>
    <w:rsid w:val="007362A6"/>
    <w:rsid w:val="0073753B"/>
    <w:rsid w:val="0074089F"/>
    <w:rsid w:val="00741A7D"/>
    <w:rsid w:val="00741E14"/>
    <w:rsid w:val="00742DE1"/>
    <w:rsid w:val="00750D53"/>
    <w:rsid w:val="00754AC2"/>
    <w:rsid w:val="00755110"/>
    <w:rsid w:val="00756438"/>
    <w:rsid w:val="00761020"/>
    <w:rsid w:val="007638C8"/>
    <w:rsid w:val="00767D15"/>
    <w:rsid w:val="00767EBD"/>
    <w:rsid w:val="00772FDD"/>
    <w:rsid w:val="00775155"/>
    <w:rsid w:val="0078101E"/>
    <w:rsid w:val="00786335"/>
    <w:rsid w:val="00787EA8"/>
    <w:rsid w:val="00790C7A"/>
    <w:rsid w:val="00790F2C"/>
    <w:rsid w:val="00794037"/>
    <w:rsid w:val="0079644D"/>
    <w:rsid w:val="00796584"/>
    <w:rsid w:val="00796AEB"/>
    <w:rsid w:val="00796D83"/>
    <w:rsid w:val="00797A1B"/>
    <w:rsid w:val="007A01A5"/>
    <w:rsid w:val="007A2841"/>
    <w:rsid w:val="007A31A6"/>
    <w:rsid w:val="007A4C2B"/>
    <w:rsid w:val="007B022E"/>
    <w:rsid w:val="007B06F0"/>
    <w:rsid w:val="007B1261"/>
    <w:rsid w:val="007B26BA"/>
    <w:rsid w:val="007B36A8"/>
    <w:rsid w:val="007B725D"/>
    <w:rsid w:val="007B77EB"/>
    <w:rsid w:val="007B78FB"/>
    <w:rsid w:val="007B7F38"/>
    <w:rsid w:val="007C2764"/>
    <w:rsid w:val="007C4DA4"/>
    <w:rsid w:val="007C5681"/>
    <w:rsid w:val="007C67E0"/>
    <w:rsid w:val="007C74CE"/>
    <w:rsid w:val="007D0721"/>
    <w:rsid w:val="007D0F06"/>
    <w:rsid w:val="007D31ED"/>
    <w:rsid w:val="007D530D"/>
    <w:rsid w:val="007D7046"/>
    <w:rsid w:val="007E42B9"/>
    <w:rsid w:val="007E561A"/>
    <w:rsid w:val="007E5B11"/>
    <w:rsid w:val="007F0104"/>
    <w:rsid w:val="007F343C"/>
    <w:rsid w:val="007F4EA6"/>
    <w:rsid w:val="00804070"/>
    <w:rsid w:val="008072D8"/>
    <w:rsid w:val="0080793F"/>
    <w:rsid w:val="00811AEC"/>
    <w:rsid w:val="00813292"/>
    <w:rsid w:val="00815318"/>
    <w:rsid w:val="008164F3"/>
    <w:rsid w:val="00817B14"/>
    <w:rsid w:val="008201C9"/>
    <w:rsid w:val="008202DF"/>
    <w:rsid w:val="0082061A"/>
    <w:rsid w:val="00820D41"/>
    <w:rsid w:val="00820E6D"/>
    <w:rsid w:val="00821A25"/>
    <w:rsid w:val="00821AE2"/>
    <w:rsid w:val="00821DDC"/>
    <w:rsid w:val="0082328E"/>
    <w:rsid w:val="00827818"/>
    <w:rsid w:val="00827D60"/>
    <w:rsid w:val="00830474"/>
    <w:rsid w:val="00831C22"/>
    <w:rsid w:val="00836480"/>
    <w:rsid w:val="008402F8"/>
    <w:rsid w:val="00840E9F"/>
    <w:rsid w:val="0084201C"/>
    <w:rsid w:val="00842ABA"/>
    <w:rsid w:val="00844595"/>
    <w:rsid w:val="00844798"/>
    <w:rsid w:val="00844CF2"/>
    <w:rsid w:val="00844D42"/>
    <w:rsid w:val="00845B11"/>
    <w:rsid w:val="00845C53"/>
    <w:rsid w:val="00850CD8"/>
    <w:rsid w:val="00853A55"/>
    <w:rsid w:val="00855F86"/>
    <w:rsid w:val="0085702D"/>
    <w:rsid w:val="00857429"/>
    <w:rsid w:val="00857595"/>
    <w:rsid w:val="00857A27"/>
    <w:rsid w:val="008617D1"/>
    <w:rsid w:val="00865FFF"/>
    <w:rsid w:val="00867D03"/>
    <w:rsid w:val="00872B8B"/>
    <w:rsid w:val="0087331E"/>
    <w:rsid w:val="008741C8"/>
    <w:rsid w:val="00875ABD"/>
    <w:rsid w:val="0087788A"/>
    <w:rsid w:val="00877C9D"/>
    <w:rsid w:val="008811FB"/>
    <w:rsid w:val="0088172D"/>
    <w:rsid w:val="00881E3F"/>
    <w:rsid w:val="008820E4"/>
    <w:rsid w:val="008831E4"/>
    <w:rsid w:val="0088358B"/>
    <w:rsid w:val="00886DD1"/>
    <w:rsid w:val="00887E53"/>
    <w:rsid w:val="008900C5"/>
    <w:rsid w:val="00890246"/>
    <w:rsid w:val="00890BB2"/>
    <w:rsid w:val="008948CA"/>
    <w:rsid w:val="00894E01"/>
    <w:rsid w:val="008A1BDA"/>
    <w:rsid w:val="008A2347"/>
    <w:rsid w:val="008A2829"/>
    <w:rsid w:val="008A3240"/>
    <w:rsid w:val="008A3D8D"/>
    <w:rsid w:val="008A5A51"/>
    <w:rsid w:val="008A7356"/>
    <w:rsid w:val="008B0EEF"/>
    <w:rsid w:val="008B0EFB"/>
    <w:rsid w:val="008B1633"/>
    <w:rsid w:val="008B17DD"/>
    <w:rsid w:val="008B30CC"/>
    <w:rsid w:val="008B493F"/>
    <w:rsid w:val="008C0D61"/>
    <w:rsid w:val="008C67A8"/>
    <w:rsid w:val="008D06A7"/>
    <w:rsid w:val="008D076B"/>
    <w:rsid w:val="008D165B"/>
    <w:rsid w:val="008D2853"/>
    <w:rsid w:val="008D3901"/>
    <w:rsid w:val="008D42B0"/>
    <w:rsid w:val="008D7493"/>
    <w:rsid w:val="008E073A"/>
    <w:rsid w:val="008E207E"/>
    <w:rsid w:val="008E2771"/>
    <w:rsid w:val="008E2937"/>
    <w:rsid w:val="008E29D5"/>
    <w:rsid w:val="008E36D9"/>
    <w:rsid w:val="008E3C79"/>
    <w:rsid w:val="008E49C0"/>
    <w:rsid w:val="008E5E8C"/>
    <w:rsid w:val="008E65FA"/>
    <w:rsid w:val="008F29C6"/>
    <w:rsid w:val="008F412E"/>
    <w:rsid w:val="008F455D"/>
    <w:rsid w:val="008F486C"/>
    <w:rsid w:val="008F51E1"/>
    <w:rsid w:val="008F7E68"/>
    <w:rsid w:val="0090377D"/>
    <w:rsid w:val="009046A1"/>
    <w:rsid w:val="0090481A"/>
    <w:rsid w:val="009049AF"/>
    <w:rsid w:val="009067F7"/>
    <w:rsid w:val="00913C72"/>
    <w:rsid w:val="00915548"/>
    <w:rsid w:val="00915F56"/>
    <w:rsid w:val="0091677A"/>
    <w:rsid w:val="00916EEF"/>
    <w:rsid w:val="00917D9A"/>
    <w:rsid w:val="0092213D"/>
    <w:rsid w:val="0092311A"/>
    <w:rsid w:val="00923C68"/>
    <w:rsid w:val="0093018D"/>
    <w:rsid w:val="00930F83"/>
    <w:rsid w:val="00935CC9"/>
    <w:rsid w:val="00941CC4"/>
    <w:rsid w:val="00941FAA"/>
    <w:rsid w:val="00946A1A"/>
    <w:rsid w:val="00947F91"/>
    <w:rsid w:val="009501D8"/>
    <w:rsid w:val="00952063"/>
    <w:rsid w:val="009539F1"/>
    <w:rsid w:val="009545F2"/>
    <w:rsid w:val="009550A8"/>
    <w:rsid w:val="0095517C"/>
    <w:rsid w:val="00955607"/>
    <w:rsid w:val="0095580E"/>
    <w:rsid w:val="0095724D"/>
    <w:rsid w:val="009575D6"/>
    <w:rsid w:val="009610D7"/>
    <w:rsid w:val="009619B4"/>
    <w:rsid w:val="0096250D"/>
    <w:rsid w:val="00964424"/>
    <w:rsid w:val="009704AB"/>
    <w:rsid w:val="009708AD"/>
    <w:rsid w:val="009724FE"/>
    <w:rsid w:val="009732EB"/>
    <w:rsid w:val="00976D5F"/>
    <w:rsid w:val="00983907"/>
    <w:rsid w:val="00983E1D"/>
    <w:rsid w:val="009851D3"/>
    <w:rsid w:val="009851E6"/>
    <w:rsid w:val="00985475"/>
    <w:rsid w:val="00987953"/>
    <w:rsid w:val="00994796"/>
    <w:rsid w:val="00996318"/>
    <w:rsid w:val="009A3A50"/>
    <w:rsid w:val="009A54CE"/>
    <w:rsid w:val="009A6E04"/>
    <w:rsid w:val="009A6EC1"/>
    <w:rsid w:val="009B0CA9"/>
    <w:rsid w:val="009B2548"/>
    <w:rsid w:val="009B6856"/>
    <w:rsid w:val="009B7C16"/>
    <w:rsid w:val="009C1380"/>
    <w:rsid w:val="009C4FE2"/>
    <w:rsid w:val="009D2371"/>
    <w:rsid w:val="009D34F6"/>
    <w:rsid w:val="009D500A"/>
    <w:rsid w:val="009D5750"/>
    <w:rsid w:val="009D77FE"/>
    <w:rsid w:val="009E0633"/>
    <w:rsid w:val="009E176A"/>
    <w:rsid w:val="009E287A"/>
    <w:rsid w:val="009E37E4"/>
    <w:rsid w:val="009E39A7"/>
    <w:rsid w:val="009E3F00"/>
    <w:rsid w:val="009E46E9"/>
    <w:rsid w:val="009E54C7"/>
    <w:rsid w:val="009E58FE"/>
    <w:rsid w:val="009E78CD"/>
    <w:rsid w:val="009E7E61"/>
    <w:rsid w:val="009F225A"/>
    <w:rsid w:val="009F327F"/>
    <w:rsid w:val="009F4980"/>
    <w:rsid w:val="009F4C05"/>
    <w:rsid w:val="009F5670"/>
    <w:rsid w:val="009F7EA1"/>
    <w:rsid w:val="00A0040C"/>
    <w:rsid w:val="00A00E73"/>
    <w:rsid w:val="00A00F2E"/>
    <w:rsid w:val="00A02415"/>
    <w:rsid w:val="00A028F6"/>
    <w:rsid w:val="00A02DA0"/>
    <w:rsid w:val="00A067D4"/>
    <w:rsid w:val="00A10EF4"/>
    <w:rsid w:val="00A115FD"/>
    <w:rsid w:val="00A11F0D"/>
    <w:rsid w:val="00A12E2A"/>
    <w:rsid w:val="00A13515"/>
    <w:rsid w:val="00A13967"/>
    <w:rsid w:val="00A15AEC"/>
    <w:rsid w:val="00A2583E"/>
    <w:rsid w:val="00A264DA"/>
    <w:rsid w:val="00A27845"/>
    <w:rsid w:val="00A3160A"/>
    <w:rsid w:val="00A336CB"/>
    <w:rsid w:val="00A341DC"/>
    <w:rsid w:val="00A3755E"/>
    <w:rsid w:val="00A40CEB"/>
    <w:rsid w:val="00A44970"/>
    <w:rsid w:val="00A46ABB"/>
    <w:rsid w:val="00A505B2"/>
    <w:rsid w:val="00A5218C"/>
    <w:rsid w:val="00A5256C"/>
    <w:rsid w:val="00A52E36"/>
    <w:rsid w:val="00A53DD6"/>
    <w:rsid w:val="00A54A3B"/>
    <w:rsid w:val="00A56BF6"/>
    <w:rsid w:val="00A57D8E"/>
    <w:rsid w:val="00A632C5"/>
    <w:rsid w:val="00A63A27"/>
    <w:rsid w:val="00A64CAD"/>
    <w:rsid w:val="00A66E0C"/>
    <w:rsid w:val="00A6702A"/>
    <w:rsid w:val="00A71286"/>
    <w:rsid w:val="00A735FC"/>
    <w:rsid w:val="00A73CC2"/>
    <w:rsid w:val="00A743D3"/>
    <w:rsid w:val="00A74A5A"/>
    <w:rsid w:val="00A75194"/>
    <w:rsid w:val="00A768C1"/>
    <w:rsid w:val="00A76CA0"/>
    <w:rsid w:val="00A77150"/>
    <w:rsid w:val="00A77784"/>
    <w:rsid w:val="00A82952"/>
    <w:rsid w:val="00A82F35"/>
    <w:rsid w:val="00A84A4A"/>
    <w:rsid w:val="00A85501"/>
    <w:rsid w:val="00A86709"/>
    <w:rsid w:val="00A91C01"/>
    <w:rsid w:val="00A95C75"/>
    <w:rsid w:val="00A965BC"/>
    <w:rsid w:val="00A96CC8"/>
    <w:rsid w:val="00A97C70"/>
    <w:rsid w:val="00AA142E"/>
    <w:rsid w:val="00AA1E1E"/>
    <w:rsid w:val="00AA3F71"/>
    <w:rsid w:val="00AA497C"/>
    <w:rsid w:val="00AA7ACB"/>
    <w:rsid w:val="00AB2000"/>
    <w:rsid w:val="00AB2C01"/>
    <w:rsid w:val="00AB3697"/>
    <w:rsid w:val="00AB46E2"/>
    <w:rsid w:val="00AB55A3"/>
    <w:rsid w:val="00AC02C2"/>
    <w:rsid w:val="00AC220E"/>
    <w:rsid w:val="00AC2405"/>
    <w:rsid w:val="00AC255C"/>
    <w:rsid w:val="00AC4C59"/>
    <w:rsid w:val="00AC584A"/>
    <w:rsid w:val="00AC65DC"/>
    <w:rsid w:val="00AD0992"/>
    <w:rsid w:val="00AD461B"/>
    <w:rsid w:val="00AD6215"/>
    <w:rsid w:val="00AD76FE"/>
    <w:rsid w:val="00AE0E5A"/>
    <w:rsid w:val="00AE146B"/>
    <w:rsid w:val="00AE2A1D"/>
    <w:rsid w:val="00AE3AAE"/>
    <w:rsid w:val="00AE4E46"/>
    <w:rsid w:val="00AF21A7"/>
    <w:rsid w:val="00AF3DB7"/>
    <w:rsid w:val="00AF5C56"/>
    <w:rsid w:val="00AF657A"/>
    <w:rsid w:val="00AF76D5"/>
    <w:rsid w:val="00B01FE2"/>
    <w:rsid w:val="00B0217F"/>
    <w:rsid w:val="00B054D3"/>
    <w:rsid w:val="00B0693C"/>
    <w:rsid w:val="00B07C11"/>
    <w:rsid w:val="00B166E5"/>
    <w:rsid w:val="00B201A7"/>
    <w:rsid w:val="00B22F64"/>
    <w:rsid w:val="00B232DF"/>
    <w:rsid w:val="00B24829"/>
    <w:rsid w:val="00B2582E"/>
    <w:rsid w:val="00B26C01"/>
    <w:rsid w:val="00B27D11"/>
    <w:rsid w:val="00B30B27"/>
    <w:rsid w:val="00B32F5D"/>
    <w:rsid w:val="00B33137"/>
    <w:rsid w:val="00B33C92"/>
    <w:rsid w:val="00B33EC6"/>
    <w:rsid w:val="00B3432B"/>
    <w:rsid w:val="00B40A00"/>
    <w:rsid w:val="00B4383A"/>
    <w:rsid w:val="00B44B51"/>
    <w:rsid w:val="00B44C08"/>
    <w:rsid w:val="00B4508A"/>
    <w:rsid w:val="00B453FD"/>
    <w:rsid w:val="00B45907"/>
    <w:rsid w:val="00B50D93"/>
    <w:rsid w:val="00B52731"/>
    <w:rsid w:val="00B5338C"/>
    <w:rsid w:val="00B5439E"/>
    <w:rsid w:val="00B560A5"/>
    <w:rsid w:val="00B56D59"/>
    <w:rsid w:val="00B57DD5"/>
    <w:rsid w:val="00B614C6"/>
    <w:rsid w:val="00B62563"/>
    <w:rsid w:val="00B62910"/>
    <w:rsid w:val="00B62B94"/>
    <w:rsid w:val="00B63F6C"/>
    <w:rsid w:val="00B64237"/>
    <w:rsid w:val="00B64557"/>
    <w:rsid w:val="00B64981"/>
    <w:rsid w:val="00B70722"/>
    <w:rsid w:val="00B7197B"/>
    <w:rsid w:val="00B71996"/>
    <w:rsid w:val="00B72FFB"/>
    <w:rsid w:val="00B73320"/>
    <w:rsid w:val="00B74DB0"/>
    <w:rsid w:val="00B76150"/>
    <w:rsid w:val="00B76B63"/>
    <w:rsid w:val="00B80061"/>
    <w:rsid w:val="00B82ACD"/>
    <w:rsid w:val="00B83677"/>
    <w:rsid w:val="00B92B92"/>
    <w:rsid w:val="00B9443E"/>
    <w:rsid w:val="00B96ECD"/>
    <w:rsid w:val="00BA1E92"/>
    <w:rsid w:val="00BA210A"/>
    <w:rsid w:val="00BA3524"/>
    <w:rsid w:val="00BA4ED8"/>
    <w:rsid w:val="00BA5248"/>
    <w:rsid w:val="00BB5A91"/>
    <w:rsid w:val="00BC10E7"/>
    <w:rsid w:val="00BC110A"/>
    <w:rsid w:val="00BC13DD"/>
    <w:rsid w:val="00BC41BE"/>
    <w:rsid w:val="00BC4D83"/>
    <w:rsid w:val="00BC51FC"/>
    <w:rsid w:val="00BC57EB"/>
    <w:rsid w:val="00BC7160"/>
    <w:rsid w:val="00BD09F1"/>
    <w:rsid w:val="00BD0CAA"/>
    <w:rsid w:val="00BD15D7"/>
    <w:rsid w:val="00BD18FE"/>
    <w:rsid w:val="00BD24C6"/>
    <w:rsid w:val="00BD2A09"/>
    <w:rsid w:val="00BD2FA1"/>
    <w:rsid w:val="00BD3809"/>
    <w:rsid w:val="00BD3960"/>
    <w:rsid w:val="00BD4FAF"/>
    <w:rsid w:val="00BD59A4"/>
    <w:rsid w:val="00BD5AC4"/>
    <w:rsid w:val="00BD6082"/>
    <w:rsid w:val="00BD6B50"/>
    <w:rsid w:val="00BD6B87"/>
    <w:rsid w:val="00BE2985"/>
    <w:rsid w:val="00BE4B1C"/>
    <w:rsid w:val="00BE59F5"/>
    <w:rsid w:val="00BE648E"/>
    <w:rsid w:val="00BE7E2B"/>
    <w:rsid w:val="00BF0A9A"/>
    <w:rsid w:val="00BF0B4B"/>
    <w:rsid w:val="00BF15CC"/>
    <w:rsid w:val="00BF3C7F"/>
    <w:rsid w:val="00BF6934"/>
    <w:rsid w:val="00C003B7"/>
    <w:rsid w:val="00C01001"/>
    <w:rsid w:val="00C03837"/>
    <w:rsid w:val="00C04140"/>
    <w:rsid w:val="00C0558D"/>
    <w:rsid w:val="00C1070A"/>
    <w:rsid w:val="00C11714"/>
    <w:rsid w:val="00C123FF"/>
    <w:rsid w:val="00C129AA"/>
    <w:rsid w:val="00C135DA"/>
    <w:rsid w:val="00C1366E"/>
    <w:rsid w:val="00C136B8"/>
    <w:rsid w:val="00C162BB"/>
    <w:rsid w:val="00C16C8B"/>
    <w:rsid w:val="00C179F0"/>
    <w:rsid w:val="00C207EA"/>
    <w:rsid w:val="00C21706"/>
    <w:rsid w:val="00C21829"/>
    <w:rsid w:val="00C234D0"/>
    <w:rsid w:val="00C2444F"/>
    <w:rsid w:val="00C27348"/>
    <w:rsid w:val="00C27D30"/>
    <w:rsid w:val="00C31CB7"/>
    <w:rsid w:val="00C3488C"/>
    <w:rsid w:val="00C35DF0"/>
    <w:rsid w:val="00C36522"/>
    <w:rsid w:val="00C41089"/>
    <w:rsid w:val="00C42387"/>
    <w:rsid w:val="00C43E2A"/>
    <w:rsid w:val="00C44414"/>
    <w:rsid w:val="00C502B2"/>
    <w:rsid w:val="00C515C3"/>
    <w:rsid w:val="00C5205F"/>
    <w:rsid w:val="00C52426"/>
    <w:rsid w:val="00C5357A"/>
    <w:rsid w:val="00C55D19"/>
    <w:rsid w:val="00C56F11"/>
    <w:rsid w:val="00C60128"/>
    <w:rsid w:val="00C6235B"/>
    <w:rsid w:val="00C64A29"/>
    <w:rsid w:val="00C667DD"/>
    <w:rsid w:val="00C66860"/>
    <w:rsid w:val="00C66985"/>
    <w:rsid w:val="00C7056F"/>
    <w:rsid w:val="00C72713"/>
    <w:rsid w:val="00C7430D"/>
    <w:rsid w:val="00C74E63"/>
    <w:rsid w:val="00C7732E"/>
    <w:rsid w:val="00C814C6"/>
    <w:rsid w:val="00C82FF3"/>
    <w:rsid w:val="00C85207"/>
    <w:rsid w:val="00C85CB7"/>
    <w:rsid w:val="00C87212"/>
    <w:rsid w:val="00C90187"/>
    <w:rsid w:val="00C93F74"/>
    <w:rsid w:val="00C976D7"/>
    <w:rsid w:val="00CA0229"/>
    <w:rsid w:val="00CA0846"/>
    <w:rsid w:val="00CA08A7"/>
    <w:rsid w:val="00CA0A0C"/>
    <w:rsid w:val="00CA464E"/>
    <w:rsid w:val="00CA4B45"/>
    <w:rsid w:val="00CA5210"/>
    <w:rsid w:val="00CA5AF0"/>
    <w:rsid w:val="00CA5F29"/>
    <w:rsid w:val="00CA6EB6"/>
    <w:rsid w:val="00CA7067"/>
    <w:rsid w:val="00CA79A3"/>
    <w:rsid w:val="00CB2B64"/>
    <w:rsid w:val="00CB2F35"/>
    <w:rsid w:val="00CB6F0A"/>
    <w:rsid w:val="00CB7824"/>
    <w:rsid w:val="00CB7CA4"/>
    <w:rsid w:val="00CB7CC2"/>
    <w:rsid w:val="00CC107C"/>
    <w:rsid w:val="00CC13CF"/>
    <w:rsid w:val="00CC1A55"/>
    <w:rsid w:val="00CC4E55"/>
    <w:rsid w:val="00CC6332"/>
    <w:rsid w:val="00CC76A6"/>
    <w:rsid w:val="00CC7702"/>
    <w:rsid w:val="00CD04B6"/>
    <w:rsid w:val="00CD079C"/>
    <w:rsid w:val="00CD0C46"/>
    <w:rsid w:val="00CD1770"/>
    <w:rsid w:val="00CD426D"/>
    <w:rsid w:val="00CD4C75"/>
    <w:rsid w:val="00CD56B9"/>
    <w:rsid w:val="00CD67BD"/>
    <w:rsid w:val="00CE077A"/>
    <w:rsid w:val="00CE279F"/>
    <w:rsid w:val="00CE33C3"/>
    <w:rsid w:val="00CE3580"/>
    <w:rsid w:val="00CF2789"/>
    <w:rsid w:val="00CF37CD"/>
    <w:rsid w:val="00CF3AF7"/>
    <w:rsid w:val="00D00CA6"/>
    <w:rsid w:val="00D05C26"/>
    <w:rsid w:val="00D07128"/>
    <w:rsid w:val="00D07A87"/>
    <w:rsid w:val="00D10016"/>
    <w:rsid w:val="00D11427"/>
    <w:rsid w:val="00D13CC0"/>
    <w:rsid w:val="00D13E53"/>
    <w:rsid w:val="00D15F82"/>
    <w:rsid w:val="00D22D19"/>
    <w:rsid w:val="00D236C9"/>
    <w:rsid w:val="00D23F0B"/>
    <w:rsid w:val="00D24015"/>
    <w:rsid w:val="00D24EAC"/>
    <w:rsid w:val="00D26B05"/>
    <w:rsid w:val="00D276DB"/>
    <w:rsid w:val="00D343C7"/>
    <w:rsid w:val="00D35FA2"/>
    <w:rsid w:val="00D36216"/>
    <w:rsid w:val="00D41A02"/>
    <w:rsid w:val="00D44075"/>
    <w:rsid w:val="00D46518"/>
    <w:rsid w:val="00D46A59"/>
    <w:rsid w:val="00D479FD"/>
    <w:rsid w:val="00D51733"/>
    <w:rsid w:val="00D52203"/>
    <w:rsid w:val="00D53ACA"/>
    <w:rsid w:val="00D53CE0"/>
    <w:rsid w:val="00D54887"/>
    <w:rsid w:val="00D54903"/>
    <w:rsid w:val="00D55A97"/>
    <w:rsid w:val="00D567CF"/>
    <w:rsid w:val="00D56869"/>
    <w:rsid w:val="00D57B5C"/>
    <w:rsid w:val="00D61B62"/>
    <w:rsid w:val="00D6231D"/>
    <w:rsid w:val="00D62748"/>
    <w:rsid w:val="00D62FAA"/>
    <w:rsid w:val="00D63614"/>
    <w:rsid w:val="00D6446C"/>
    <w:rsid w:val="00D70F79"/>
    <w:rsid w:val="00D723BD"/>
    <w:rsid w:val="00D72D87"/>
    <w:rsid w:val="00D75EC2"/>
    <w:rsid w:val="00D77D13"/>
    <w:rsid w:val="00D80F8F"/>
    <w:rsid w:val="00D82924"/>
    <w:rsid w:val="00D87762"/>
    <w:rsid w:val="00D90B69"/>
    <w:rsid w:val="00D90B8A"/>
    <w:rsid w:val="00D926F1"/>
    <w:rsid w:val="00D9464A"/>
    <w:rsid w:val="00D95A48"/>
    <w:rsid w:val="00D97B52"/>
    <w:rsid w:val="00DA2859"/>
    <w:rsid w:val="00DA3396"/>
    <w:rsid w:val="00DA343D"/>
    <w:rsid w:val="00DA483B"/>
    <w:rsid w:val="00DA48A7"/>
    <w:rsid w:val="00DA4B48"/>
    <w:rsid w:val="00DA595C"/>
    <w:rsid w:val="00DA5F17"/>
    <w:rsid w:val="00DB0B70"/>
    <w:rsid w:val="00DB2E0D"/>
    <w:rsid w:val="00DB3530"/>
    <w:rsid w:val="00DB5615"/>
    <w:rsid w:val="00DB63D9"/>
    <w:rsid w:val="00DB6682"/>
    <w:rsid w:val="00DB6E75"/>
    <w:rsid w:val="00DC1E35"/>
    <w:rsid w:val="00DC1FB6"/>
    <w:rsid w:val="00DC3D87"/>
    <w:rsid w:val="00DC63EC"/>
    <w:rsid w:val="00DC66CD"/>
    <w:rsid w:val="00DC694B"/>
    <w:rsid w:val="00DC7641"/>
    <w:rsid w:val="00DC7B3C"/>
    <w:rsid w:val="00DD0809"/>
    <w:rsid w:val="00DD17D1"/>
    <w:rsid w:val="00DD4844"/>
    <w:rsid w:val="00DD5687"/>
    <w:rsid w:val="00DD64B0"/>
    <w:rsid w:val="00DD66CA"/>
    <w:rsid w:val="00DE0D96"/>
    <w:rsid w:val="00DE1FED"/>
    <w:rsid w:val="00DE5174"/>
    <w:rsid w:val="00DE6673"/>
    <w:rsid w:val="00DE6938"/>
    <w:rsid w:val="00DF2011"/>
    <w:rsid w:val="00DF3A0C"/>
    <w:rsid w:val="00DF68C9"/>
    <w:rsid w:val="00DF6BBB"/>
    <w:rsid w:val="00E00DDD"/>
    <w:rsid w:val="00E01F04"/>
    <w:rsid w:val="00E04001"/>
    <w:rsid w:val="00E0466F"/>
    <w:rsid w:val="00E0661D"/>
    <w:rsid w:val="00E1062E"/>
    <w:rsid w:val="00E10F8D"/>
    <w:rsid w:val="00E12656"/>
    <w:rsid w:val="00E16B61"/>
    <w:rsid w:val="00E16BE2"/>
    <w:rsid w:val="00E17FFD"/>
    <w:rsid w:val="00E20919"/>
    <w:rsid w:val="00E20A19"/>
    <w:rsid w:val="00E211F9"/>
    <w:rsid w:val="00E2128A"/>
    <w:rsid w:val="00E21404"/>
    <w:rsid w:val="00E21F39"/>
    <w:rsid w:val="00E23DED"/>
    <w:rsid w:val="00E25367"/>
    <w:rsid w:val="00E30E6F"/>
    <w:rsid w:val="00E3267E"/>
    <w:rsid w:val="00E3414C"/>
    <w:rsid w:val="00E34661"/>
    <w:rsid w:val="00E3613D"/>
    <w:rsid w:val="00E36825"/>
    <w:rsid w:val="00E370F2"/>
    <w:rsid w:val="00E37B04"/>
    <w:rsid w:val="00E401A8"/>
    <w:rsid w:val="00E40C12"/>
    <w:rsid w:val="00E430CA"/>
    <w:rsid w:val="00E43CF6"/>
    <w:rsid w:val="00E457B1"/>
    <w:rsid w:val="00E45FA9"/>
    <w:rsid w:val="00E466A7"/>
    <w:rsid w:val="00E47486"/>
    <w:rsid w:val="00E47DC1"/>
    <w:rsid w:val="00E54676"/>
    <w:rsid w:val="00E5600B"/>
    <w:rsid w:val="00E609E4"/>
    <w:rsid w:val="00E6303A"/>
    <w:rsid w:val="00E64CA0"/>
    <w:rsid w:val="00E65CEB"/>
    <w:rsid w:val="00E66259"/>
    <w:rsid w:val="00E71D32"/>
    <w:rsid w:val="00E723C5"/>
    <w:rsid w:val="00E7578C"/>
    <w:rsid w:val="00E76558"/>
    <w:rsid w:val="00E7704A"/>
    <w:rsid w:val="00E8000E"/>
    <w:rsid w:val="00E8085B"/>
    <w:rsid w:val="00E822C0"/>
    <w:rsid w:val="00E82D8E"/>
    <w:rsid w:val="00E8498E"/>
    <w:rsid w:val="00E85263"/>
    <w:rsid w:val="00E86A5D"/>
    <w:rsid w:val="00E91E23"/>
    <w:rsid w:val="00E923C3"/>
    <w:rsid w:val="00E931EF"/>
    <w:rsid w:val="00E93FAD"/>
    <w:rsid w:val="00EA0B5A"/>
    <w:rsid w:val="00EA0BA2"/>
    <w:rsid w:val="00EA4406"/>
    <w:rsid w:val="00EA7EA8"/>
    <w:rsid w:val="00EB1013"/>
    <w:rsid w:val="00EB2AB9"/>
    <w:rsid w:val="00EB2D60"/>
    <w:rsid w:val="00EB515F"/>
    <w:rsid w:val="00EB697F"/>
    <w:rsid w:val="00EC0EB5"/>
    <w:rsid w:val="00EC2608"/>
    <w:rsid w:val="00EC2CC3"/>
    <w:rsid w:val="00EC3085"/>
    <w:rsid w:val="00EC3417"/>
    <w:rsid w:val="00EC3492"/>
    <w:rsid w:val="00EC4014"/>
    <w:rsid w:val="00EC4A86"/>
    <w:rsid w:val="00EC61CF"/>
    <w:rsid w:val="00EC7CE6"/>
    <w:rsid w:val="00ED20A3"/>
    <w:rsid w:val="00ED2EAB"/>
    <w:rsid w:val="00ED4D05"/>
    <w:rsid w:val="00ED58A7"/>
    <w:rsid w:val="00ED621F"/>
    <w:rsid w:val="00EE2C0C"/>
    <w:rsid w:val="00EE49FA"/>
    <w:rsid w:val="00EE501A"/>
    <w:rsid w:val="00EE65E4"/>
    <w:rsid w:val="00EE6860"/>
    <w:rsid w:val="00EF08FF"/>
    <w:rsid w:val="00EF1E6C"/>
    <w:rsid w:val="00EF773C"/>
    <w:rsid w:val="00EF7E07"/>
    <w:rsid w:val="00F00089"/>
    <w:rsid w:val="00F016CA"/>
    <w:rsid w:val="00F05188"/>
    <w:rsid w:val="00F05B41"/>
    <w:rsid w:val="00F05CDD"/>
    <w:rsid w:val="00F06DEF"/>
    <w:rsid w:val="00F11867"/>
    <w:rsid w:val="00F131ED"/>
    <w:rsid w:val="00F1565B"/>
    <w:rsid w:val="00F206FD"/>
    <w:rsid w:val="00F22322"/>
    <w:rsid w:val="00F2373C"/>
    <w:rsid w:val="00F23E91"/>
    <w:rsid w:val="00F32065"/>
    <w:rsid w:val="00F3312F"/>
    <w:rsid w:val="00F3324E"/>
    <w:rsid w:val="00F37F9C"/>
    <w:rsid w:val="00F428C6"/>
    <w:rsid w:val="00F443B1"/>
    <w:rsid w:val="00F45469"/>
    <w:rsid w:val="00F47248"/>
    <w:rsid w:val="00F516E7"/>
    <w:rsid w:val="00F53737"/>
    <w:rsid w:val="00F5566A"/>
    <w:rsid w:val="00F62438"/>
    <w:rsid w:val="00F62984"/>
    <w:rsid w:val="00F62EF9"/>
    <w:rsid w:val="00F7051B"/>
    <w:rsid w:val="00F70859"/>
    <w:rsid w:val="00F73E5B"/>
    <w:rsid w:val="00F75531"/>
    <w:rsid w:val="00F8076E"/>
    <w:rsid w:val="00F81384"/>
    <w:rsid w:val="00F82235"/>
    <w:rsid w:val="00F8273E"/>
    <w:rsid w:val="00F82C79"/>
    <w:rsid w:val="00F855DA"/>
    <w:rsid w:val="00F860C4"/>
    <w:rsid w:val="00F87073"/>
    <w:rsid w:val="00F927E4"/>
    <w:rsid w:val="00F93714"/>
    <w:rsid w:val="00F94B0F"/>
    <w:rsid w:val="00F96C86"/>
    <w:rsid w:val="00FA29B4"/>
    <w:rsid w:val="00FA2EE3"/>
    <w:rsid w:val="00FA2F56"/>
    <w:rsid w:val="00FA3492"/>
    <w:rsid w:val="00FA3577"/>
    <w:rsid w:val="00FA424C"/>
    <w:rsid w:val="00FA4A97"/>
    <w:rsid w:val="00FA5022"/>
    <w:rsid w:val="00FA6A6A"/>
    <w:rsid w:val="00FA6AEB"/>
    <w:rsid w:val="00FB0290"/>
    <w:rsid w:val="00FB07AA"/>
    <w:rsid w:val="00FB10AD"/>
    <w:rsid w:val="00FB264F"/>
    <w:rsid w:val="00FB4562"/>
    <w:rsid w:val="00FB5E61"/>
    <w:rsid w:val="00FC0CF3"/>
    <w:rsid w:val="00FC1239"/>
    <w:rsid w:val="00FC2047"/>
    <w:rsid w:val="00FC37DD"/>
    <w:rsid w:val="00FC5B6B"/>
    <w:rsid w:val="00FC6DBD"/>
    <w:rsid w:val="00FC7269"/>
    <w:rsid w:val="00FC746C"/>
    <w:rsid w:val="00FD2A39"/>
    <w:rsid w:val="00FD4C42"/>
    <w:rsid w:val="00FD7249"/>
    <w:rsid w:val="00FD74BD"/>
    <w:rsid w:val="00FE0BF4"/>
    <w:rsid w:val="00FE0E7C"/>
    <w:rsid w:val="00FE134E"/>
    <w:rsid w:val="00FE35CC"/>
    <w:rsid w:val="00FE4359"/>
    <w:rsid w:val="00FE7081"/>
    <w:rsid w:val="00FE7403"/>
    <w:rsid w:val="00FF175F"/>
    <w:rsid w:val="00FF1C16"/>
    <w:rsid w:val="00FF6AE8"/>
    <w:rsid w:val="00FF6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59C4A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8B0"/>
    <w:pPr>
      <w:keepNext/>
      <w:keepLines/>
      <w:spacing w:before="480" w:after="0"/>
      <w:outlineLvl w:val="0"/>
    </w:pPr>
    <w:rPr>
      <w:rFonts w:ascii="Arial Black" w:eastAsiaTheme="majorEastAsia" w:hAnsi="Arial Black" w:cs="B Titr"/>
      <w:i w:val="0"/>
      <w:color w:val="1F497D" w:themeColor="text2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46A59"/>
    <w:pPr>
      <w:numPr>
        <w:numId w:val="3"/>
      </w:numPr>
      <w:outlineLvl w:val="1"/>
    </w:pPr>
    <w:rPr>
      <w:rFonts w:cs="B Titr"/>
      <w:color w:val="1F497D" w:themeColor="text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46A59"/>
    <w:pPr>
      <w:numPr>
        <w:ilvl w:val="1"/>
      </w:numPr>
      <w:outlineLvl w:val="2"/>
    </w:pPr>
    <w:rPr>
      <w:rFonts w:ascii="Arial Black" w:hAnsi="Arial Black"/>
      <w:i w:val="0"/>
      <w:sz w:val="22"/>
      <w:szCs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7B3C"/>
    <w:pPr>
      <w:numPr>
        <w:ilvl w:val="2"/>
      </w:numPr>
      <w:ind w:left="360" w:hanging="360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C502B2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8B0"/>
    <w:rPr>
      <w:rFonts w:ascii="Arial Black" w:eastAsiaTheme="majorEastAsia" w:hAnsi="Arial Black" w:cs="B Titr"/>
      <w:color w:val="1F497D" w:themeColor="text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46A59"/>
    <w:rPr>
      <w:rFonts w:asciiTheme="majorBidi" w:hAnsiTheme="majorBidi" w:cs="B Titr"/>
      <w:i/>
      <w:color w:val="1F497D" w:themeColor="text2"/>
      <w:sz w:val="26"/>
      <w:szCs w:val="28"/>
    </w:rPr>
  </w:style>
  <w:style w:type="paragraph" w:styleId="NoSpacing">
    <w:name w:val="No Spacing"/>
    <w:aliases w:val="Numbered List"/>
    <w:basedOn w:val="ListParagraph"/>
    <w:next w:val="Normal"/>
    <w:uiPriority w:val="1"/>
    <w:qFormat/>
    <w:rsid w:val="00425818"/>
    <w:pPr>
      <w:spacing w:after="160" w:line="259" w:lineRule="auto"/>
      <w:ind w:left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71D32"/>
    <w:pPr>
      <w:tabs>
        <w:tab w:val="right" w:leader="dot" w:pos="9016"/>
      </w:tabs>
      <w:spacing w:after="0"/>
      <w:jc w:val="left"/>
    </w:pPr>
    <w:rPr>
      <w:rFonts w:ascii="Times New Roman" w:hAnsi="Times New Roman"/>
      <w:noProof/>
      <w:sz w:val="20"/>
      <w:szCs w:val="22"/>
    </w:rPr>
  </w:style>
  <w:style w:type="paragraph" w:styleId="TOC2">
    <w:name w:val="toc 2"/>
    <w:basedOn w:val="TOC1"/>
    <w:next w:val="Normal"/>
    <w:autoRedefine/>
    <w:uiPriority w:val="39"/>
    <w:unhideWhenUsed/>
    <w:rsid w:val="004A2808"/>
    <w:pPr>
      <w:ind w:left="260"/>
    </w:p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6A59"/>
    <w:rPr>
      <w:rFonts w:ascii="Arial Black" w:hAnsi="Arial Black" w:cs="B Titr"/>
      <w:color w:val="1F497D" w:themeColor="text2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DC7B3C"/>
    <w:rPr>
      <w:rFonts w:ascii="Arial Black" w:hAnsi="Arial Black" w:cs="B Titr"/>
      <w:color w:val="1F497D" w:themeColor="text2"/>
      <w:sz w:val="20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D7EE4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877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C47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2C477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NumberedList1">
    <w:name w:val="Numbered List1"/>
    <w:basedOn w:val="ListParagraph"/>
    <w:next w:val="Normal"/>
    <w:uiPriority w:val="1"/>
    <w:qFormat/>
    <w:rsid w:val="007B725D"/>
    <w:pPr>
      <w:numPr>
        <w:numId w:val="2"/>
      </w:numPr>
      <w:spacing w:after="160" w:line="259" w:lineRule="auto"/>
      <w:jc w:val="left"/>
    </w:pPr>
    <w:rPr>
      <w:rFonts w:asciiTheme="minorHAnsi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D3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1-IT0005-397-00_Advantech%20to%20G41.docx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1-IT0005-397-00_Advantech%20to%20G41.docx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1-IT0005-397-00_Advantech%20to%20G41.docx" TargetMode="External"/><Relationship Id="rId24" Type="http://schemas.openxmlformats.org/officeDocument/2006/relationships/image" Target="media/image10.jp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image" Target="media/image9.jpg"/><Relationship Id="rId28" Type="http://schemas.openxmlformats.org/officeDocument/2006/relationships/image" Target="media/image14.jpeg"/><Relationship Id="rId10" Type="http://schemas.openxmlformats.org/officeDocument/2006/relationships/hyperlink" Target="1-IT0005-397-00_Advantech%20to%20G41.docx" TargetMode="External"/><Relationship Id="rId19" Type="http://schemas.openxmlformats.org/officeDocument/2006/relationships/image" Target="media/image5.jp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1-IT0005-397-00_Advantech%20to%20G41.docx" TargetMode="External"/><Relationship Id="rId14" Type="http://schemas.openxmlformats.org/officeDocument/2006/relationships/footer" Target="footer1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footer" Target="footer2.xml"/><Relationship Id="rId8" Type="http://schemas.openxmlformats.org/officeDocument/2006/relationships/hyperlink" Target="1-IT0005-397-00_Advantech%20to%20G41.docx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6739BA-55CB-48D7-826F-837D6B708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2309</TotalTime>
  <Pages>10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دستورالعمل استفاده از مادربرد G41 در PCهای Advantech</dc:title>
  <dc:creator>Arash Tighbor</dc:creator>
  <cp:lastModifiedBy>Amir Ali Eskandari</cp:lastModifiedBy>
  <cp:revision>164</cp:revision>
  <cp:lastPrinted>2021-08-09T06:37:00Z</cp:lastPrinted>
  <dcterms:created xsi:type="dcterms:W3CDTF">2016-04-12T11:27:00Z</dcterms:created>
  <dcterms:modified xsi:type="dcterms:W3CDTF">2026-09-21T09:04:00Z</dcterms:modified>
  <cp:contentStatus/>
</cp:coreProperties>
</file>